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</w:t>
      </w:r>
      <w:bookmarkStart w:id="0" w:name="_GoBack"/>
      <w:bookmarkEnd w:id="0"/>
      <w:r w:rsidR="007231BA">
        <w:rPr>
          <w:rFonts w:ascii="Bookman Old Style" w:hAnsi="Bookman Old Style"/>
          <w:b/>
          <w:bCs/>
        </w:rPr>
        <w:t>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7EFB4EFC" w:rsidR="00F16A42" w:rsidRPr="00F62FFA" w:rsidRDefault="00A43C42" w:rsidP="00F16A42">
      <w:pPr>
        <w:spacing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9C105C">
        <w:rPr>
          <w:rFonts w:ascii="Bookman Old Style" w:hAnsi="Bookman Old Style"/>
          <w:b/>
          <w:bCs/>
        </w:rPr>
        <w:t>20</w:t>
      </w:r>
      <w:r w:rsidR="0071139B" w:rsidRPr="0071139B">
        <w:rPr>
          <w:rFonts w:ascii="Bookman Old Style" w:hAnsi="Bookman Old Style"/>
          <w:b/>
          <w:bCs/>
        </w:rPr>
        <w:t xml:space="preserve"> au</w:t>
      </w:r>
      <w:r w:rsidR="00EC7BC8">
        <w:rPr>
          <w:rFonts w:ascii="Bookman Old Style" w:hAnsi="Bookman Old Style"/>
          <w:b/>
          <w:bCs/>
        </w:rPr>
        <w:t xml:space="preserve"> </w:t>
      </w:r>
      <w:r w:rsidR="009C105C">
        <w:rPr>
          <w:rFonts w:ascii="Bookman Old Style" w:hAnsi="Bookman Old Style"/>
          <w:b/>
          <w:bCs/>
        </w:rPr>
        <w:t>26</w:t>
      </w:r>
      <w:r w:rsidR="00242497">
        <w:rPr>
          <w:rFonts w:ascii="Bookman Old Style" w:hAnsi="Bookman Old Style"/>
          <w:b/>
          <w:bCs/>
        </w:rPr>
        <w:t xml:space="preserve"> </w:t>
      </w:r>
      <w:r w:rsidR="00E8110B">
        <w:rPr>
          <w:rFonts w:ascii="Bookman Old Style" w:hAnsi="Bookman Old Style"/>
          <w:b/>
          <w:bCs/>
        </w:rPr>
        <w:t>janvier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1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1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B6661C" w:rsidRPr="00DB0686" w14:paraId="64DA6EB3" w14:textId="77777777" w:rsidTr="00B6661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0D5203C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245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732A72BF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76F7FBFF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57C9268B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428AAE5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207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49FB589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287</w:t>
            </w:r>
          </w:p>
        </w:tc>
      </w:tr>
      <w:tr w:rsidR="00B6661C" w:rsidRPr="00DB0686" w14:paraId="1012B13A" w14:textId="77777777" w:rsidTr="00B6661C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72DB490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35616564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426D694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0B448F3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40162D5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371223D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59E1307C" w14:textId="77777777" w:rsidTr="00B6661C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5FBA690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3202076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168D688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386EC0D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72B0227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1A628CCB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B6661C" w:rsidRPr="00DB0686" w14:paraId="7D48F741" w14:textId="77777777" w:rsidTr="00B6661C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310A1E3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605C73F8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237E142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7273161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2BDC175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701A9F24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05EDBB24" w14:textId="77777777" w:rsidTr="00B6661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4F7F8F9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6C44074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1038759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067354A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69D8ABFF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380745E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609</w:t>
            </w:r>
          </w:p>
        </w:tc>
      </w:tr>
      <w:tr w:rsidR="00B6661C" w:rsidRPr="00DB0686" w14:paraId="7C7084EF" w14:textId="77777777" w:rsidTr="00B6661C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2B2EA0B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361C99B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280B0EC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43702BC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22EBD71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2643BB1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55928F54" w14:textId="77777777" w:rsidTr="00B6661C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3BAFB42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7EB8E0C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131FDF3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52FBE16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1655567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082E54C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B6661C" w:rsidRPr="00DB0686" w14:paraId="0D8B32F6" w14:textId="77777777" w:rsidTr="00B6661C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2EEC253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4D3E2B2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74B24EDF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5383371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3D91333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293B37B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597D72CB" w14:textId="77777777" w:rsidTr="00B6661C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723A954B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25A1430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2DB8BD68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7791541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0FAF1B6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35F99B5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B6661C" w:rsidRPr="00DB0686" w14:paraId="040F7FD9" w14:textId="77777777" w:rsidTr="00B6661C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13E6FE9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6F50BF0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7CE9F4A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032D83C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1C3B40D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6BEE115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6DF8DFC7" w14:textId="77777777" w:rsidTr="00B6661C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3368BCA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7E717B6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1BDCB468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480C845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3274801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55ED99B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B6661C" w:rsidRPr="00DB0686" w14:paraId="6289F99A" w14:textId="77777777" w:rsidTr="00B6661C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750F621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1D67F20F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0C24470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1F878E34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4725A20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20DD42EF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425EB410" w14:textId="77777777" w:rsidTr="00B6661C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7BF6E694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64F6FA5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0ACB7902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53F0741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3061225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5390AC6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830</w:t>
            </w:r>
          </w:p>
        </w:tc>
      </w:tr>
      <w:tr w:rsidR="00B6661C" w:rsidRPr="00DB0686" w14:paraId="30E78FFE" w14:textId="77777777" w:rsidTr="00B6661C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705B846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6FCBED5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57552C5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6D5716E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3F19884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402CEE1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-11,1</w:t>
            </w:r>
          </w:p>
        </w:tc>
      </w:tr>
      <w:tr w:rsidR="00B6661C" w:rsidRPr="00DB0686" w14:paraId="3FD5ADB3" w14:textId="77777777" w:rsidTr="00B6661C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E8BCB0E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0778CE0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62C2B41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6BE6BB1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467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4F153FC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21F9820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387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69B567F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945</w:t>
            </w:r>
          </w:p>
        </w:tc>
      </w:tr>
      <w:tr w:rsidR="00B6661C" w:rsidRPr="00DB0686" w14:paraId="0281CA7F" w14:textId="77777777" w:rsidTr="00B6661C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26BF853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39B4A7B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5891CB48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1707E5A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76E33D4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3CCA139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0,9</w:t>
            </w:r>
          </w:p>
        </w:tc>
      </w:tr>
      <w:tr w:rsidR="00B6661C" w:rsidRPr="00DB0686" w14:paraId="428F63AB" w14:textId="77777777" w:rsidTr="00B6661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29D44BB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72BACDB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62CF4DCB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7E927A2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56514C7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14CC0C2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318</w:t>
            </w:r>
          </w:p>
        </w:tc>
      </w:tr>
      <w:tr w:rsidR="00B6661C" w:rsidRPr="00DB0686" w14:paraId="63262B4B" w14:textId="77777777" w:rsidTr="00B6661C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0F30B23F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6B17EC7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55618CC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74A857E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7ABFE73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1A5A94C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3,9</w:t>
            </w:r>
          </w:p>
        </w:tc>
      </w:tr>
      <w:tr w:rsidR="00B6661C" w:rsidRPr="00DB0686" w14:paraId="5750E4A0" w14:textId="77777777" w:rsidTr="00B6661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1512C428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973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59912DF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61DC8734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650A39F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5FD88E7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3FF73DF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869</w:t>
            </w:r>
          </w:p>
        </w:tc>
      </w:tr>
      <w:tr w:rsidR="00B6661C" w:rsidRPr="00DB0686" w14:paraId="4CB2C9CF" w14:textId="77777777" w:rsidTr="00B6661C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530CD3E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1FDF762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64344288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65A6984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5130BF78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49EF413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5,5</w:t>
            </w:r>
          </w:p>
        </w:tc>
      </w:tr>
      <w:tr w:rsidR="00B6661C" w:rsidRPr="00DB0686" w14:paraId="42B32853" w14:textId="77777777" w:rsidTr="00B6661C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0D9647D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36B77DB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469DD9A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14A152D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43CE8514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3A771E72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875</w:t>
            </w:r>
          </w:p>
        </w:tc>
      </w:tr>
      <w:tr w:rsidR="00B6661C" w:rsidRPr="00DB0686" w14:paraId="0DEB7461" w14:textId="77777777" w:rsidTr="00B6661C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5435A4CB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7A6D9F9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0B5F6E0B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030819A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076F432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3903711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-10,9</w:t>
            </w:r>
          </w:p>
        </w:tc>
      </w:tr>
      <w:tr w:rsidR="00B6661C" w:rsidRPr="00DB0686" w14:paraId="60A93C0E" w14:textId="77777777" w:rsidTr="00B6661C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21DAA7C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413EDB4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51535E0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67FE4FA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7E55C4C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227DDFC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B6661C" w:rsidRPr="00DB0686" w14:paraId="0F87F60C" w14:textId="77777777" w:rsidTr="00B6661C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67FF27C2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53286C5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6D7FD29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63CE9C5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039649A8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5554436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6B556D1B" w14:textId="77777777" w:rsidTr="00B6661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18D24592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4F74D652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7DE7C702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5B78288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31AD8A2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5A64ECC4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</w:t>
            </w:r>
          </w:p>
        </w:tc>
      </w:tr>
      <w:tr w:rsidR="00B6661C" w:rsidRPr="00DB0686" w14:paraId="57BA8EE7" w14:textId="77777777" w:rsidTr="00B6661C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2C0B397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78561CF2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3B20E5A2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0AAAAC1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09EFC0C8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5AA5823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1416B083" w14:textId="77777777" w:rsidTr="00B6661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515C6A3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6A01F57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102007C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7C7B6E9B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4607EEB8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5FA35E34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850</w:t>
            </w:r>
          </w:p>
        </w:tc>
      </w:tr>
      <w:tr w:rsidR="00B6661C" w:rsidRPr="00DB0686" w14:paraId="2BB3DCD7" w14:textId="77777777" w:rsidTr="00B6661C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2D1C278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3BC8DDB8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156CA6E4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539BF63F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186ED54B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6E78EF9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-34,6</w:t>
            </w:r>
          </w:p>
        </w:tc>
      </w:tr>
      <w:tr w:rsidR="00B6661C" w:rsidRPr="00DB0686" w14:paraId="266DE149" w14:textId="77777777" w:rsidTr="00B6661C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5BCFE9E2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5898E412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4F46689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1EA0A43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3BA4659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6BC80A5B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</w:tr>
      <w:tr w:rsidR="00B6661C" w:rsidRPr="00DB0686" w14:paraId="277BFC91" w14:textId="77777777" w:rsidTr="00B6661C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7187CC9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32F49D7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637D7C3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68D0CE7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4FFF568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4F5F014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1,3</w:t>
            </w:r>
          </w:p>
        </w:tc>
      </w:tr>
      <w:tr w:rsidR="00B6661C" w:rsidRPr="00DB0686" w14:paraId="0D32C706" w14:textId="77777777" w:rsidTr="00B6661C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29295DF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5 757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2B68CB0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5 423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630BA4F8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219AF6C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1A3435D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5 257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2B27B86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5 100</w:t>
            </w:r>
          </w:p>
        </w:tc>
      </w:tr>
      <w:tr w:rsidR="00B6661C" w:rsidRPr="00DB0686" w14:paraId="6AB472E8" w14:textId="77777777" w:rsidTr="00B6661C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2B4CF2B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45D53752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730EF41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4F02F10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7BBA822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10654FBF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0825059D" w14:textId="77777777" w:rsidTr="00B6661C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22A28504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527CF518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34DC1A6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7D665AB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42D0163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0C41D72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B6661C" w:rsidRPr="00DB0686" w14:paraId="5A6D132B" w14:textId="77777777" w:rsidTr="00B6661C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3138E54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4C08A7F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6ED0F19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31066F8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11C060F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54FFA594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423CF46C" w14:textId="77777777" w:rsidTr="00B6661C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4070314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6307708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2A61E9E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0E9B3834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52D118D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6B38AD7F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B6661C" w:rsidRPr="00DB0686" w14:paraId="353AD445" w14:textId="77777777" w:rsidTr="00B6661C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77F67B4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072DF552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050E241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3981A99F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5E6FE9D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73C94F72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16F8678C" w14:textId="77777777" w:rsidTr="00B6661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5142570F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5E2B061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064A3B3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285846D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362B93A2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58E83C94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B6661C" w:rsidRPr="00DB0686" w14:paraId="249B61F2" w14:textId="77777777" w:rsidTr="00B6661C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3DD2E46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7C566A1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6F1B19D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081B1C7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18EFB2E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57937E8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293134F8" w14:textId="77777777" w:rsidTr="00B6661C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320621E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7DA4D064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1CE22F3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5EB1F1D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51D0F57B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6A38C7A8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B6661C" w:rsidRPr="00DB0686" w14:paraId="14848784" w14:textId="77777777" w:rsidTr="00B6661C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1B51C1B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5EC4194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57826962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61F8AD3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21A17CE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20DD549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3282865F" w14:textId="77777777" w:rsidTr="00B6661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6955D32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5F60903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50EAFE2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5FF23E5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1B2CB14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5CB30AC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B6661C" w:rsidRPr="00DB0686" w14:paraId="428FAF89" w14:textId="77777777" w:rsidTr="00B6661C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04394B0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64415D2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7DF1E2B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1D8BE1F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60EC845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7BD27F7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57E22CB3" w14:textId="77777777" w:rsidTr="00B6661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48916FF4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7DC95424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3FFD685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2A14FA6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52272C2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4E35071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B6661C" w:rsidRPr="00DB0686" w14:paraId="335333F0" w14:textId="77777777" w:rsidTr="00B6661C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0FC1E5D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5F6B8A0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439DC04B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5477316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238C2A6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4757DF22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210F0459" w14:textId="77777777" w:rsidTr="00B6661C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78F9E44B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2300894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5CD615D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21DF530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6310EF9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75BD5D0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B6661C" w:rsidRPr="00DB0686" w14:paraId="1FF1F896" w14:textId="77777777" w:rsidTr="00B6661C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342E8D4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61E7FF1F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75225DE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434B467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39DF87EB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4B88547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495CDFDF" w14:textId="77777777" w:rsidTr="00B6661C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4E5C315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511CC3C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42AD420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7E2F026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4CE5F9A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31980972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B6661C" w:rsidRPr="00DB0686" w14:paraId="0DCD4533" w14:textId="77777777" w:rsidTr="00B6661C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58FEA2D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729B6A7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53F87FF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7B22A60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0709577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3C879FB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257298FF" w14:textId="77777777" w:rsidTr="00B6661C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Matanti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4A130EB4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0CCC9DE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2A6DA904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49F4520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31371BA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6A1FCC7B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B6661C" w:rsidRPr="00DB0686" w14:paraId="20B40C04" w14:textId="77777777" w:rsidTr="00B6661C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22CD7934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4BC0EE1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67A12FB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0076EA5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236C8BA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4ECA19CF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43166171" w14:textId="77777777" w:rsidTr="00B6661C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2069F92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4A2BC86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7BD725E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38DE37B8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3465F39B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03FDDBF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89 000</w:t>
            </w:r>
          </w:p>
        </w:tc>
      </w:tr>
      <w:tr w:rsidR="00B6661C" w:rsidRPr="00DB0686" w14:paraId="4D4C4BD1" w14:textId="77777777" w:rsidTr="00B6661C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4650C6D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6321FDC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7AD60198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78417FC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4DFAFCC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79C36B1B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628D88C8" w14:textId="77777777" w:rsidTr="00B6661C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7A41224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3E8D5A5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112860FE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6CF4B05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6D76BB7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191C8D0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89 000</w:t>
            </w:r>
          </w:p>
        </w:tc>
      </w:tr>
      <w:tr w:rsidR="00B6661C" w:rsidRPr="00DB0686" w14:paraId="21E8A7E0" w14:textId="77777777" w:rsidTr="00B6661C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206FCE4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777B0176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60D3680B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4B9925A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410D82A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2016F1A7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5E490633" w14:textId="77777777" w:rsidTr="00B6661C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6EF7AF3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620 000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49293C88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0C90E25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0DC6D97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12FBAB3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3754FAE2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640 000</w:t>
            </w:r>
          </w:p>
        </w:tc>
      </w:tr>
      <w:tr w:rsidR="00B6661C" w:rsidRPr="00DB0686" w14:paraId="50D06157" w14:textId="77777777" w:rsidTr="00B6661C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218F74D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109D6AC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02B02D4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1048F84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24A03FD9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429D723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6661C" w:rsidRPr="00DB0686" w14:paraId="411AD4F4" w14:textId="77777777" w:rsidTr="00B6661C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200AC3CD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620 000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053FFF10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4CA6D63C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3730BD6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09E4342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5078F3C2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640 000</w:t>
            </w:r>
          </w:p>
        </w:tc>
      </w:tr>
      <w:tr w:rsidR="00B6661C" w:rsidRPr="00DB0686" w14:paraId="05CCD40F" w14:textId="77777777" w:rsidTr="00B6661C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B6661C" w:rsidRPr="00DB0686" w:rsidRDefault="00B6661C" w:rsidP="00B6661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B6661C" w:rsidRPr="00DB0686" w:rsidRDefault="00B6661C" w:rsidP="00B6661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63FA7CC5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36E32EA8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417F39F1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200CDB13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4C475ECA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15587DEF" w:rsidR="00B6661C" w:rsidRPr="003B51B0" w:rsidRDefault="00B6661C" w:rsidP="00B6661C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7935420B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1D2381">
        <w:rPr>
          <w:rFonts w:ascii="Bookman Old Style" w:hAnsi="Bookman Old Style" w:cs="Times New Roman"/>
          <w:sz w:val="20"/>
          <w:szCs w:val="20"/>
        </w:rPr>
        <w:t>2</w:t>
      </w:r>
      <w:r w:rsidR="00B6661C">
        <w:rPr>
          <w:rFonts w:ascii="Bookman Old Style" w:hAnsi="Bookman Old Style" w:cs="Times New Roman"/>
          <w:sz w:val="20"/>
          <w:szCs w:val="20"/>
        </w:rPr>
        <w:t>8</w:t>
      </w:r>
      <w:r w:rsidR="00BB60D7">
        <w:rPr>
          <w:rFonts w:ascii="Bookman Old Style" w:hAnsi="Bookman Old Style" w:cs="Times New Roman"/>
          <w:sz w:val="20"/>
          <w:szCs w:val="20"/>
        </w:rPr>
        <w:t xml:space="preserve"> </w:t>
      </w:r>
      <w:r w:rsidR="00A83F6F">
        <w:rPr>
          <w:rFonts w:ascii="Bookman Old Style" w:hAnsi="Bookman Old Style" w:cs="Times New Roman"/>
          <w:sz w:val="20"/>
          <w:szCs w:val="20"/>
        </w:rPr>
        <w:t>janvier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9C32D8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7F3D937F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700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6C0CB80F" w14:textId="76A68AD7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stique (bouteille de 6kg) : 4 77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</w:t>
            </w:r>
          </w:p>
          <w:p w14:paraId="1B262D73" w14:textId="2BA720CC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498065CD" w14:textId="5E62C0B1" w:rsidR="00661407" w:rsidRPr="00F62FFA" w:rsidRDefault="00661407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2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- 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325A5048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Lokossa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Nesto</w:t>
            </w:r>
            <w:proofErr w:type="spellEnd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9C32D8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E1930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Séégbana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108733DD" w14:textId="0A78747A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  <w:p w14:paraId="1EE26B2E" w14:textId="77777777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14:paraId="4F46771D" w14:textId="2DDD53BE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AD51A9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CBB103" w14:textId="77777777" w:rsidR="007C53B5" w:rsidRDefault="007C53B5" w:rsidP="00724F98">
      <w:r>
        <w:separator/>
      </w:r>
    </w:p>
  </w:endnote>
  <w:endnote w:type="continuationSeparator" w:id="0">
    <w:p w14:paraId="259E028A" w14:textId="77777777" w:rsidR="007C53B5" w:rsidRDefault="007C53B5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03CE3DD7" w:rsidR="00800B12" w:rsidRDefault="00800B12" w:rsidP="002D06AA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6952C0A1" wp14:editId="2F51410F">
          <wp:extent cx="9376410" cy="841375"/>
          <wp:effectExtent l="0" t="0" r="0" b="9525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6410" cy="841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56B755C" w:rsidR="00800B12" w:rsidRDefault="00800B12">
    <w:pPr>
      <w:pStyle w:val="Pieddepage"/>
    </w:pPr>
    <w:r>
      <w:rPr>
        <w:noProof/>
        <w:lang w:eastAsia="fr-FR"/>
      </w:rPr>
      <w:drawing>
        <wp:inline distT="0" distB="0" distL="0" distR="0" wp14:anchorId="1C4CD211" wp14:editId="6EDBB81F">
          <wp:extent cx="9387205" cy="875655"/>
          <wp:effectExtent l="0" t="0" r="0" b="127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83487" cy="92194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015A93" w14:textId="77777777" w:rsidR="007C53B5" w:rsidRDefault="007C53B5" w:rsidP="00724F98">
      <w:r>
        <w:separator/>
      </w:r>
    </w:p>
  </w:footnote>
  <w:footnote w:type="continuationSeparator" w:id="0">
    <w:p w14:paraId="4567E8B3" w14:textId="77777777" w:rsidR="007C53B5" w:rsidRDefault="007C53B5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800B12" w:rsidRDefault="00800B12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800B12" w14:paraId="172A3DB8" w14:textId="77777777" w:rsidTr="00A670FC">
      <w:trPr>
        <w:trHeight w:val="1105"/>
      </w:trPr>
      <w:tc>
        <w:tcPr>
          <w:tcW w:w="6548" w:type="dxa"/>
        </w:tcPr>
        <w:p w14:paraId="30DBCC6C" w14:textId="77777777" w:rsidR="00800B12" w:rsidRDefault="00800B12" w:rsidP="0041744B">
          <w:pPr>
            <w:pStyle w:val="En-tte"/>
            <w:jc w:val="left"/>
          </w:pPr>
          <w:r>
            <w:rPr>
              <w:noProof/>
              <w:lang w:eastAsia="fr-FR"/>
            </w:rPr>
            <w:drawing>
              <wp:inline distT="0" distB="0" distL="0" distR="0" wp14:anchorId="609C4727" wp14:editId="666282ED">
                <wp:extent cx="2657475" cy="876300"/>
                <wp:effectExtent l="0" t="0" r="9525" b="0"/>
                <wp:docPr id="8" name="Image 2" descr="Une image contenant texte&#10;&#10;Description générée avec un niveau de confiance très élevé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2" descr="Une image contenant texte&#10;&#10;Description générée avec un niveau de confiance très élevé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57475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77777777" w:rsidR="00800B12" w:rsidRDefault="00800B12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   </w:t>
          </w:r>
          <w:r>
            <w:rPr>
              <w:noProof/>
              <w:lang w:eastAsia="fr-FR"/>
            </w:rPr>
            <w:drawing>
              <wp:inline distT="0" distB="0" distL="0" distR="0" wp14:anchorId="6C459D2E" wp14:editId="45ABDACE">
                <wp:extent cx="1581150" cy="1038225"/>
                <wp:effectExtent l="0" t="0" r="0" b="9525"/>
                <wp:docPr id="9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038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A8E7CCE" w14:textId="77777777" w:rsidR="00800B12" w:rsidRDefault="00800B1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43FC"/>
    <w:rsid w:val="000254E7"/>
    <w:rsid w:val="00025ABD"/>
    <w:rsid w:val="000276D7"/>
    <w:rsid w:val="00032BD1"/>
    <w:rsid w:val="00035577"/>
    <w:rsid w:val="0003693A"/>
    <w:rsid w:val="000373B8"/>
    <w:rsid w:val="00037D4B"/>
    <w:rsid w:val="00043A2A"/>
    <w:rsid w:val="00043A4F"/>
    <w:rsid w:val="00044EFA"/>
    <w:rsid w:val="0004501B"/>
    <w:rsid w:val="000505DC"/>
    <w:rsid w:val="00053DFE"/>
    <w:rsid w:val="00054F9A"/>
    <w:rsid w:val="0005636D"/>
    <w:rsid w:val="000563B1"/>
    <w:rsid w:val="00056AB1"/>
    <w:rsid w:val="00062DC8"/>
    <w:rsid w:val="00064B82"/>
    <w:rsid w:val="00066050"/>
    <w:rsid w:val="00067A63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676C"/>
    <w:rsid w:val="000D409D"/>
    <w:rsid w:val="000D61E0"/>
    <w:rsid w:val="000D7454"/>
    <w:rsid w:val="000E076E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63A3"/>
    <w:rsid w:val="001C75FF"/>
    <w:rsid w:val="001D0D75"/>
    <w:rsid w:val="001D2381"/>
    <w:rsid w:val="001D310C"/>
    <w:rsid w:val="001D4681"/>
    <w:rsid w:val="001E3D0D"/>
    <w:rsid w:val="001E4665"/>
    <w:rsid w:val="001E5CF2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7C03"/>
    <w:rsid w:val="002216EA"/>
    <w:rsid w:val="00224648"/>
    <w:rsid w:val="002262E3"/>
    <w:rsid w:val="00235835"/>
    <w:rsid w:val="00236FC9"/>
    <w:rsid w:val="0023702A"/>
    <w:rsid w:val="002407B1"/>
    <w:rsid w:val="00242497"/>
    <w:rsid w:val="00246ABF"/>
    <w:rsid w:val="00253C1C"/>
    <w:rsid w:val="0026135C"/>
    <w:rsid w:val="00263C49"/>
    <w:rsid w:val="00264BC3"/>
    <w:rsid w:val="00266D81"/>
    <w:rsid w:val="0026742E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D06AA"/>
    <w:rsid w:val="002D189A"/>
    <w:rsid w:val="002D33B9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11AF5"/>
    <w:rsid w:val="00315E1E"/>
    <w:rsid w:val="00316EB1"/>
    <w:rsid w:val="00323BCE"/>
    <w:rsid w:val="00330305"/>
    <w:rsid w:val="00332ABB"/>
    <w:rsid w:val="00340406"/>
    <w:rsid w:val="003415BE"/>
    <w:rsid w:val="0034229F"/>
    <w:rsid w:val="00343A76"/>
    <w:rsid w:val="00354614"/>
    <w:rsid w:val="00362FB8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5CDF"/>
    <w:rsid w:val="00426663"/>
    <w:rsid w:val="00427A32"/>
    <w:rsid w:val="0043085A"/>
    <w:rsid w:val="004321EC"/>
    <w:rsid w:val="004369BF"/>
    <w:rsid w:val="00444F31"/>
    <w:rsid w:val="00446630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BCE"/>
    <w:rsid w:val="00487CE9"/>
    <w:rsid w:val="00491229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D0CC3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5010F7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7C30"/>
    <w:rsid w:val="00576EEE"/>
    <w:rsid w:val="00581246"/>
    <w:rsid w:val="00584303"/>
    <w:rsid w:val="0058754A"/>
    <w:rsid w:val="00590EFE"/>
    <w:rsid w:val="005910D9"/>
    <w:rsid w:val="005933D1"/>
    <w:rsid w:val="005952DB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F21"/>
    <w:rsid w:val="00642EE3"/>
    <w:rsid w:val="00646AB8"/>
    <w:rsid w:val="00650016"/>
    <w:rsid w:val="00650AAA"/>
    <w:rsid w:val="00650F3C"/>
    <w:rsid w:val="006532DD"/>
    <w:rsid w:val="006545AB"/>
    <w:rsid w:val="0065494C"/>
    <w:rsid w:val="0065503B"/>
    <w:rsid w:val="00657AC4"/>
    <w:rsid w:val="00661407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6D53"/>
    <w:rsid w:val="006B0BC3"/>
    <w:rsid w:val="006B48D2"/>
    <w:rsid w:val="006B7595"/>
    <w:rsid w:val="006B7FBF"/>
    <w:rsid w:val="006C1E8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5084"/>
    <w:rsid w:val="0073550B"/>
    <w:rsid w:val="0073699F"/>
    <w:rsid w:val="00745A2E"/>
    <w:rsid w:val="00745EE3"/>
    <w:rsid w:val="007471FE"/>
    <w:rsid w:val="007477B9"/>
    <w:rsid w:val="00747EA7"/>
    <w:rsid w:val="00754E9C"/>
    <w:rsid w:val="0076012E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432AA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7119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A3013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F1D98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FB5"/>
    <w:rsid w:val="00A82518"/>
    <w:rsid w:val="00A82F31"/>
    <w:rsid w:val="00A83F6F"/>
    <w:rsid w:val="00A85CA2"/>
    <w:rsid w:val="00A86924"/>
    <w:rsid w:val="00A86E1A"/>
    <w:rsid w:val="00A8732B"/>
    <w:rsid w:val="00A92803"/>
    <w:rsid w:val="00A92AA4"/>
    <w:rsid w:val="00A97FB5"/>
    <w:rsid w:val="00AA1D70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D1973"/>
    <w:rsid w:val="00AD4878"/>
    <w:rsid w:val="00AD51A9"/>
    <w:rsid w:val="00AD6737"/>
    <w:rsid w:val="00AE00C9"/>
    <w:rsid w:val="00AE0860"/>
    <w:rsid w:val="00AE57DE"/>
    <w:rsid w:val="00AF1783"/>
    <w:rsid w:val="00AF22C1"/>
    <w:rsid w:val="00AF7020"/>
    <w:rsid w:val="00B00F59"/>
    <w:rsid w:val="00B045B1"/>
    <w:rsid w:val="00B11C2E"/>
    <w:rsid w:val="00B174D8"/>
    <w:rsid w:val="00B24556"/>
    <w:rsid w:val="00B3273C"/>
    <w:rsid w:val="00B33929"/>
    <w:rsid w:val="00B34E23"/>
    <w:rsid w:val="00B34F3E"/>
    <w:rsid w:val="00B361AD"/>
    <w:rsid w:val="00B36F2C"/>
    <w:rsid w:val="00B4256F"/>
    <w:rsid w:val="00B52F9A"/>
    <w:rsid w:val="00B54297"/>
    <w:rsid w:val="00B54EE0"/>
    <w:rsid w:val="00B56D78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6F0D"/>
    <w:rsid w:val="00BD7C28"/>
    <w:rsid w:val="00BE0522"/>
    <w:rsid w:val="00BE221D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73FD"/>
    <w:rsid w:val="00C2792E"/>
    <w:rsid w:val="00C47EEF"/>
    <w:rsid w:val="00C50A5E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4603"/>
    <w:rsid w:val="00C85BE5"/>
    <w:rsid w:val="00C909F1"/>
    <w:rsid w:val="00C94958"/>
    <w:rsid w:val="00C97C0B"/>
    <w:rsid w:val="00CA5657"/>
    <w:rsid w:val="00CB1B5A"/>
    <w:rsid w:val="00CC3DEE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21C5"/>
    <w:rsid w:val="00D966F6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46EF"/>
    <w:rsid w:val="00DC4E43"/>
    <w:rsid w:val="00DC5E91"/>
    <w:rsid w:val="00DC65EB"/>
    <w:rsid w:val="00DC6ED9"/>
    <w:rsid w:val="00DD4C58"/>
    <w:rsid w:val="00DD513F"/>
    <w:rsid w:val="00DD76D6"/>
    <w:rsid w:val="00DE3812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6C36"/>
    <w:rsid w:val="00EB7891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92026"/>
    <w:rsid w:val="00FA4271"/>
    <w:rsid w:val="00FA5410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87076-4910-4239-BEFD-6B32B5A78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4457</TotalTime>
  <Pages>4</Pages>
  <Words>891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267</cp:revision>
  <cp:lastPrinted>2025-01-22T10:58:00Z</cp:lastPrinted>
  <dcterms:created xsi:type="dcterms:W3CDTF">2023-03-17T10:01:00Z</dcterms:created>
  <dcterms:modified xsi:type="dcterms:W3CDTF">2025-01-29T09:21:00Z</dcterms:modified>
</cp:coreProperties>
</file>