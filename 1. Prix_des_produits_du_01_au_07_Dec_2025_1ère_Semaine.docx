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0F96F4A9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semaine du</w:t>
      </w:r>
      <w:r w:rsidR="00E1681A">
        <w:rPr>
          <w:rFonts w:ascii="Bookman Old Style" w:hAnsi="Bookman Old Style"/>
          <w:b/>
          <w:bCs/>
        </w:rPr>
        <w:t xml:space="preserve"> 1</w:t>
      </w:r>
      <w:r w:rsidR="00E1681A" w:rsidRPr="00E1681A">
        <w:rPr>
          <w:rFonts w:ascii="Bookman Old Style" w:hAnsi="Bookman Old Style"/>
          <w:b/>
          <w:bCs/>
          <w:vertAlign w:val="superscript"/>
        </w:rPr>
        <w:t>er</w:t>
      </w:r>
      <w:r w:rsidR="00E1681A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E1681A">
        <w:rPr>
          <w:rFonts w:ascii="Bookman Old Style" w:hAnsi="Bookman Old Style"/>
          <w:b/>
          <w:bCs/>
        </w:rPr>
        <w:t>07</w:t>
      </w:r>
      <w:r w:rsidR="00EB3DFF">
        <w:rPr>
          <w:rFonts w:ascii="Bookman Old Style" w:hAnsi="Bookman Old Style"/>
          <w:b/>
          <w:bCs/>
        </w:rPr>
        <w:t xml:space="preserve"> </w:t>
      </w:r>
      <w:r w:rsidR="00E1681A">
        <w:rPr>
          <w:rFonts w:ascii="Bookman Old Style" w:hAnsi="Bookman Old Style"/>
          <w:b/>
          <w:bCs/>
        </w:rPr>
        <w:t>déc</w:t>
      </w:r>
      <w:r w:rsidR="00773D0D">
        <w:rPr>
          <w:rFonts w:ascii="Bookman Old Style" w:hAnsi="Bookman Old Style"/>
          <w:b/>
          <w:bCs/>
        </w:rPr>
        <w:t>em</w:t>
      </w:r>
      <w:r w:rsidR="00BD62EE">
        <w:rPr>
          <w:rFonts w:ascii="Bookman Old Style" w:hAnsi="Bookman Old Style"/>
          <w:b/>
          <w:bCs/>
        </w:rPr>
        <w:t>bre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E72D99" w:rsidRPr="00DB0686" w14:paraId="64DA6EB3" w14:textId="77777777" w:rsidTr="00E72D9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6002980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2D690E0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156C049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584617E8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46924C61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2266C2A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</w:tr>
      <w:tr w:rsidR="00E72D99" w:rsidRPr="00DB0686" w14:paraId="1012B13A" w14:textId="77777777" w:rsidTr="00E72D99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204B0AE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1EF42301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02C4B50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0FE1016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6589A1C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3DB16C7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59E1307C" w14:textId="77777777" w:rsidTr="00E72D99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5EA21FE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7E90FF2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15E944E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18B81D2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17230E7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5EFCBD7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E72D99" w:rsidRPr="00DB0686" w14:paraId="7D48F741" w14:textId="77777777" w:rsidTr="00E72D99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2F5BE83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57715CB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5649AE2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1436160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5F7BB78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4E648E88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05EDBB24" w14:textId="77777777" w:rsidTr="00E72D9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2580EDF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51CEEF6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289F2A1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35E3B08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31C4B98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54865798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</w:tr>
      <w:tr w:rsidR="00E72D99" w:rsidRPr="00DB0686" w14:paraId="7C7084EF" w14:textId="77777777" w:rsidTr="00E72D99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7CA3C20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5EAEE238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3016BBF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7C7E156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280028B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5A99204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55928F54" w14:textId="77777777" w:rsidTr="00E72D99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3551207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3FFDFA9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2F3CC75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225D2BA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5765CBA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3ECBEC45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E72D99" w:rsidRPr="00DB0686" w14:paraId="0D8B32F6" w14:textId="77777777" w:rsidTr="00E72D99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679ACAA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16B2046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464FFCA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69471B4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4991F82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5EA00FE8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597D72CB" w14:textId="77777777" w:rsidTr="00E72D99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534DCF5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3D74603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3515E1E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4D87B6E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5D46BB7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7D62233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385</w:t>
            </w:r>
          </w:p>
        </w:tc>
      </w:tr>
      <w:tr w:rsidR="00E72D99" w:rsidRPr="00DB0686" w14:paraId="040F7FD9" w14:textId="77777777" w:rsidTr="00E72D99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5A8DC5A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51B04A4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5EF9D74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06308318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43669A3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41D4BD2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6DF8DFC7" w14:textId="77777777" w:rsidTr="00E72D99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28774CF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00420A8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2CAE041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746F7DF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7A155E5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4124E39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896</w:t>
            </w:r>
          </w:p>
        </w:tc>
      </w:tr>
      <w:tr w:rsidR="00E72D99" w:rsidRPr="00DB0686" w14:paraId="6289F99A" w14:textId="77777777" w:rsidTr="00E72D99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2631DED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48E241B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32063D6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0462B8E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064EDAF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4ABFDEA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425EB410" w14:textId="77777777" w:rsidTr="00E72D99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1447F93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737B940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4FDA0E7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46ED9FC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0A97308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6ED6469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E72D99" w:rsidRPr="00DB0686" w14:paraId="30E78FFE" w14:textId="77777777" w:rsidTr="00E72D99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13E106A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761AD7C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58D6440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36DEF2F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383598A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3B761CE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3FD5ADB3" w14:textId="77777777" w:rsidTr="00E72D99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E72D99" w:rsidRPr="00DC1CE4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05CACAC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432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5F0F5BB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2D6ABA6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299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0E6EFD05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203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7916E29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351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66C6874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800</w:t>
            </w:r>
          </w:p>
        </w:tc>
      </w:tr>
      <w:tr w:rsidR="00E72D99" w:rsidRPr="00DB0686" w14:paraId="0281CA7F" w14:textId="77777777" w:rsidTr="00E72D99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6D45AE6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4CBCD71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0757C5B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5ABBB21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0F8E4AC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6430809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-2,3</w:t>
            </w:r>
          </w:p>
        </w:tc>
      </w:tr>
      <w:tr w:rsidR="00E72D99" w:rsidRPr="00DB0686" w14:paraId="428F63AB" w14:textId="77777777" w:rsidTr="00E72D9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523DE69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38D409A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162F19B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6827558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47C8EAB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1BE7A54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297</w:t>
            </w:r>
          </w:p>
        </w:tc>
      </w:tr>
      <w:tr w:rsidR="00E72D99" w:rsidRPr="00DB0686" w14:paraId="63262B4B" w14:textId="77777777" w:rsidTr="00E72D99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6793815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3130B74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30B8A76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28EE0F2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6C469E8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18D3070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-3,3</w:t>
            </w:r>
          </w:p>
        </w:tc>
      </w:tr>
      <w:tr w:rsidR="00E72D99" w:rsidRPr="00DB0686" w14:paraId="5750E4A0" w14:textId="77777777" w:rsidTr="00E72D9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1410A17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7F4A0D5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0D1692C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53DE6F6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154DBD18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7C2AF8B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687</w:t>
            </w:r>
          </w:p>
        </w:tc>
      </w:tr>
      <w:tr w:rsidR="00E72D99" w:rsidRPr="00DB0686" w14:paraId="4CB2C9CF" w14:textId="77777777" w:rsidTr="00E72D99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29E986C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3A43215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51EE9FB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06463CF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519264D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7C2A911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42B32853" w14:textId="77777777" w:rsidTr="00E72D99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408EF935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0E2CBB01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0469843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53E1051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129D393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5811CCD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1 061</w:t>
            </w:r>
          </w:p>
        </w:tc>
      </w:tr>
      <w:tr w:rsidR="00E72D99" w:rsidRPr="00DB0686" w14:paraId="0DEB7461" w14:textId="77777777" w:rsidTr="00E72D99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7E46EE65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367E5F1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3E229A7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514523C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6EF0CC1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6DF1BA91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-4,6</w:t>
            </w:r>
          </w:p>
        </w:tc>
      </w:tr>
      <w:tr w:rsidR="00E72D99" w:rsidRPr="00DB0686" w14:paraId="60A93C0E" w14:textId="77777777" w:rsidTr="00E72D99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27863BC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75BD3CA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767D8DA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118803F1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253E8CD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5F3F4165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E72D99" w:rsidRPr="00DB0686" w14:paraId="0F87F60C" w14:textId="77777777" w:rsidTr="00E72D99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3DF0884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022124B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4EEEC9A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296F114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2CF30A58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7CA55E7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6B556D1B" w14:textId="77777777" w:rsidTr="00E72D9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182C7321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2B313C1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77E20E7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274DCB9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746060C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1A12A291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967</w:t>
            </w:r>
          </w:p>
        </w:tc>
      </w:tr>
      <w:tr w:rsidR="00E72D99" w:rsidRPr="00DB0686" w14:paraId="57BA8EE7" w14:textId="77777777" w:rsidTr="00E72D99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5A8861F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699EB42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47B0227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4368D2D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492E36D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1AA114C1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7,4</w:t>
            </w:r>
          </w:p>
        </w:tc>
      </w:tr>
      <w:tr w:rsidR="00E72D99" w:rsidRPr="00DB0686" w14:paraId="1416B083" w14:textId="77777777" w:rsidTr="00E72D9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2F2043E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7D44545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49E32D0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69F2C11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3FBAF33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0204B9E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</w:tr>
      <w:tr w:rsidR="00E72D99" w:rsidRPr="00DB0686" w14:paraId="2BB3DCD7" w14:textId="77777777" w:rsidTr="00E72D99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6FB8FF41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60450091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233C5671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3D552F9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7EEE93D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408DC3E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266DE149" w14:textId="77777777" w:rsidTr="00E72D99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4408BC4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1276435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3E1211B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4A7289C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7A52021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1DC18528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</w:tr>
      <w:tr w:rsidR="00E72D99" w:rsidRPr="00DB0686" w14:paraId="277BFC91" w14:textId="77777777" w:rsidTr="00E72D99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4EA7DD25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3F3E0BE1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0FAE4C5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7409335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578EC3D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5BBA559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0D32C706" w14:textId="77777777" w:rsidTr="00E72D99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30F2B80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7C6DF8A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176389C5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51C733E5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504CFB4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43DFA3F8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E72D99" w:rsidRPr="00DB0686" w14:paraId="6AB472E8" w14:textId="77777777" w:rsidTr="00E72D99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2DBC4BC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44D3FCB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2F09C5B8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1885198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29210FB5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482E9CD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0825059D" w14:textId="77777777" w:rsidTr="00E72D99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6B799778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5B87C58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15A8BF8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5F8D6C0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2FAE0DF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71FF0F2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E72D99" w:rsidRPr="00DB0686" w14:paraId="5A6D132B" w14:textId="77777777" w:rsidTr="00E72D99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4812501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55DBDCE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08CA574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7F3259A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2848DE6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5DD8A14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423CF46C" w14:textId="77777777" w:rsidTr="00E72D99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362F5FC5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273D74F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3524990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50D8584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53DB28C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2448489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E72D99" w:rsidRPr="00DB0686" w14:paraId="353AD445" w14:textId="77777777" w:rsidTr="00E72D99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03AE101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7FD36F6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22A984F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69D516C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2FD5543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2F4BEC5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16F8678C" w14:textId="77777777" w:rsidTr="00E72D9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396EBA6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3D56D6A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75997355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30E2B68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3FE4B07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510405D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E72D99" w:rsidRPr="00DB0686" w14:paraId="249B61F2" w14:textId="77777777" w:rsidTr="00E72D99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10A131D8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4BB2C5F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6BA1F83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0B02B89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0BAAC73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2FF209F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293134F8" w14:textId="77777777" w:rsidTr="00E72D99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194026E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073A7FD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4C4AB11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0EB263C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7FAD7EC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0C4B802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E72D99" w:rsidRPr="00DB0686" w14:paraId="14848784" w14:textId="77777777" w:rsidTr="00E72D99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68D47CF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2524C2C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63FE271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48D10B4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285363C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0CD17E11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3282865F" w14:textId="77777777" w:rsidTr="00E72D9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018899B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479616E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7DBE36B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5585A5A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5D0E0D9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68A97F05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E72D99" w:rsidRPr="00DB0686" w14:paraId="428FAF89" w14:textId="77777777" w:rsidTr="00E72D99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6FEC4F8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52C9E2C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0CCF993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6FE277A1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4AFDAA6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4B439A7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57E22CB3" w14:textId="77777777" w:rsidTr="00E72D9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08759EB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68C8AFD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1088D8B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2E10E8C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16D2247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18E835B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E72D99" w:rsidRPr="00DB0686" w14:paraId="335333F0" w14:textId="77777777" w:rsidTr="00E72D99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4066DF65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00F08C8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0ADFA84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59ACF92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02CCBF11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0DA3EB4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210F0459" w14:textId="77777777" w:rsidTr="00E72D99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057E342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68E7E37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56E17D3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02D3B52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4C1A2BF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20B99CF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E72D99" w:rsidRPr="00DB0686" w14:paraId="1FF1F896" w14:textId="77777777" w:rsidTr="00E72D99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141E8B3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7FB445B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612E26F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08B453E8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6A2DB2D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6C33E7C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495CDFDF" w14:textId="77777777" w:rsidTr="00E72D99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005D1E9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011660B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6654DE5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5FA54E85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28877C2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13C8A90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E72D99" w:rsidRPr="00DB0686" w14:paraId="0DCD4533" w14:textId="77777777" w:rsidTr="00E72D99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73A51AC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051F28D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7C281F7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19F4B418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3510348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344BB081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257298FF" w14:textId="77777777" w:rsidTr="00E72D99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6B0CFA1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75F28CB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051DDFF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773955B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50E5A3E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0BAB504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E72D99" w:rsidRPr="00DB0686" w14:paraId="20B40C04" w14:textId="77777777" w:rsidTr="00E72D99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55F75D7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1610186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5112F6F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70111D05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3BAA3F0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2265074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43166171" w14:textId="77777777" w:rsidTr="00E72D99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6AA9C66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0C9BBF9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1748D9D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2B3FBEB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34D62C7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0EC0561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E72D99" w:rsidRPr="00DB0686" w14:paraId="4D4C4BD1" w14:textId="77777777" w:rsidTr="00E72D99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651A7AB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0FB41E6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4E6494A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38911E9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1A9EF23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7453650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628D88C8" w14:textId="77777777" w:rsidTr="00E72D99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78D7AD4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1F3CCBB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6E4F37A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6B4BCC6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420D5E6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2B67A3E1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E72D99" w:rsidRPr="00DB0686" w14:paraId="21E8A7E0" w14:textId="77777777" w:rsidTr="00E72D99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46EBA6A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230217D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39761C08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374BE1E4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424A7F6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74967018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5E490633" w14:textId="77777777" w:rsidTr="00E72D99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18BCCDC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0D636C8F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05F5879C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7C643450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16D001C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23DB8FF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E72D99" w:rsidRPr="00DB0686" w14:paraId="50D06157" w14:textId="77777777" w:rsidTr="00E72D99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0FF1458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1CC264C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66549AA8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547F4C76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07D3BF05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68CC675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72D99" w:rsidRPr="00DB0686" w14:paraId="411AD4F4" w14:textId="77777777" w:rsidTr="00E72D99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6523DD7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6CF923AB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4D46D47E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4C85731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67EFECF7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3517574A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E72D99" w:rsidRPr="00DB0686" w14:paraId="05CCD40F" w14:textId="77777777" w:rsidTr="00E72D99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E72D99" w:rsidRPr="00DB0686" w:rsidRDefault="00E72D99" w:rsidP="00E72D99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E72D99" w:rsidRPr="00DB0686" w:rsidRDefault="00E72D99" w:rsidP="00E72D99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023AF815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1DA690E1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10BF8993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66AFECB9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17D444AD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5C909C62" w:rsidR="00E72D99" w:rsidRPr="003B51B0" w:rsidRDefault="00E72D99" w:rsidP="00E72D9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5FBAD97B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77624F">
        <w:rPr>
          <w:rFonts w:ascii="Bookman Old Style" w:hAnsi="Bookman Old Style" w:cs="Times New Roman"/>
          <w:sz w:val="20"/>
          <w:szCs w:val="20"/>
        </w:rPr>
        <w:t>12</w:t>
      </w:r>
      <w:r w:rsidR="008027DD">
        <w:rPr>
          <w:rFonts w:ascii="Bookman Old Style" w:hAnsi="Bookman Old Style" w:cs="Times New Roman"/>
          <w:sz w:val="20"/>
          <w:szCs w:val="20"/>
        </w:rPr>
        <w:t xml:space="preserve"> décembre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  <w:bookmarkStart w:id="4" w:name="_GoBack"/>
      <w:bookmarkEnd w:id="4"/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FCF951" w14:textId="77777777" w:rsidR="00DE7F65" w:rsidRDefault="00DE7F65" w:rsidP="00724F98">
      <w:r>
        <w:separator/>
      </w:r>
    </w:p>
  </w:endnote>
  <w:endnote w:type="continuationSeparator" w:id="0">
    <w:p w14:paraId="748761EA" w14:textId="77777777" w:rsidR="00DE7F65" w:rsidRDefault="00DE7F65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E1681A" w:rsidRDefault="00E1681A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E1681A" w:rsidRDefault="00E1681A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638F82" w14:textId="77777777" w:rsidR="00DE7F65" w:rsidRDefault="00DE7F65" w:rsidP="00724F98">
      <w:r>
        <w:separator/>
      </w:r>
    </w:p>
  </w:footnote>
  <w:footnote w:type="continuationSeparator" w:id="0">
    <w:p w14:paraId="26D54ECA" w14:textId="77777777" w:rsidR="00DE7F65" w:rsidRDefault="00DE7F65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E1681A" w:rsidRDefault="00E1681A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E1681A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E1681A" w:rsidRDefault="00E1681A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E1681A" w:rsidRDefault="00E1681A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E1681A" w:rsidRDefault="00E1681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7C4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5B85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44872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38DE"/>
    <w:rsid w:val="00216099"/>
    <w:rsid w:val="0021704A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C2C2C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5EF1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2D74"/>
    <w:rsid w:val="006A3A91"/>
    <w:rsid w:val="006A47E5"/>
    <w:rsid w:val="006A519D"/>
    <w:rsid w:val="006A6D53"/>
    <w:rsid w:val="006B0BC3"/>
    <w:rsid w:val="006B114E"/>
    <w:rsid w:val="006B295A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7624F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7DD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499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0C40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5AED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ACD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6EF8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1993"/>
    <w:rsid w:val="00C53031"/>
    <w:rsid w:val="00C55B36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1D08"/>
    <w:rsid w:val="00CD61C4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3CD6"/>
    <w:rsid w:val="00DA454E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E7F65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16CC"/>
    <w:rsid w:val="00E16807"/>
    <w:rsid w:val="00E1681A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622CE"/>
    <w:rsid w:val="00E6586F"/>
    <w:rsid w:val="00E67A62"/>
    <w:rsid w:val="00E71B1A"/>
    <w:rsid w:val="00E72223"/>
    <w:rsid w:val="00E72D99"/>
    <w:rsid w:val="00E7369C"/>
    <w:rsid w:val="00E7385C"/>
    <w:rsid w:val="00E7669F"/>
    <w:rsid w:val="00E80E69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263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32B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3964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5D9A"/>
    <w:rsid w:val="00FD772B"/>
    <w:rsid w:val="00FE1B86"/>
    <w:rsid w:val="00FE2C55"/>
    <w:rsid w:val="00FE3A4A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D3F61-B963-4F45-84D5-79A40F3A1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7053</TotalTime>
  <Pages>4</Pages>
  <Words>906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402</cp:revision>
  <cp:lastPrinted>2025-09-22T07:58:00Z</cp:lastPrinted>
  <dcterms:created xsi:type="dcterms:W3CDTF">2023-03-17T10:01:00Z</dcterms:created>
  <dcterms:modified xsi:type="dcterms:W3CDTF">2025-12-15T05:08:00Z</dcterms:modified>
</cp:coreProperties>
</file>