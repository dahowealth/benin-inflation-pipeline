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A54F4B9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9E7E16">
        <w:rPr>
          <w:rFonts w:ascii="Bookman Old Style" w:hAnsi="Bookman Old Style"/>
          <w:b/>
          <w:bCs/>
        </w:rPr>
        <w:t>1</w:t>
      </w:r>
      <w:r w:rsidR="001312E9">
        <w:rPr>
          <w:rFonts w:ascii="Bookman Old Style" w:hAnsi="Bookman Old Style"/>
          <w:b/>
          <w:bCs/>
        </w:rPr>
        <w:t>9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1312E9">
        <w:rPr>
          <w:rFonts w:ascii="Bookman Old Style" w:hAnsi="Bookman Old Style"/>
          <w:b/>
          <w:bCs/>
        </w:rPr>
        <w:t>25</w:t>
      </w:r>
      <w:r w:rsidR="00223ED0">
        <w:rPr>
          <w:rFonts w:ascii="Bookman Old Style" w:hAnsi="Bookman Old Style"/>
          <w:b/>
          <w:bCs/>
        </w:rPr>
        <w:t xml:space="preserve"> </w:t>
      </w:r>
      <w:r w:rsidR="00FB38DC">
        <w:rPr>
          <w:rFonts w:ascii="Bookman Old Style" w:hAnsi="Bookman Old Style"/>
          <w:b/>
          <w:bCs/>
        </w:rPr>
        <w:t>mai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FF7B4F" w:rsidRPr="00DB0686" w14:paraId="64DA6EB3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1C84D3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2FFC99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5DDB039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24F171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12F554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1A338D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FF7B4F" w:rsidRPr="00DB0686" w14:paraId="1012B13A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D89EDC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516F54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AF7EBF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99FAFC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C83649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1D0D263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59E1307C" w14:textId="77777777" w:rsidTr="00FF7B4F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F699A0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777102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D723ED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34D4AB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F44617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EC69E3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FF7B4F" w:rsidRPr="00DB0686" w14:paraId="7D48F741" w14:textId="77777777" w:rsidTr="00FF7B4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7BE684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5C3EE4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16219F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3F47F8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3C026D4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DC6B20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05EDBB24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7B1774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E1B6B4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713B405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366CA1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3D9D334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95DF37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FF7B4F" w:rsidRPr="00DB0686" w14:paraId="7C7084EF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D15A30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0E47D3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665036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12F11B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01F8CF2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6D8778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55928F54" w14:textId="77777777" w:rsidTr="00FF7B4F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703CDC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5B424D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56C922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107167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08BB6D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1D7EBA8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FF7B4F" w:rsidRPr="00DB0686" w14:paraId="0D8B32F6" w14:textId="77777777" w:rsidTr="00FF7B4F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6DC447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1570605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6034C73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614CF1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7D3E33E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9DED0E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597D72CB" w14:textId="77777777" w:rsidTr="00FF7B4F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693A79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A7E2A3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85A109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557A2F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A3007D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6E3AE4E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FF7B4F" w:rsidRPr="00DB0686" w14:paraId="040F7FD9" w14:textId="77777777" w:rsidTr="00FF7B4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4962DC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A92D33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D0D876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19666C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B65F1A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140D320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6DF8DFC7" w14:textId="77777777" w:rsidTr="00FF7B4F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55F4B9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7B055FF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64236E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6DCC21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EBE5DB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7E6DB92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FF7B4F" w:rsidRPr="00DB0686" w14:paraId="6289F99A" w14:textId="77777777" w:rsidTr="00FF7B4F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A27413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039C0A2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87F878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0AD99D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F338F7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CFC997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425EB410" w14:textId="77777777" w:rsidTr="00FF7B4F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2B1C01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27B681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6AB666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1AAD2D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F99950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2A23431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FF7B4F" w:rsidRPr="00DB0686" w14:paraId="30E78FFE" w14:textId="77777777" w:rsidTr="00FF7B4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426D2C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1D39839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F5BEB4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FB7B72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58D35A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358B251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3FD5ADB3" w14:textId="77777777" w:rsidTr="00FF7B4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FF7B4F" w:rsidRPr="00DC1CE4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6E198A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958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758001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1 522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5217CF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16146A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0807E9C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4BD0F17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1 479</w:t>
            </w:r>
          </w:p>
        </w:tc>
      </w:tr>
      <w:tr w:rsidR="00FF7B4F" w:rsidRPr="00DB0686" w14:paraId="0281CA7F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1E181B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27BFD6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21D8B3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457FA7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69547F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059B06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</w:tr>
      <w:tr w:rsidR="00FF7B4F" w:rsidRPr="00DB0686" w14:paraId="428F63AB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1788D9F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67A5467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8C53EC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7BFCAE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08DB9ED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EB90B6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711</w:t>
            </w:r>
          </w:p>
        </w:tc>
      </w:tr>
      <w:tr w:rsidR="00FF7B4F" w:rsidRPr="00DB0686" w14:paraId="63262B4B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85B26E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9196A2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8C71C6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94BEB4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18CC695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12D3A6F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9,7</w:t>
            </w:r>
          </w:p>
        </w:tc>
      </w:tr>
      <w:tr w:rsidR="00FF7B4F" w:rsidRPr="00DB0686" w14:paraId="5750E4A0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71BCACD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1 458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44B1E2D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7EEEA6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1B492B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B30031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2A79C7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1 369</w:t>
            </w:r>
          </w:p>
        </w:tc>
      </w:tr>
      <w:tr w:rsidR="00FF7B4F" w:rsidRPr="00DB0686" w14:paraId="4CB2C9CF" w14:textId="77777777" w:rsidTr="00FF7B4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040E7F4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24DEAF0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3AE0AA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E6FD34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49808B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1505F1E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-10,2</w:t>
            </w:r>
          </w:p>
        </w:tc>
      </w:tr>
      <w:tr w:rsidR="00FF7B4F" w:rsidRPr="00DB0686" w14:paraId="42B32853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AE913B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7CBD23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B5CDAF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3E6578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4CB0AB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715D37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556</w:t>
            </w:r>
          </w:p>
        </w:tc>
      </w:tr>
      <w:tr w:rsidR="00FF7B4F" w:rsidRPr="00DB0686" w14:paraId="0DEB7461" w14:textId="77777777" w:rsidTr="00FF7B4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29ED803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3E6477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CC3D9A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6D90E7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2F72C0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00878D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7,5</w:t>
            </w:r>
          </w:p>
        </w:tc>
      </w:tr>
      <w:tr w:rsidR="00FF7B4F" w:rsidRPr="00DB0686" w14:paraId="60A93C0E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4DE106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12C373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2CD047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5C2A194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19738D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52F5DB8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FF7B4F" w:rsidRPr="00DB0686" w14:paraId="0F87F60C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78C1C8C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95B15B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61FD35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1BCF11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8E6E60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11356F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-10,7</w:t>
            </w:r>
          </w:p>
        </w:tc>
      </w:tr>
      <w:tr w:rsidR="00FF7B4F" w:rsidRPr="00DB0686" w14:paraId="6B556D1B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1744F9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392927C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0863361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2685A5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7AAF2D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08DCE99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FF7B4F" w:rsidRPr="00DB0686" w14:paraId="57BA8EE7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796720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56A972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598A6E6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B5B8A2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E051E9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3D642B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1416B083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0985EF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5818D8F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0F85E28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C6CA26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38727B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4788A15" w:rsidR="00FF7B4F" w:rsidRPr="003B51B0" w:rsidRDefault="00945DB9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0C6090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FF7B4F" w:rsidRPr="00DB0686" w14:paraId="2BB3DCD7" w14:textId="77777777" w:rsidTr="00FF7B4F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35532F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74C295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1BCDE6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5A5A134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94F9E8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62CDC16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266DE149" w14:textId="77777777" w:rsidTr="00FF7B4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AC2DBF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6D2156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FF55D0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EDD351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4E7A314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43AC038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</w:tr>
      <w:tr w:rsidR="00FF7B4F" w:rsidRPr="00DB0686" w14:paraId="277BFC91" w14:textId="77777777" w:rsidTr="00FF7B4F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EBCD80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DF3B13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8ABECA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CDBA13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4A1CE7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2428CF3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0D32C706" w14:textId="77777777" w:rsidTr="00FF7B4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12AC7B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D216E4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9CB705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1AA5D83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DFE27B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AFA666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FF7B4F" w:rsidRPr="00DB0686" w14:paraId="6AB472E8" w14:textId="77777777" w:rsidTr="00FF7B4F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A44373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12BC76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6D496E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6D006E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4061AB0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25BCB55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0825059D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556026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FC042A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6E3CC0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F1305C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F0D787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977983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FF7B4F" w:rsidRPr="00DB0686" w14:paraId="5A6D132B" w14:textId="77777777" w:rsidTr="00FF7B4F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624015E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057051E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23D2DD6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BFF08F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77D8EF8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1522458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423CF46C" w14:textId="77777777" w:rsidTr="00FF7B4F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29F558A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86B1BC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9371BC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2C03AE5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F9A49B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41E334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FF7B4F" w:rsidRPr="00DB0686" w14:paraId="353AD445" w14:textId="77777777" w:rsidTr="00FF7B4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673006D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3246D19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990157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13BEA6F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3CC82E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682C6E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16F8678C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B90F99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1C2FFE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FCB7D8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95D75D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3952CC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14630CE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F7B4F" w:rsidRPr="00DB0686" w14:paraId="249B61F2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B61C18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1A34E30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659DE54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F1E64D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193678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F833B9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293134F8" w14:textId="77777777" w:rsidTr="00FF7B4F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1BA513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4CD493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27D8DB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9A307F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C2D294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5C51DA0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F7B4F" w:rsidRPr="00DB0686" w14:paraId="14848784" w14:textId="77777777" w:rsidTr="00FF7B4F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79C9455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B639FD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CFE5B6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9D2D4A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096C3F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366FA6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3282865F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93E90D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48FC564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1B3854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0EE9F3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1CB1E2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E228AB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FF7B4F" w:rsidRPr="00DB0686" w14:paraId="428FAF89" w14:textId="77777777" w:rsidTr="00FF7B4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5BB4502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218777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ADBEFC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39E9A9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1E5A29E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056E95A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57E22CB3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1338475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DD7273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3B35826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16971DC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9E1D86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4DCB41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FF7B4F" w:rsidRPr="00DB0686" w14:paraId="335333F0" w14:textId="77777777" w:rsidTr="00FF7B4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CF9F25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6BA82FA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103BA2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87476D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A533BA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37663F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210F0459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A806C1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9C56E7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B1CABE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1E751E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9B523D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6F9C5F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FF7B4F" w:rsidRPr="00DB0686" w14:paraId="1FF1F896" w14:textId="77777777" w:rsidTr="00FF7B4F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0DD0722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D29B29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D04B08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2D37A4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9538D1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78DCA9F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495CDFDF" w14:textId="77777777" w:rsidTr="00FF7B4F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EAEEF8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4DA9D68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E8C6C9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2301D1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1BDC24A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919659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FF7B4F" w:rsidRPr="00DB0686" w14:paraId="0DCD4533" w14:textId="77777777" w:rsidTr="00FF7B4F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6CAF0C9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25CB2F6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FC3259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776B32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4F030E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119D1A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257298FF" w14:textId="77777777" w:rsidTr="00FF7B4F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A079BD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B08C15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B6875C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16670BE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2D70B7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67184FD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FF7B4F" w:rsidRPr="00DB0686" w14:paraId="20B40C04" w14:textId="77777777" w:rsidTr="00FF7B4F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1FFFA21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4640CF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67CD80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01C29F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65623B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C55994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43166171" w14:textId="77777777" w:rsidTr="00FF7B4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958144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787D223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8A5D7C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4BD160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B3A49D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BC3D86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F7B4F" w:rsidRPr="00DB0686" w14:paraId="4D4C4BD1" w14:textId="77777777" w:rsidTr="00FF7B4F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2B06531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339AEB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68B494C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503C0C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45010A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6F46FC7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628D88C8" w14:textId="77777777" w:rsidTr="00FF7B4F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909DEE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EA5582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07E764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6654556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3E19AE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06171643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F7B4F" w:rsidRPr="00DB0686" w14:paraId="21E8A7E0" w14:textId="77777777" w:rsidTr="00FF7B4F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6BB539B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2CEE60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C41C4B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2ACC285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DB5C22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ED00A5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5E490633" w14:textId="77777777" w:rsidTr="00FF7B4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1EBFAC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2B9D3F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B7E6848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61401E2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C95B99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77963B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FF7B4F" w:rsidRPr="00DB0686" w14:paraId="50D06157" w14:textId="77777777" w:rsidTr="00FF7B4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283A31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2FB7CD9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51B53E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3B66F3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98AFB7A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64BFBF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F7B4F" w:rsidRPr="00DB0686" w14:paraId="411AD4F4" w14:textId="77777777" w:rsidTr="00FF7B4F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6D455300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20A3881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A63950D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5DC43366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BACF3BF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690B6C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FF7B4F" w:rsidRPr="00DB0686" w14:paraId="05CCD40F" w14:textId="77777777" w:rsidTr="00FF7B4F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FF7B4F" w:rsidRPr="00DB0686" w:rsidRDefault="00FF7B4F" w:rsidP="00FF7B4F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FF7B4F" w:rsidRPr="00DB0686" w:rsidRDefault="00FF7B4F" w:rsidP="00FF7B4F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E8F52C4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6DBD1F9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5B405B75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096280BC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01C6A4E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88D4B42" w:rsidR="00FF7B4F" w:rsidRPr="003B51B0" w:rsidRDefault="00FF7B4F" w:rsidP="00FF7B4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642BD4F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B52339">
        <w:rPr>
          <w:rFonts w:ascii="Bookman Old Style" w:hAnsi="Bookman Old Style" w:cs="Times New Roman"/>
          <w:sz w:val="20"/>
          <w:szCs w:val="20"/>
        </w:rPr>
        <w:t>2</w:t>
      </w:r>
      <w:r w:rsidR="00FF7B4F">
        <w:rPr>
          <w:rFonts w:ascii="Bookman Old Style" w:hAnsi="Bookman Old Style" w:cs="Times New Roman"/>
          <w:sz w:val="20"/>
          <w:szCs w:val="20"/>
        </w:rPr>
        <w:t>7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0D1A20">
        <w:rPr>
          <w:rFonts w:ascii="Bookman Old Style" w:hAnsi="Bookman Old Style" w:cs="Times New Roman"/>
          <w:sz w:val="20"/>
          <w:szCs w:val="20"/>
        </w:rPr>
        <w:t>mai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6B241A6D" w:rsidR="00661407" w:rsidRPr="00F62FFA" w:rsidRDefault="00B52339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3-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D815D9" w14:textId="77777777" w:rsidR="007311C8" w:rsidRDefault="007311C8" w:rsidP="00724F98">
      <w:r>
        <w:separator/>
      </w:r>
    </w:p>
  </w:endnote>
  <w:endnote w:type="continuationSeparator" w:id="0">
    <w:p w14:paraId="092A9B6F" w14:textId="77777777" w:rsidR="007311C8" w:rsidRDefault="007311C8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FF7B4F" w:rsidRDefault="00FF7B4F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FF7B4F" w:rsidRDefault="00FF7B4F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33DD07" w14:textId="77777777" w:rsidR="007311C8" w:rsidRDefault="007311C8" w:rsidP="00724F98">
      <w:r>
        <w:separator/>
      </w:r>
    </w:p>
  </w:footnote>
  <w:footnote w:type="continuationSeparator" w:id="0">
    <w:p w14:paraId="6FE86BDD" w14:textId="77777777" w:rsidR="007311C8" w:rsidRDefault="007311C8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FF7B4F" w:rsidRDefault="00FF7B4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FF7B4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FF7B4F" w:rsidRDefault="00FF7B4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FF7B4F" w:rsidRDefault="00FF7B4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FF7B4F" w:rsidRDefault="00FF7B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7DE5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1C8"/>
    <w:rsid w:val="0073121A"/>
    <w:rsid w:val="00731F34"/>
    <w:rsid w:val="007327FD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45DB9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3A81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B6667-FB37-4E18-9BD5-765FF1F50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6497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322</cp:revision>
  <cp:lastPrinted>2025-04-17T09:14:00Z</cp:lastPrinted>
  <dcterms:created xsi:type="dcterms:W3CDTF">2023-03-17T10:01:00Z</dcterms:created>
  <dcterms:modified xsi:type="dcterms:W3CDTF">2025-06-05T16:49:00Z</dcterms:modified>
</cp:coreProperties>
</file>