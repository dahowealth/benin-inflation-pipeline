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2775DAFC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DE013A">
        <w:rPr>
          <w:rFonts w:ascii="Bookman Old Style" w:hAnsi="Bookman Old Style"/>
          <w:b/>
          <w:bCs/>
        </w:rPr>
        <w:t>1</w:t>
      </w:r>
      <w:r w:rsidR="00117ADB">
        <w:rPr>
          <w:rFonts w:ascii="Bookman Old Style" w:hAnsi="Bookman Old Style"/>
          <w:b/>
          <w:bCs/>
        </w:rPr>
        <w:t>8</w:t>
      </w:r>
      <w:r w:rsidR="00A33760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117ADB">
        <w:rPr>
          <w:rFonts w:ascii="Bookman Old Style" w:hAnsi="Bookman Old Style"/>
          <w:b/>
          <w:bCs/>
        </w:rPr>
        <w:t>24</w:t>
      </w:r>
      <w:r w:rsidR="00EB3DFF">
        <w:rPr>
          <w:rFonts w:ascii="Bookman Old Style" w:hAnsi="Bookman Old Style"/>
          <w:b/>
          <w:bCs/>
        </w:rPr>
        <w:t xml:space="preserve"> </w:t>
      </w:r>
      <w:r w:rsidR="0008569F">
        <w:rPr>
          <w:rFonts w:ascii="Bookman Old Style" w:hAnsi="Bookman Old Style"/>
          <w:b/>
          <w:bCs/>
        </w:rPr>
        <w:t>aoû</w:t>
      </w:r>
      <w:r w:rsidR="00B24AF0">
        <w:rPr>
          <w:rFonts w:ascii="Bookman Old Style" w:hAnsi="Bookman Old Style"/>
          <w:b/>
          <w:bCs/>
        </w:rPr>
        <w:t>t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683E73" w:rsidRPr="00DB0686" w14:paraId="64DA6EB3" w14:textId="77777777" w:rsidTr="00683E7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55DE224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17D7C2F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7C70F1B4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49EF0CEF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309CA4F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6A0B2ABE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280</w:t>
            </w:r>
          </w:p>
        </w:tc>
      </w:tr>
      <w:tr w:rsidR="00683E73" w:rsidRPr="00DB0686" w14:paraId="1012B13A" w14:textId="77777777" w:rsidTr="00683E73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143166A3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66C5F61E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69EAB048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3493B3C3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18DAF2A5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3C4D375B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83E73" w:rsidRPr="00DB0686" w14:paraId="59E1307C" w14:textId="77777777" w:rsidTr="00683E73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762205E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3602542D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26608630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4748E687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44ED55FD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4412E90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683E73" w:rsidRPr="00DB0686" w14:paraId="7D48F741" w14:textId="77777777" w:rsidTr="00683E73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33E788C7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76CDB3B6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2323676B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50317A7D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29DA70F3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7A7AF483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83E73" w:rsidRPr="00DB0686" w14:paraId="05EDBB24" w14:textId="77777777" w:rsidTr="00683E7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4E0AB4EB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155FA12F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607741C3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04CADD90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75F5E57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6AEB1FD7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683E73" w:rsidRPr="00DB0686" w14:paraId="7C7084EF" w14:textId="77777777" w:rsidTr="00683E73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776F1EF8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20FA7976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1057098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046C0E55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6B6A1FA0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41757852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83E73" w:rsidRPr="00DB0686" w14:paraId="55928F54" w14:textId="77777777" w:rsidTr="00683E73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56328709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432A7B6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190EAAD0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5665288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4FF0AC0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22C3CAF3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683E73" w:rsidRPr="00DB0686" w14:paraId="0D8B32F6" w14:textId="77777777" w:rsidTr="00683E73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38F581B0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0158B38F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1CE489E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348A702C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5A028636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10DEF7E0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83E73" w:rsidRPr="00DB0686" w14:paraId="597D72CB" w14:textId="77777777" w:rsidTr="00683E73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5558B334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11DF67A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730C67DB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19A6245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4C8EFF9D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4D81D64C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683E73" w:rsidRPr="00DB0686" w14:paraId="040F7FD9" w14:textId="77777777" w:rsidTr="00683E73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03259192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7E30FFBC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14E58F7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722266C9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7AACEC6B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504D05C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83E73" w:rsidRPr="00DB0686" w14:paraId="6DF8DFC7" w14:textId="77777777" w:rsidTr="00683E73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6B2E64D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452A9FAB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12B1156D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57ECB30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689BBBD5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41334B46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955</w:t>
            </w:r>
          </w:p>
        </w:tc>
      </w:tr>
      <w:tr w:rsidR="00683E73" w:rsidRPr="00DB0686" w14:paraId="6289F99A" w14:textId="77777777" w:rsidTr="00683E73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403189EC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51620186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5CAD15DC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03FE3DAE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14D76720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494AD845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83E73" w:rsidRPr="00DB0686" w14:paraId="425EB410" w14:textId="77777777" w:rsidTr="00683E73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6CA537CF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4E62B842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0772A92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245E7996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4905FDC4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4512523E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715</w:t>
            </w:r>
          </w:p>
        </w:tc>
      </w:tr>
      <w:tr w:rsidR="00683E73" w:rsidRPr="00DB0686" w14:paraId="30E78FFE" w14:textId="77777777" w:rsidTr="00683E73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3824E7AF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6EED5979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4E6732AD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46BC7FAB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250F2215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6E7CF389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83E73" w:rsidRPr="00DB0686" w14:paraId="3FD5ADB3" w14:textId="77777777" w:rsidTr="00683E73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683E73" w:rsidRPr="00DC1CE4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2AC09F17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3F0AEF53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1 415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16EAD1D4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512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5EF8D67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08057CF7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721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388AAC8D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1 645</w:t>
            </w:r>
          </w:p>
        </w:tc>
      </w:tr>
      <w:tr w:rsidR="00683E73" w:rsidRPr="00DB0686" w14:paraId="0281CA7F" w14:textId="77777777" w:rsidTr="00683E73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4F1C68FC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-13,6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2FB9C36E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66A4EFC9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0ADF625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36D0D2EB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7DF69BFB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-5,7</w:t>
            </w:r>
          </w:p>
        </w:tc>
      </w:tr>
      <w:tr w:rsidR="00683E73" w:rsidRPr="00DB0686" w14:paraId="428F63AB" w14:textId="77777777" w:rsidTr="00683E7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1867567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77B6F68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134F46E8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6FCA82FC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488CC2D8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4F88FE66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</w:tr>
      <w:tr w:rsidR="00683E73" w:rsidRPr="00DB0686" w14:paraId="63262B4B" w14:textId="77777777" w:rsidTr="00683E73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3A1007C0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4AE90CA6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6308A8D2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0E535CD5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0A4CED2E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0E2CCF98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-9,6</w:t>
            </w:r>
          </w:p>
        </w:tc>
      </w:tr>
      <w:tr w:rsidR="00683E73" w:rsidRPr="00DB0686" w14:paraId="5750E4A0" w14:textId="77777777" w:rsidTr="00683E7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39694C49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007DBDD9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690A5D09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130C90FF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35374AB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20C7EF75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831</w:t>
            </w:r>
          </w:p>
        </w:tc>
      </w:tr>
      <w:tr w:rsidR="00683E73" w:rsidRPr="00DB0686" w14:paraId="4CB2C9CF" w14:textId="77777777" w:rsidTr="00683E73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0A4E432F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397D2A24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043EAC39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0861210B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76E0CC02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68D98AAC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-5,6</w:t>
            </w:r>
          </w:p>
        </w:tc>
      </w:tr>
      <w:tr w:rsidR="00683E73" w:rsidRPr="00DB0686" w14:paraId="42B32853" w14:textId="77777777" w:rsidTr="00683E73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209EC855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4C673D66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57A87797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377AFD02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02377BBB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7C9F971C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975</w:t>
            </w:r>
          </w:p>
        </w:tc>
      </w:tr>
      <w:tr w:rsidR="00683E73" w:rsidRPr="00DB0686" w14:paraId="0DEB7461" w14:textId="77777777" w:rsidTr="00683E73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78CD562C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73FD524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1431D99D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6649914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1C3C3FED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4D224E3C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3,9</w:t>
            </w:r>
          </w:p>
        </w:tc>
      </w:tr>
      <w:tr w:rsidR="00683E73" w:rsidRPr="00DB0686" w14:paraId="60A93C0E" w14:textId="77777777" w:rsidTr="00683E73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509DA412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48041F2D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13F24ECE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343C8AE5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248779E7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7DF96059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683E73" w:rsidRPr="00DB0686" w14:paraId="0F87F60C" w14:textId="77777777" w:rsidTr="00683E73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74B9447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0FA1E05C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4C6CD82F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6AC4C7F4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688A26C9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4D1BD2A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83E73" w:rsidRPr="00DB0686" w14:paraId="6B556D1B" w14:textId="77777777" w:rsidTr="00683E7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7FA1C8D8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12C2C300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52DFBF9D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204F7A4F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2A1D6E92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7AAB4590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783</w:t>
            </w:r>
          </w:p>
        </w:tc>
      </w:tr>
      <w:tr w:rsidR="00683E73" w:rsidRPr="00DB0686" w14:paraId="57BA8EE7" w14:textId="77777777" w:rsidTr="00683E73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5B0A066D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2790A5BF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12FB4D39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7EAE6F22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31A86743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02720A09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83E73" w:rsidRPr="00DB0686" w14:paraId="1416B083" w14:textId="77777777" w:rsidTr="00683E7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56910502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28A7C9FE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4B267776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2C4FF602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3BBD90D8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7D8B9E64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1 033</w:t>
            </w:r>
          </w:p>
        </w:tc>
      </w:tr>
      <w:tr w:rsidR="00683E73" w:rsidRPr="00DB0686" w14:paraId="2BB3DCD7" w14:textId="77777777" w:rsidTr="00683E73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73B4955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0190C547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005273D9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1CB4643C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7EFCD15B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3047BD29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83E73" w:rsidRPr="00DB0686" w14:paraId="266DE149" w14:textId="77777777" w:rsidTr="00683E73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244F0946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7BE41819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7F140BBF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6FE2CB26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75314BAD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1957845F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542</w:t>
            </w:r>
          </w:p>
        </w:tc>
      </w:tr>
      <w:tr w:rsidR="00683E73" w:rsidRPr="00DB0686" w14:paraId="277BFC91" w14:textId="77777777" w:rsidTr="00683E73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2A919960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01C88797" w:rsidR="00683E73" w:rsidRPr="003B51B0" w:rsidRDefault="0032139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</w:t>
            </w:r>
            <w:r w:rsidR="00683E73">
              <w:rPr>
                <w:rFonts w:ascii="Bookman Old Style" w:hAnsi="Bookman Old Style"/>
                <w:sz w:val="20"/>
                <w:szCs w:val="20"/>
              </w:rPr>
              <w:t>,</w:t>
            </w:r>
            <w:r w:rsidR="00F105FA">
              <w:rPr>
                <w:rFonts w:ascii="Bookman Old Style" w:hAnsi="Bookman Old Style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2EFE9D9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2B5760DE" w:rsidR="00683E73" w:rsidRPr="003B51B0" w:rsidRDefault="00FD772B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</w:t>
            </w:r>
            <w:r w:rsidR="00683E73">
              <w:rPr>
                <w:rFonts w:ascii="Bookman Old Style" w:hAnsi="Bookman Old Style"/>
                <w:sz w:val="20"/>
                <w:szCs w:val="20"/>
              </w:rPr>
              <w:t>,</w:t>
            </w:r>
            <w:r>
              <w:rPr>
                <w:rFonts w:ascii="Bookman Old Style" w:hAnsi="Bookman Old Style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47B469DA" w:rsidR="00683E73" w:rsidRPr="003B51B0" w:rsidRDefault="00F105FA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</w:t>
            </w:r>
            <w:r w:rsidR="00683E73">
              <w:rPr>
                <w:rFonts w:ascii="Bookman Old Style" w:hAnsi="Bookman Old Style"/>
                <w:sz w:val="20"/>
                <w:szCs w:val="20"/>
              </w:rPr>
              <w:t>,</w:t>
            </w:r>
            <w:r>
              <w:rPr>
                <w:rFonts w:ascii="Bookman Old Style" w:hAnsi="Bookman Old Style"/>
                <w:sz w:val="20"/>
                <w:szCs w:val="20"/>
              </w:rPr>
              <w:t>0</w:t>
            </w:r>
            <w:bookmarkStart w:id="4" w:name="_GoBack"/>
            <w:bookmarkEnd w:id="4"/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4F6D558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83E73" w:rsidRPr="00DB0686" w14:paraId="0D32C706" w14:textId="77777777" w:rsidTr="00683E73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72412B56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31F8E2F9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05F0DEE2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042D9F3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35BD59FD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69176D7B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683E73" w:rsidRPr="00DB0686" w14:paraId="6AB472E8" w14:textId="77777777" w:rsidTr="00683E73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53F02E7B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24B577FE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1DA7B1F9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0D89797C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7F3C9D5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75A30922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83E73" w:rsidRPr="00DB0686" w14:paraId="0825059D" w14:textId="77777777" w:rsidTr="00683E73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3E366A64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3267CA5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459A970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4B67658E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6F7E2ADB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4D618C1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683E73" w:rsidRPr="00DB0686" w14:paraId="5A6D132B" w14:textId="77777777" w:rsidTr="00683E73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0B637364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3C2A77BF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01C7ACC7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6EA68285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2563909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14A0AAB5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83E73" w:rsidRPr="00DB0686" w14:paraId="423CF46C" w14:textId="77777777" w:rsidTr="00683E73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24F042E9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303D6040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12818568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0BECE6EF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0B08123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79FA5B6F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683E73" w:rsidRPr="00DB0686" w14:paraId="353AD445" w14:textId="77777777" w:rsidTr="00683E73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2256C635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447D8884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3ABDF897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2163D3F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497AF6D4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1C64F637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83E73" w:rsidRPr="00DB0686" w14:paraId="16F8678C" w14:textId="77777777" w:rsidTr="00683E7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58081884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4CE7BEF6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1AE130E6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29EAAFE3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29BDFAB9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084E7D98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683E73" w:rsidRPr="00DB0686" w14:paraId="249B61F2" w14:textId="77777777" w:rsidTr="00683E73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32335652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2614D3E4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2613B1E7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0243FA09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02C08E45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23A23770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83E73" w:rsidRPr="00DB0686" w14:paraId="293134F8" w14:textId="77777777" w:rsidTr="00683E73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74218B94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5388DB46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7216EEC6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61A371C0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4D4044A0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459C143F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683E73" w:rsidRPr="00DB0686" w14:paraId="14848784" w14:textId="77777777" w:rsidTr="00683E73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2DFEE255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266103A6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0D38C779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5095FB2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0FAABCB4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7A04ADCD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83E73" w:rsidRPr="00DB0686" w14:paraId="3282865F" w14:textId="77777777" w:rsidTr="00683E7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0EEC4E7D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7F12C9E0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7E6B0C83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09B4DF04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6EF945E4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1FA5576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683E73" w:rsidRPr="00DB0686" w14:paraId="428FAF89" w14:textId="77777777" w:rsidTr="00683E73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1A23265F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4AB9CF6E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19395CE2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2EFC0EC7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370A758E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42C0989B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83E73" w:rsidRPr="00DB0686" w14:paraId="57E22CB3" w14:textId="77777777" w:rsidTr="00683E7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565CA6F9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7F9FF8D8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0D5E7533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7ED4D878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6EBFF0CD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30DFDF26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683E73" w:rsidRPr="00DB0686" w14:paraId="335333F0" w14:textId="77777777" w:rsidTr="00683E73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74229B6B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21B8433E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374622A3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0965BDBF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1D370E68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3021E8DF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83E73" w:rsidRPr="00DB0686" w14:paraId="210F0459" w14:textId="77777777" w:rsidTr="00683E73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3926CA8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258E4ED5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5DB72736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77C7303E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2C2ED697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284A0917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683E73" w:rsidRPr="00DB0686" w14:paraId="1FF1F896" w14:textId="77777777" w:rsidTr="00683E73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67569C63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0E0F3E12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492A88B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52AC6787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68A15DA2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2B8FF9FC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83E73" w:rsidRPr="00DB0686" w14:paraId="495CDFDF" w14:textId="77777777" w:rsidTr="00683E73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5A8CF9AD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2CD2445C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11DCB008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449632DC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50CF0EFB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3AEC7CC0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683E73" w:rsidRPr="00DB0686" w14:paraId="0DCD4533" w14:textId="77777777" w:rsidTr="00683E73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0A866A92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2C5FCF8D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04E9D6AC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54854363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4C8C1BA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552A3215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83E73" w:rsidRPr="00DB0686" w14:paraId="257298FF" w14:textId="77777777" w:rsidTr="00683E73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0557DA1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6768E02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0B3473F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406944DE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59FDCDC5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40AF8EA4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683E73" w:rsidRPr="00DB0686" w14:paraId="20B40C04" w14:textId="77777777" w:rsidTr="00683E73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6B1F2E7C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153BE950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5B0C0385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6CB82309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7971E0AB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4203326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83E73" w:rsidRPr="00DB0686" w14:paraId="43166171" w14:textId="77777777" w:rsidTr="00683E73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5DB26FFD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279DA720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2466D5F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2A3A9543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694E1DA0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6E4E629F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683E73" w:rsidRPr="00DB0686" w14:paraId="4D4C4BD1" w14:textId="77777777" w:rsidTr="00683E73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6812E625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73F819D4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7E788C6E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149ABBF0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23E0DD54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484A90C9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83E73" w:rsidRPr="00DB0686" w14:paraId="628D88C8" w14:textId="77777777" w:rsidTr="00683E73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037694C3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6189074B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02AD819C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441B8AC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240EE290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7B3EAB2F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683E73" w:rsidRPr="00DB0686" w14:paraId="21E8A7E0" w14:textId="77777777" w:rsidTr="00683E73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55C53CA5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470D1355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5F4A5343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76EA095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3F998682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00C838AD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83E73" w:rsidRPr="00DB0686" w14:paraId="5E490633" w14:textId="77777777" w:rsidTr="00683E73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08B3F4B3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11B1D557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62F0B3E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0C013AA4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1B2B7CE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09D9CD57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683E73" w:rsidRPr="00DB0686" w14:paraId="50D06157" w14:textId="77777777" w:rsidTr="00683E73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3A5FE64D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4A8C2FFF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2ADAF975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0B3641E4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4A3BF5EC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7C2CAC6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83E73" w:rsidRPr="00DB0686" w14:paraId="411AD4F4" w14:textId="77777777" w:rsidTr="00683E73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3E9F2EA6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13934A45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33DB38C9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2FD7B334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5A3EA7BF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5B3EACA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683E73" w:rsidRPr="00DB0686" w14:paraId="05CCD40F" w14:textId="77777777" w:rsidTr="00683E73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683E73" w:rsidRPr="00DB0686" w:rsidRDefault="00683E73" w:rsidP="00683E73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683E73" w:rsidRPr="00DB0686" w:rsidRDefault="00683E73" w:rsidP="00683E73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5FF7CB8A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334448B0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282FB44F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2C783BFD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38F1DC6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6CDE7141" w:rsidR="00683E73" w:rsidRPr="003B51B0" w:rsidRDefault="00683E73" w:rsidP="00683E7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67563DF3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0C161E">
        <w:rPr>
          <w:rFonts w:ascii="Bookman Old Style" w:hAnsi="Bookman Old Style" w:cs="Times New Roman"/>
          <w:sz w:val="20"/>
          <w:szCs w:val="20"/>
        </w:rPr>
        <w:t>2</w:t>
      </w:r>
      <w:r w:rsidR="00683E73">
        <w:rPr>
          <w:rFonts w:ascii="Bookman Old Style" w:hAnsi="Bookman Old Style" w:cs="Times New Roman"/>
          <w:sz w:val="20"/>
          <w:szCs w:val="20"/>
        </w:rPr>
        <w:t>7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A77C67">
        <w:rPr>
          <w:rFonts w:ascii="Bookman Old Style" w:hAnsi="Bookman Old Style" w:cs="Times New Roman"/>
          <w:sz w:val="20"/>
          <w:szCs w:val="20"/>
        </w:rPr>
        <w:t>aoû</w:t>
      </w:r>
      <w:r w:rsidR="0050058C">
        <w:rPr>
          <w:rFonts w:ascii="Bookman Old Style" w:hAnsi="Bookman Old Style" w:cs="Times New Roman"/>
          <w:sz w:val="20"/>
          <w:szCs w:val="20"/>
        </w:rPr>
        <w:t>t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F952FE" w14:textId="77777777" w:rsidR="004D1B50" w:rsidRDefault="004D1B50" w:rsidP="00724F98">
      <w:r>
        <w:separator/>
      </w:r>
    </w:p>
  </w:endnote>
  <w:endnote w:type="continuationSeparator" w:id="0">
    <w:p w14:paraId="63DA5945" w14:textId="77777777" w:rsidR="004D1B50" w:rsidRDefault="004D1B50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321393" w:rsidRDefault="00321393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321393" w:rsidRDefault="00321393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8797E3" w14:textId="77777777" w:rsidR="004D1B50" w:rsidRDefault="004D1B50" w:rsidP="00724F98">
      <w:r>
        <w:separator/>
      </w:r>
    </w:p>
  </w:footnote>
  <w:footnote w:type="continuationSeparator" w:id="0">
    <w:p w14:paraId="4FD8EFF8" w14:textId="77777777" w:rsidR="004D1B50" w:rsidRDefault="004D1B50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321393" w:rsidRDefault="00321393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321393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321393" w:rsidRDefault="00321393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321393" w:rsidRDefault="00321393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321393" w:rsidRDefault="003213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33D1"/>
    <w:rsid w:val="005952DB"/>
    <w:rsid w:val="005966DA"/>
    <w:rsid w:val="00597148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A1B1A"/>
    <w:rsid w:val="006A3A91"/>
    <w:rsid w:val="006A47E5"/>
    <w:rsid w:val="006A519D"/>
    <w:rsid w:val="006A6D53"/>
    <w:rsid w:val="006B0BC3"/>
    <w:rsid w:val="006B48D2"/>
    <w:rsid w:val="006B5D1D"/>
    <w:rsid w:val="006B7595"/>
    <w:rsid w:val="006B7FBF"/>
    <w:rsid w:val="006C1E8D"/>
    <w:rsid w:val="006C696D"/>
    <w:rsid w:val="006C6ECC"/>
    <w:rsid w:val="006C6F41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29A"/>
    <w:rsid w:val="00985605"/>
    <w:rsid w:val="00990736"/>
    <w:rsid w:val="0099182F"/>
    <w:rsid w:val="00991A79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97DC1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377C4"/>
    <w:rsid w:val="00C471EC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61C4"/>
    <w:rsid w:val="00CE4222"/>
    <w:rsid w:val="00CE7EDF"/>
    <w:rsid w:val="00CF219A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838D4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D772B"/>
    <w:rsid w:val="00FE2C55"/>
    <w:rsid w:val="00FE3A4A"/>
    <w:rsid w:val="00FE3BE2"/>
    <w:rsid w:val="00FE6310"/>
    <w:rsid w:val="00FF11B1"/>
    <w:rsid w:val="00FF17F7"/>
    <w:rsid w:val="00FF2081"/>
    <w:rsid w:val="00FF2B25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64F32-36D9-460D-A3D6-99BB344EA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6721</TotalTime>
  <Pages>4</Pages>
  <Words>905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364</cp:revision>
  <cp:lastPrinted>2025-08-28T09:42:00Z</cp:lastPrinted>
  <dcterms:created xsi:type="dcterms:W3CDTF">2023-03-17T10:01:00Z</dcterms:created>
  <dcterms:modified xsi:type="dcterms:W3CDTF">2025-08-28T09:52:00Z</dcterms:modified>
</cp:coreProperties>
</file>