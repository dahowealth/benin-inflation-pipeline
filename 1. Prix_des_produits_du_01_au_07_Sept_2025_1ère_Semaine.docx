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E48AB67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88681D">
        <w:rPr>
          <w:rFonts w:ascii="Bookman Old Style" w:hAnsi="Bookman Old Style"/>
          <w:b/>
          <w:bCs/>
        </w:rPr>
        <w:t>1</w:t>
      </w:r>
      <w:r w:rsidR="0088681D" w:rsidRPr="0088681D">
        <w:rPr>
          <w:rFonts w:ascii="Bookman Old Style" w:hAnsi="Bookman Old Style"/>
          <w:b/>
          <w:bCs/>
          <w:vertAlign w:val="superscript"/>
        </w:rPr>
        <w:t>er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88681D">
        <w:rPr>
          <w:rFonts w:ascii="Bookman Old Style" w:hAnsi="Bookman Old Style"/>
          <w:b/>
          <w:bCs/>
        </w:rPr>
        <w:t>07</w:t>
      </w:r>
      <w:r w:rsidR="00EB3DFF">
        <w:rPr>
          <w:rFonts w:ascii="Bookman Old Style" w:hAnsi="Bookman Old Style"/>
          <w:b/>
          <w:bCs/>
        </w:rPr>
        <w:t xml:space="preserve"> </w:t>
      </w:r>
      <w:r w:rsidR="00BD62EE">
        <w:rPr>
          <w:rFonts w:ascii="Bookman Old Style" w:hAnsi="Bookman Old Style"/>
          <w:b/>
          <w:bCs/>
        </w:rPr>
        <w:t>sep</w:t>
      </w:r>
      <w:r w:rsidR="00B24AF0">
        <w:rPr>
          <w:rFonts w:ascii="Bookman Old Style" w:hAnsi="Bookman Old Style"/>
          <w:b/>
          <w:bCs/>
        </w:rPr>
        <w:t>t</w:t>
      </w:r>
      <w:r w:rsidR="00BD62EE">
        <w:rPr>
          <w:rFonts w:ascii="Bookman Old Style" w:hAnsi="Bookman Old Style"/>
          <w:b/>
          <w:bCs/>
        </w:rPr>
        <w:t>embre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C51993" w:rsidRPr="00DB0686" w14:paraId="64DA6EB3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DDE1A2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A9BD15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31B3E5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5F4F62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5713DC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7D2C9B7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261</w:t>
            </w:r>
          </w:p>
        </w:tc>
      </w:tr>
      <w:tr w:rsidR="00C51993" w:rsidRPr="00DB0686" w14:paraId="1012B13A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65B598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CEA5DC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5E50B07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A7A53D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0D3E74B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67937FE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-6,8</w:t>
            </w:r>
          </w:p>
        </w:tc>
      </w:tr>
      <w:tr w:rsidR="00C51993" w:rsidRPr="00DB0686" w14:paraId="59E1307C" w14:textId="77777777" w:rsidTr="00C51993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A568C7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3F6363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9AB1DE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A833EC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5A7921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280413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C51993" w:rsidRPr="00DB0686" w14:paraId="7D48F741" w14:textId="77777777" w:rsidTr="00C5199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AE19DA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6233306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66D212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649476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DD5CB6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8D9466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05EDBB24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7E4A96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C0092B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DC2207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2571DA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5D8469E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8BF826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C51993" w:rsidRPr="00DB0686" w14:paraId="7C7084EF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602FEC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DE6579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FEAA57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6AF98B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80AA0C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F8D52F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55928F54" w14:textId="77777777" w:rsidTr="00C51993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17E084F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664714F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04B78A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F89411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45ED9E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477C39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C51993" w:rsidRPr="00DB0686" w14:paraId="0D8B32F6" w14:textId="77777777" w:rsidTr="00C51993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023570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B7A931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17CD48F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F09B21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03ACDF7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9F47A3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597D72CB" w14:textId="77777777" w:rsidTr="00C51993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0592D70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969F56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47B5F7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A6F49F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12EC05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1ED619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C51993" w:rsidRPr="00DB0686" w14:paraId="040F7FD9" w14:textId="77777777" w:rsidTr="00C5199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608F08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490E11A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844557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8E54E2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2BB1DF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2479C60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6DF8DFC7" w14:textId="77777777" w:rsidTr="00C51993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4431BB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55A4DC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44EE3C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072A1D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95D310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742C51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C51993" w:rsidRPr="00DB0686" w14:paraId="6289F99A" w14:textId="77777777" w:rsidTr="00C51993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1FB4BF3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59C2190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7DFA94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6F1C84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B99EAF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AE4158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425EB410" w14:textId="77777777" w:rsidTr="00C51993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A834B9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9F03C5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10D269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3C8E172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BFB9D2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1A4E43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C51993" w:rsidRPr="00DB0686" w14:paraId="30E78FFE" w14:textId="77777777" w:rsidTr="00C5199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0E98518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93E423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2B2009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05DA162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BA9170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2DC7B2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3FD5ADB3" w14:textId="77777777" w:rsidTr="00C5199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C51993" w:rsidRPr="00DC1CE4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823B9A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8BB65F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1FBBBC1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271EC0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3ED0F5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40BCA2B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1 364</w:t>
            </w:r>
          </w:p>
        </w:tc>
      </w:tr>
      <w:tr w:rsidR="00C51993" w:rsidRPr="00DB0686" w14:paraId="0281CA7F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AEA5E3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247095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0D6E621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246FA2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7B12663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9FC259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</w:tr>
      <w:tr w:rsidR="00C51993" w:rsidRPr="00DB0686" w14:paraId="428F63AB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863C83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CD5264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AFDBF4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44F04B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70B468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42069D0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281</w:t>
            </w:r>
          </w:p>
        </w:tc>
      </w:tr>
      <w:tr w:rsidR="00C51993" w:rsidRPr="00DB0686" w14:paraId="63262B4B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72DE928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6938700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C6A9C9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547D270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D75E56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5BD536F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</w:tr>
      <w:tr w:rsidR="00C51993" w:rsidRPr="00DB0686" w14:paraId="5750E4A0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725CABC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D63275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2FACD62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84718E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31F500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034813C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769</w:t>
            </w:r>
          </w:p>
        </w:tc>
      </w:tr>
      <w:tr w:rsidR="00C51993" w:rsidRPr="00DB0686" w14:paraId="4CB2C9CF" w14:textId="77777777" w:rsidTr="00C5199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CFAF4C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9E4E26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57F32FA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F9D064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827486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A8B585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</w:tr>
      <w:tr w:rsidR="00C51993" w:rsidRPr="00DB0686" w14:paraId="42B32853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F8BBE9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990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132F295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3FC37A4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BC4921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956F3C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90D307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1 035</w:t>
            </w:r>
          </w:p>
        </w:tc>
      </w:tr>
      <w:tr w:rsidR="00C51993" w:rsidRPr="00DB0686" w14:paraId="0DEB7461" w14:textId="77777777" w:rsidTr="00C5199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D1B72A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56BB9A7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016355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41F5472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3400E03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87913D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</w:tr>
      <w:tr w:rsidR="00C51993" w:rsidRPr="00DB0686" w14:paraId="60A93C0E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7B21D8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61D689D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3C1C4A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5E1EB7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489B92B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D47FC1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C51993" w:rsidRPr="00DB0686" w14:paraId="0F87F60C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F99F9E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542307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EE8158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A11E86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704556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E7BF61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6B556D1B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3975B02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880EE0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305C59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9CBF1C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F9DA54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19F1496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C51993" w:rsidRPr="00DB0686" w14:paraId="57BA8EE7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15811A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F74827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6B493F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7710D84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AF7155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22A4BF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1416B083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C93FD3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399FF3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3143C2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048D41F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E54C05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732575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C51993" w:rsidRPr="00DB0686" w14:paraId="2BB3DCD7" w14:textId="77777777" w:rsidTr="00C51993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4F91369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52730C7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CCB5E6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F08CE0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CED20D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6196EDC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266DE149" w14:textId="77777777" w:rsidTr="00C5199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DA988F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402A40D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1E6700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256649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381FC2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0BB0552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</w:tr>
      <w:tr w:rsidR="00C51993" w:rsidRPr="00DB0686" w14:paraId="277BFC91" w14:textId="77777777" w:rsidTr="00C51993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245C775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0A6BB6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CFBBB3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2930BC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B7BA8B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88275F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  <w:tr w:rsidR="00C51993" w:rsidRPr="00DB0686" w14:paraId="0D32C706" w14:textId="77777777" w:rsidTr="00C5199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614460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45BCA35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430358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1DF9F03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4366C1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B5D4BA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C51993" w:rsidRPr="00DB0686" w14:paraId="6AB472E8" w14:textId="77777777" w:rsidTr="00C51993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4E5860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AB188C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404506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7429BF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B3DB77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48FC70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0825059D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5B902F9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153BBD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E91EEF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164FCE1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0CE4531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57BA51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C51993" w:rsidRPr="00DB0686" w14:paraId="5A6D132B" w14:textId="77777777" w:rsidTr="00C51993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50F9B2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DCA92F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7FDA2F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70C0D9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182A09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16ABCD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423CF46C" w14:textId="77777777" w:rsidTr="00C51993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6FDA01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7E52BDB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46B8A31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FB41CA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8E8509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F15DC2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C51993" w:rsidRPr="00DB0686" w14:paraId="353AD445" w14:textId="77777777" w:rsidTr="00C5199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B17416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037628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66CBD2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1645D41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E23F88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4F8BDBE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16F8678C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6137CB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8A5056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51D3D7D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67687A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1F1D9EB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F561B6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C51993" w:rsidRPr="00DB0686" w14:paraId="249B61F2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7BC3D19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0A55604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1AE3246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C3607B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6E6ED36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19DB1A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293134F8" w14:textId="77777777" w:rsidTr="00C51993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0DF0C8F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3300F7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30D0043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2FFB6A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010A73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757F51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C51993" w:rsidRPr="00DB0686" w14:paraId="14848784" w14:textId="77777777" w:rsidTr="00C51993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B323FC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87A0F4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25FBB71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F8F8D0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850DF4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964028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3282865F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1CED591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330D103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25104C4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6D7E1CB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A8F449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ABF5FC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C51993" w:rsidRPr="00DB0686" w14:paraId="428FAF89" w14:textId="77777777" w:rsidTr="00C5199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4EDE75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A91CED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F7EE64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065349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E53B12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333403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57E22CB3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E419E7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C931C4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2869D20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712B15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2BD434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B977F9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C51993" w:rsidRPr="00DB0686" w14:paraId="335333F0" w14:textId="77777777" w:rsidTr="00C5199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B1704E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8BBEC7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3D436C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494929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77B60BD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57EFA1B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210F0459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10D35D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828A84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23FEAFA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623D83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430105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478836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C51993" w:rsidRPr="00DB0686" w14:paraId="1FF1F896" w14:textId="77777777" w:rsidTr="00C51993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6DCFAE5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4F40809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AA5CC3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E4763F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745AD26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972EC0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495CDFDF" w14:textId="77777777" w:rsidTr="00C51993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68622FB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1A5B0CA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D2EFC6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670383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21B6B8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76C50E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C51993" w:rsidRPr="00DB0686" w14:paraId="0DCD4533" w14:textId="77777777" w:rsidTr="00C51993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718A3A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129E48D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416336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47A595F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34F078F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1BCE26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257298FF" w14:textId="77777777" w:rsidTr="00C51993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6AA1462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A21540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0E151D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E57022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EFDF4BA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FA79C3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C51993" w:rsidRPr="00DB0686" w14:paraId="20B40C04" w14:textId="77777777" w:rsidTr="00C51993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9A5FB3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046CFB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EAFF51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28AC3B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AE16B5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E51A76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43166171" w14:textId="77777777" w:rsidTr="00C5199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1DB78C0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E34E31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92F578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56AD004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F2EC03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C65155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C51993" w:rsidRPr="00DB0686" w14:paraId="4D4C4BD1" w14:textId="77777777" w:rsidTr="00C51993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18C237F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A76073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9633DF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319955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53C4BFE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D27EE07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628D88C8" w14:textId="77777777" w:rsidTr="00C51993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4F5E1B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86986A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843A04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F78B47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7CE25B8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4DF6844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C51993" w:rsidRPr="00DB0686" w14:paraId="21E8A7E0" w14:textId="77777777" w:rsidTr="00C51993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42CF71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18036E8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881E66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302330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8A7A9F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4C87EFBC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5E490633" w14:textId="77777777" w:rsidTr="00C5199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A476CD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83A18E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0D25F0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2DDC3F8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07DBA1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4F5B157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C51993" w:rsidRPr="00DB0686" w14:paraId="50D06157" w14:textId="77777777" w:rsidTr="00C5199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53E0CD6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74599B9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D223AC3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3A48F2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FA4623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08B84C14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51993" w:rsidRPr="00DB0686" w14:paraId="411AD4F4" w14:textId="77777777" w:rsidTr="00C51993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57946C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F9AF266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03F0C870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688A351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3E0B9EE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0D9DEAE2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C51993" w:rsidRPr="00DB0686" w14:paraId="05CCD40F" w14:textId="77777777" w:rsidTr="00C51993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C51993" w:rsidRPr="00DB0686" w:rsidRDefault="00C51993" w:rsidP="00C5199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C51993" w:rsidRPr="00DB0686" w:rsidRDefault="00C51993" w:rsidP="00C5199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47277C9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1744631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64FCD08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C95E24D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96D844B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25D5E3B5" w:rsidR="00C51993" w:rsidRPr="003B51B0" w:rsidRDefault="00C51993" w:rsidP="00C5199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540DDDE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C51993">
        <w:rPr>
          <w:rFonts w:ascii="Bookman Old Style" w:hAnsi="Bookman Old Style" w:cs="Times New Roman"/>
          <w:sz w:val="20"/>
          <w:szCs w:val="20"/>
        </w:rPr>
        <w:t>16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E5199F">
        <w:rPr>
          <w:rFonts w:ascii="Bookman Old Style" w:hAnsi="Bookman Old Style" w:cs="Times New Roman"/>
          <w:sz w:val="20"/>
          <w:szCs w:val="20"/>
        </w:rPr>
        <w:t>septembre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C7B9D1" w14:textId="77777777" w:rsidR="009706B2" w:rsidRDefault="009706B2" w:rsidP="00724F98">
      <w:r>
        <w:separator/>
      </w:r>
    </w:p>
  </w:endnote>
  <w:endnote w:type="continuationSeparator" w:id="0">
    <w:p w14:paraId="4CC4C408" w14:textId="77777777" w:rsidR="009706B2" w:rsidRDefault="009706B2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6E071E" w14:textId="77777777" w:rsidR="009706B2" w:rsidRDefault="009706B2" w:rsidP="00724F98">
      <w:r>
        <w:separator/>
      </w:r>
    </w:p>
  </w:footnote>
  <w:footnote w:type="continuationSeparator" w:id="0">
    <w:p w14:paraId="5812C085" w14:textId="77777777" w:rsidR="009706B2" w:rsidRDefault="009706B2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06B2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9F42-DAF6-4BE5-9EF7-DD65CC74A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6978</TotalTime>
  <Pages>4</Pages>
  <Words>908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370</cp:revision>
  <cp:lastPrinted>2025-08-28T09:42:00Z</cp:lastPrinted>
  <dcterms:created xsi:type="dcterms:W3CDTF">2023-03-17T10:01:00Z</dcterms:created>
  <dcterms:modified xsi:type="dcterms:W3CDTF">2025-09-17T09:07:00Z</dcterms:modified>
</cp:coreProperties>
</file>