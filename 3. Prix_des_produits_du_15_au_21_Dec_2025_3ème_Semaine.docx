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DBBCCAC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560F37">
        <w:rPr>
          <w:rFonts w:ascii="Bookman Old Style" w:hAnsi="Bookman Old Style"/>
          <w:b/>
          <w:bCs/>
        </w:rPr>
        <w:t>15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560F37">
        <w:rPr>
          <w:rFonts w:ascii="Bookman Old Style" w:hAnsi="Bookman Old Style"/>
          <w:b/>
          <w:bCs/>
        </w:rPr>
        <w:t>21</w:t>
      </w:r>
      <w:r w:rsidR="00EB3DFF">
        <w:rPr>
          <w:rFonts w:ascii="Bookman Old Style" w:hAnsi="Bookman Old Style"/>
          <w:b/>
          <w:bCs/>
        </w:rPr>
        <w:t xml:space="preserve"> </w:t>
      </w:r>
      <w:r w:rsidR="00E1681A">
        <w:rPr>
          <w:rFonts w:ascii="Bookman Old Style" w:hAnsi="Bookman Old Style"/>
          <w:b/>
          <w:bCs/>
        </w:rPr>
        <w:t>déc</w:t>
      </w:r>
      <w:r w:rsidR="00773D0D">
        <w:rPr>
          <w:rFonts w:ascii="Bookman Old Style" w:hAnsi="Bookman Old Style"/>
          <w:b/>
          <w:bCs/>
        </w:rPr>
        <w:t>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227B13" w:rsidRPr="00DB0686" w14:paraId="64DA6EB3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0CCD74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010AC0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F7EE19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571D5A6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49EEFC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238300D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227B13" w:rsidRPr="00DB0686" w14:paraId="1012B13A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F46280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76F8C2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12C604C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590FF6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B5845A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430D84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59E1307C" w14:textId="77777777" w:rsidTr="00227B13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B90E31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D1AEE1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18B51D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9E16B9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DE6ED2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FA1CAA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227B13" w:rsidRPr="00DB0686" w14:paraId="7D48F741" w14:textId="77777777" w:rsidTr="00227B1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FB2813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D45B4D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5EC2DC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94F39D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66C564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047A917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05EDBB24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A8A82C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C3DF5E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8EC5EB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A73442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25F548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131821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227B13" w:rsidRPr="00DB0686" w14:paraId="7C7084EF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12BB88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8ACD36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F44FE3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59A801D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163CCF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DE202D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55928F54" w14:textId="77777777" w:rsidTr="00227B13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F3C846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D4BE0E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4F43B9C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0BC88CF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9F9937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5F80454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</w:tr>
      <w:tr w:rsidR="00227B13" w:rsidRPr="00DB0686" w14:paraId="0D8B32F6" w14:textId="77777777" w:rsidTr="00227B13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0AEDAF1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7EE67E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20B6C8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6AEBF5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3254F5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6B775F1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</w:tr>
      <w:tr w:rsidR="00227B13" w:rsidRPr="00DB0686" w14:paraId="597D72CB" w14:textId="77777777" w:rsidTr="00227B13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3983F6B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011020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75E4771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6E81F9C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556B61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EBD531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227B13" w:rsidRPr="00DB0686" w14:paraId="040F7FD9" w14:textId="77777777" w:rsidTr="00227B1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E25AA2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F7ED51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F4460C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9F9C00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3F75A7B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574C0D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6DF8DFC7" w14:textId="77777777" w:rsidTr="00227B13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E4118D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FCB34A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61100E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E69EE9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22850B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64A21E5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227B13" w:rsidRPr="00DB0686" w14:paraId="6289F99A" w14:textId="77777777" w:rsidTr="00227B13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0A0C63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19E91D2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5614C16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C278BF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DA3289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2E7F99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425EB410" w14:textId="77777777" w:rsidTr="00227B13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1A3914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7368EAC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3BE500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3AB9E0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4611FA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544530B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227B13" w:rsidRPr="00DB0686" w14:paraId="30E78FFE" w14:textId="77777777" w:rsidTr="00227B1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A152BC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95F279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FB61E1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65E1FAF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BBA3CA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A47327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3FD5ADB3" w14:textId="77777777" w:rsidTr="00227B1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227B13" w:rsidRPr="00DC1CE4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58193AA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511F89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41B0C84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292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E823C2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1C0A2A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464BA2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771</w:t>
            </w:r>
          </w:p>
        </w:tc>
      </w:tr>
      <w:tr w:rsidR="00227B13" w:rsidRPr="00DB0686" w14:paraId="0281CA7F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D13172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7CC1B1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4C4762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B494E9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335385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535551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</w:tr>
      <w:tr w:rsidR="00227B13" w:rsidRPr="00DB0686" w14:paraId="428F63AB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4112541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1947BA4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C104A7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157F1CB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BB2897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E7523A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</w:tr>
      <w:tr w:rsidR="00227B13" w:rsidRPr="00DB0686" w14:paraId="63262B4B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E3B3FF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C7A15C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0185F9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32DE393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88D508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1424713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</w:tr>
      <w:tr w:rsidR="00227B13" w:rsidRPr="00DB0686" w14:paraId="5750E4A0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00419B7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44D8FF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59AE09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6888A69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AC8D83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19B4251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726</w:t>
            </w:r>
          </w:p>
        </w:tc>
      </w:tr>
      <w:tr w:rsidR="00227B13" w:rsidRPr="00DB0686" w14:paraId="4CB2C9CF" w14:textId="77777777" w:rsidTr="00227B1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BDA4D8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6A816B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3978DD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C203FE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B2955D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9EF36D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</w:tr>
      <w:tr w:rsidR="00227B13" w:rsidRPr="00DB0686" w14:paraId="42B32853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F643DC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75C2B8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661F7C6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C76992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597F1C4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D10D43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966</w:t>
            </w:r>
          </w:p>
        </w:tc>
      </w:tr>
      <w:tr w:rsidR="00227B13" w:rsidRPr="00DB0686" w14:paraId="0DEB7461" w14:textId="77777777" w:rsidTr="00227B1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BCFC40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5B3F3D5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E922C2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0CFEE6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61299B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79F52B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</w:tr>
      <w:tr w:rsidR="00227B13" w:rsidRPr="00DB0686" w14:paraId="60A93C0E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E86CAE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822BFB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15A4F2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A38CD7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ACD8C0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07B3A2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227B13" w:rsidRPr="00DB0686" w14:paraId="0F87F60C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ED8FAC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0D1683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2E60839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D89159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7AE1F9B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7DBFFD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6B556D1B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715935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86F311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20EAF27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437B0E4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571B845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7C6E404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227B13" w:rsidRPr="00DB0686" w14:paraId="57BA8EE7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808B0F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658C1D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5B6CF4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C111F2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21D56E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EE157A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1416B083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4414E3B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55A5342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106D33E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332F765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2B567F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5EC4BE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227B13" w:rsidRPr="00DB0686" w14:paraId="2BB3DCD7" w14:textId="77777777" w:rsidTr="00227B13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0175C7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944793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BD3738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5837C6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B2DA50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8F29B0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266DE149" w14:textId="77777777" w:rsidTr="00227B1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63A966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46274EC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F9FCD5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20A09F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AA5FDD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6CB40B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</w:tr>
      <w:tr w:rsidR="00227B13" w:rsidRPr="00DB0686" w14:paraId="277BFC91" w14:textId="77777777" w:rsidTr="00227B13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C29FB5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24DC2DF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722EE4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5BDB27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C11A12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1C23A4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  <w:tr w:rsidR="00227B13" w:rsidRPr="00DB0686" w14:paraId="0D32C706" w14:textId="77777777" w:rsidTr="00227B1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FA7ACF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2CFD294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4FAD811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3F7A8EF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F91D09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474053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227B13" w:rsidRPr="00DB0686" w14:paraId="6AB472E8" w14:textId="77777777" w:rsidTr="00227B13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0973AC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D985ED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66618D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AAC565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06FBE0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E64372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0825059D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54618A0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C2A89C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97A53E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8F04E0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0C356A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2523BE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227B13" w:rsidRPr="00DB0686" w14:paraId="5A6D132B" w14:textId="77777777" w:rsidTr="00227B13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345A94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0A35BE8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6075A29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15B0FB9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D498A0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E95A44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423CF46C" w14:textId="77777777" w:rsidTr="00227B13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8EBEB1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7F8414A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FB4F1B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A204C9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0AB873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B79B87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227B13" w:rsidRPr="00DB0686" w14:paraId="353AD445" w14:textId="77777777" w:rsidTr="00227B1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8E1694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10FF6F6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BDECA1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0CBBA1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D1B4CF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E97A2B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16F8678C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60CB30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1A3EED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32E0EB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CF947C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292765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5F8A95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27B13" w:rsidRPr="00DB0686" w14:paraId="249B61F2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83FFB6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B85C86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AFB5BD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8AFC43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39DCFFD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A7D913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293134F8" w14:textId="77777777" w:rsidTr="00227B13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5F0CBCA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8E7841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C16560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2C29AB9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358F0CE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40ACD7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27B13" w:rsidRPr="00DB0686" w14:paraId="14848784" w14:textId="77777777" w:rsidTr="00227B13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55B4099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91ABB6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C596B3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ED5639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178C49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05D903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3282865F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CCF4AB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5A3C34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3C641B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26D889E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510E69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B63DDF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227B13" w:rsidRPr="00DB0686" w14:paraId="428FAF89" w14:textId="77777777" w:rsidTr="00227B1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55AF4B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C21C8D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7FCEC8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3DCC51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05AF31B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EFE8C4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57E22CB3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2B90C5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C754F6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BB51FB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533B739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95E49B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1E08A4D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27B13" w:rsidRPr="00DB0686" w14:paraId="335333F0" w14:textId="77777777" w:rsidTr="00227B1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020A77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3AE205B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D949E5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AF8F04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E31C9F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6A34E51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210F0459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FBE9EA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0F031AF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45D3DD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23E6424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1ACBFD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5A9AAF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227B13" w:rsidRPr="00DB0686" w14:paraId="1FF1F896" w14:textId="77777777" w:rsidTr="00227B13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6E2D43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B9DA9F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48480F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304EF22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E11D94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11A6F8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495CDFDF" w14:textId="77777777" w:rsidTr="00227B13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6A0BD13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EF3844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71746E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7B3F11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EB95E3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64059F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227B13" w:rsidRPr="00DB0686" w14:paraId="0DCD4533" w14:textId="77777777" w:rsidTr="00227B13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357DC6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6FAADD9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7351748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4BD71B7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AA2126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10457BA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257298FF" w14:textId="77777777" w:rsidTr="00227B13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96D893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B43162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18C6F3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2AA927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12D743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E7C33A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227B13" w:rsidRPr="00DB0686" w14:paraId="20B40C04" w14:textId="77777777" w:rsidTr="00227B13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A53293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9515F7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33C1FC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236CAE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0F1BF2D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3FACACA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43166171" w14:textId="77777777" w:rsidTr="00227B1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3997EE5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89AA33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799833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BAD245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0B9BD6D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578FF3D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27B13" w:rsidRPr="00DB0686" w14:paraId="4D4C4BD1" w14:textId="77777777" w:rsidTr="00227B13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C4EEDD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B6942A6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A2967F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B860D9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3DDE0D5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92A664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628D88C8" w14:textId="77777777" w:rsidTr="00227B13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453BB2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2A96F7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01B48B4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6537587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C39C1D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6245C12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27B13" w:rsidRPr="00DB0686" w14:paraId="21E8A7E0" w14:textId="77777777" w:rsidTr="00227B13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9E7EE1C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17B78E3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3615031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5BEAB1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EBDC12F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40C0A86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5E490633" w14:textId="77777777" w:rsidTr="00227B1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38ED826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1D2EFC8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8FD0F17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431C4405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FC770FA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7E44A6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227B13" w:rsidRPr="00DB0686" w14:paraId="50D06157" w14:textId="77777777" w:rsidTr="00227B1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C73600B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286E613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01D370D0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13B1BC7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BE8B92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A080803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27B13" w:rsidRPr="00DB0686" w14:paraId="411AD4F4" w14:textId="77777777" w:rsidTr="00227B13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0BC2D0A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1D443ED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19828E9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EA858B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0674578E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19B65B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227B13" w:rsidRPr="00DB0686" w14:paraId="05CCD40F" w14:textId="77777777" w:rsidTr="00227B13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227B13" w:rsidRPr="00DB0686" w:rsidRDefault="00227B13" w:rsidP="00227B1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227B13" w:rsidRPr="00DB0686" w:rsidRDefault="00227B13" w:rsidP="00227B1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510C0B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10C6CE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5A1E554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687B16A4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B970D92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424671A1" w:rsidR="00227B13" w:rsidRPr="003B51B0" w:rsidRDefault="00227B13" w:rsidP="00227B1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53ED55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2F17C9">
        <w:rPr>
          <w:rFonts w:ascii="Bookman Old Style" w:hAnsi="Bookman Old Style" w:cs="Times New Roman"/>
          <w:sz w:val="20"/>
          <w:szCs w:val="20"/>
        </w:rPr>
        <w:t>3</w:t>
      </w:r>
      <w:r w:rsidR="00227B13">
        <w:rPr>
          <w:rFonts w:ascii="Bookman Old Style" w:hAnsi="Bookman Old Style" w:cs="Times New Roman"/>
          <w:sz w:val="20"/>
          <w:szCs w:val="20"/>
        </w:rPr>
        <w:t>1</w:t>
      </w:r>
      <w:r w:rsidR="008027DD">
        <w:rPr>
          <w:rFonts w:ascii="Bookman Old Style" w:hAnsi="Bookman Old Style" w:cs="Times New Roman"/>
          <w:sz w:val="20"/>
          <w:szCs w:val="20"/>
        </w:rPr>
        <w:t xml:space="preserve"> décembre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56F27C" w14:textId="77777777" w:rsidR="00E57E12" w:rsidRDefault="00E57E12" w:rsidP="00724F98">
      <w:r>
        <w:separator/>
      </w:r>
    </w:p>
  </w:endnote>
  <w:endnote w:type="continuationSeparator" w:id="0">
    <w:p w14:paraId="0515F998" w14:textId="77777777" w:rsidR="00E57E12" w:rsidRDefault="00E57E12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FE3BAB" w:rsidRDefault="00FE3BAB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FE3BAB" w:rsidRDefault="00FE3BAB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3D57C" w14:textId="77777777" w:rsidR="00E57E12" w:rsidRDefault="00E57E12" w:rsidP="00724F98">
      <w:r>
        <w:separator/>
      </w:r>
    </w:p>
  </w:footnote>
  <w:footnote w:type="continuationSeparator" w:id="0">
    <w:p w14:paraId="6F3553BD" w14:textId="77777777" w:rsidR="00E57E12" w:rsidRDefault="00E57E12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FE3BAB" w:rsidRDefault="00FE3BAB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FE3BAB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FE3BAB" w:rsidRDefault="00FE3BAB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FE3BAB" w:rsidRDefault="00FE3BAB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FE3BAB" w:rsidRDefault="00FE3BA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3"/>
    <w:rsid w:val="00E72D99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F4389-89C6-45FB-98A9-961A74455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7137</TotalTime>
  <Pages>4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407</cp:revision>
  <cp:lastPrinted>2025-09-22T07:58:00Z</cp:lastPrinted>
  <dcterms:created xsi:type="dcterms:W3CDTF">2023-03-17T10:01:00Z</dcterms:created>
  <dcterms:modified xsi:type="dcterms:W3CDTF">2026-01-05T04:19:00Z</dcterms:modified>
</cp:coreProperties>
</file>