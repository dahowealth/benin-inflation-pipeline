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5B09F7F6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B51FBC">
        <w:rPr>
          <w:rFonts w:ascii="Bookman Old Style" w:hAnsi="Bookman Old Style"/>
          <w:b/>
          <w:bCs/>
        </w:rPr>
        <w:t>07</w:t>
      </w:r>
      <w:r w:rsidR="00836421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bookmarkStart w:id="2" w:name="_GoBack"/>
      <w:bookmarkEnd w:id="2"/>
      <w:r w:rsidR="00EC7BC8">
        <w:rPr>
          <w:rFonts w:ascii="Bookman Old Style" w:hAnsi="Bookman Old Style"/>
          <w:b/>
          <w:bCs/>
        </w:rPr>
        <w:t xml:space="preserve"> </w:t>
      </w:r>
      <w:r w:rsidR="00B51FBC">
        <w:rPr>
          <w:rFonts w:ascii="Bookman Old Style" w:hAnsi="Bookman Old Style"/>
          <w:b/>
          <w:bCs/>
        </w:rPr>
        <w:t>13</w:t>
      </w:r>
      <w:r w:rsidR="00223ED0">
        <w:rPr>
          <w:rFonts w:ascii="Bookman Old Style" w:hAnsi="Bookman Old Style"/>
          <w:b/>
          <w:bCs/>
        </w:rPr>
        <w:t xml:space="preserve"> </w:t>
      </w:r>
      <w:r w:rsidR="00836421">
        <w:rPr>
          <w:rFonts w:ascii="Bookman Old Style" w:hAnsi="Bookman Old Style"/>
          <w:b/>
          <w:bCs/>
        </w:rPr>
        <w:t>avril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C949D0" w:rsidRPr="00DB0686" w14:paraId="64DA6EB3" w14:textId="77777777" w:rsidTr="00C949D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58F21FF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296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7947B79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7558DCE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4BAF446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61861E00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5078A1A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297</w:t>
            </w:r>
          </w:p>
        </w:tc>
      </w:tr>
      <w:tr w:rsidR="00C949D0" w:rsidRPr="00DB0686" w14:paraId="1012B13A" w14:textId="77777777" w:rsidTr="00C949D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57B044F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0A429C8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7DA0BB6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08BA5DD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7F82628A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72BDAA2D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59E1307C" w14:textId="77777777" w:rsidTr="00C949D0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7805E43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6630ED1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75EAC45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523010DB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36A75DF5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34D8D70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C949D0" w:rsidRPr="00DB0686" w14:paraId="7D48F741" w14:textId="77777777" w:rsidTr="00C949D0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771B9AA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0F14558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44B1F6E2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4741097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6037FB9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641E78A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05EDBB24" w14:textId="77777777" w:rsidTr="00C949D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15E1E2E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31E31EA6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486624F2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6388859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0740847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691034F0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C949D0" w:rsidRPr="00DB0686" w14:paraId="7C7084EF" w14:textId="77777777" w:rsidTr="00C949D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3A953FAA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5641B23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0C3E13B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364685C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617A716A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75B7705D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</w:tr>
      <w:tr w:rsidR="00C949D0" w:rsidRPr="00DB0686" w14:paraId="55928F54" w14:textId="77777777" w:rsidTr="00C949D0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7BB5D62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50382B0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67E265D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27ED4FF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62D06A65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2A28049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C949D0" w:rsidRPr="00DB0686" w14:paraId="0D8B32F6" w14:textId="77777777" w:rsidTr="00C949D0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092B40D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31145AEA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4E2B3D9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0998BB8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46FE3416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0A804DB2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597D72CB" w14:textId="77777777" w:rsidTr="00C949D0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40EF269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10D114E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2588C55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3B41261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61832BD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068139CA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C949D0" w:rsidRPr="00DB0686" w14:paraId="040F7FD9" w14:textId="77777777" w:rsidTr="00C949D0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1504BD6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3177BEE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6CF37D52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43A3638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23ED8F8D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4707586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6DF8DFC7" w14:textId="77777777" w:rsidTr="00C949D0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64FF272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65FC596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18C3BB1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3AEC145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708C2070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10339D26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889</w:t>
            </w:r>
          </w:p>
        </w:tc>
      </w:tr>
      <w:tr w:rsidR="00C949D0" w:rsidRPr="00DB0686" w14:paraId="6289F99A" w14:textId="77777777" w:rsidTr="00C949D0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71801FE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47436B6D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57B6DAD5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2710AED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6796B08A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59D1ED4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425EB410" w14:textId="77777777" w:rsidTr="00C949D0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25894B6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08D8AF3B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22F28CE0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52D3EF5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22D3773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6BF975E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</w:tr>
      <w:tr w:rsidR="00C949D0" w:rsidRPr="00DB0686" w14:paraId="30E78FFE" w14:textId="77777777" w:rsidTr="00C949D0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3844230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2181389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40F240B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38403B5D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08AD640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17ACB65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3FD5ADB3" w14:textId="77777777" w:rsidTr="00C949D0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E8BCB0E" w14:textId="03FB7A97" w:rsidR="00C949D0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  <w:p w14:paraId="6559A793" w14:textId="77777777" w:rsidR="00C949D0" w:rsidRPr="00DC1CE4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026C45F7" w14:textId="77777777" w:rsidR="00C949D0" w:rsidRPr="00DC1CE4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619AAF8C" w14:textId="3B7E96CF" w:rsidR="00C949D0" w:rsidRPr="00DC1CE4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3532EA4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802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7C54605A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1 258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6C80A7D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554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01A0BB3A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11E4B75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558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5325B15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1 264</w:t>
            </w:r>
          </w:p>
        </w:tc>
      </w:tr>
      <w:tr w:rsidR="00C949D0" w:rsidRPr="00DB0686" w14:paraId="0281CA7F" w14:textId="77777777" w:rsidTr="00C949D0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0DC4CD1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015B4A0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11159AB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5E1FF2BA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11CD35E2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6BD8B22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3,0</w:t>
            </w:r>
          </w:p>
        </w:tc>
      </w:tr>
      <w:tr w:rsidR="00C949D0" w:rsidRPr="00DB0686" w14:paraId="428F63AB" w14:textId="77777777" w:rsidTr="00C949D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5466CF9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7FCE096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3876C46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14A9727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096003B5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499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5B0EA6E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416</w:t>
            </w:r>
          </w:p>
        </w:tc>
      </w:tr>
      <w:tr w:rsidR="00C949D0" w:rsidRPr="00DB0686" w14:paraId="63262B4B" w14:textId="77777777" w:rsidTr="00C949D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5A08CE6D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2E271A8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7CF19125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5081379B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748E697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22BE29B0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9,8</w:t>
            </w:r>
          </w:p>
        </w:tc>
      </w:tr>
      <w:tr w:rsidR="00C949D0" w:rsidRPr="00DB0686" w14:paraId="5750E4A0" w14:textId="77777777" w:rsidTr="00C949D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3C1B8B2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1 904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7B61F0BD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1 908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57A35EED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1 756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3AF5B4E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227C529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5D321F2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1 529</w:t>
            </w:r>
          </w:p>
        </w:tc>
      </w:tr>
      <w:tr w:rsidR="00C949D0" w:rsidRPr="00DB0686" w14:paraId="4CB2C9CF" w14:textId="77777777" w:rsidTr="00C949D0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7ECE9FC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02244B7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14,3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14718E1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2DB7075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6F1B485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12,8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6CC67EB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12,4</w:t>
            </w:r>
          </w:p>
        </w:tc>
      </w:tr>
      <w:tr w:rsidR="00C949D0" w:rsidRPr="00DB0686" w14:paraId="42B32853" w14:textId="77777777" w:rsidTr="00C949D0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65475290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6F1B6EB2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6B68EA2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4B374DB6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4055FB30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2DE0E6D2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</w:tr>
      <w:tr w:rsidR="00C949D0" w:rsidRPr="00DB0686" w14:paraId="0DEB7461" w14:textId="77777777" w:rsidTr="00C949D0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7C08B59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055EB40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16C6886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7F90A812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0E557A4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32BD2CD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7,4</w:t>
            </w:r>
          </w:p>
        </w:tc>
      </w:tr>
      <w:tr w:rsidR="00C949D0" w:rsidRPr="00DB0686" w14:paraId="60A93C0E" w14:textId="77777777" w:rsidTr="00C949D0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34926800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4DC95B4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00BC1EB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4D033FED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061BFA52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2513B4EB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C949D0" w:rsidRPr="00DB0686" w14:paraId="0F87F60C" w14:textId="77777777" w:rsidTr="00C949D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7894D86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0BBAD5B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6860255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015B5C6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531EC58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34F69F2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6B556D1B" w14:textId="77777777" w:rsidTr="00C949D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0CD5EAB2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6B1FBE55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0E12DB3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76AD338B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167C491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60C4929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</w:tr>
      <w:tr w:rsidR="00C949D0" w:rsidRPr="00DB0686" w14:paraId="57BA8EE7" w14:textId="77777777" w:rsidTr="00C949D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46FCE006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07A06FA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7C54268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04C9EE6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0AFD37A2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11CCF525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1416B083" w14:textId="77777777" w:rsidTr="00C949D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319AFDE5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1E73C3ED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015E270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5824C90B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6BF4D77A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0811E9D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850</w:t>
            </w:r>
          </w:p>
        </w:tc>
      </w:tr>
      <w:tr w:rsidR="00C949D0" w:rsidRPr="00DB0686" w14:paraId="2BB3DCD7" w14:textId="77777777" w:rsidTr="00C949D0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3109C7F0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6B2338D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0190D8D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6651830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6DCE8AC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7C9ECCA0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266DE149" w14:textId="77777777" w:rsidTr="00C949D0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13F133A5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5089406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027998F0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5527B54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16B61A9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401D7DF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</w:tr>
      <w:tr w:rsidR="00C949D0" w:rsidRPr="00DB0686" w14:paraId="277BFC91" w14:textId="77777777" w:rsidTr="00C949D0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2B2F51A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084E3420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1A102B9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329B213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241F73F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454CFF36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2,9</w:t>
            </w:r>
          </w:p>
        </w:tc>
      </w:tr>
      <w:tr w:rsidR="00C949D0" w:rsidRPr="00DB0686" w14:paraId="0D32C706" w14:textId="77777777" w:rsidTr="00C949D0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209AE705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5 757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3E4B288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5 423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785F7E45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6C370BE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0965EDF6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5 257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4C4F2C7A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5 100</w:t>
            </w:r>
          </w:p>
        </w:tc>
      </w:tr>
      <w:tr w:rsidR="00C949D0" w:rsidRPr="00DB0686" w14:paraId="6AB472E8" w14:textId="77777777" w:rsidTr="00C949D0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738A966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06769EE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12FEDD6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41F8BB36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7F782A1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734E5CE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0825059D" w14:textId="77777777" w:rsidTr="00C949D0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44E04A6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0AB554B5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57E2E5D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0F32573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7EE232BB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7A219A5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C949D0" w:rsidRPr="00DB0686" w14:paraId="5A6D132B" w14:textId="77777777" w:rsidTr="00C949D0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0EC690B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3BB0DFA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18DC2F9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648EBFB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5B49C74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7CC03C8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423CF46C" w14:textId="77777777" w:rsidTr="00C949D0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510F45C5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2BA57F2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598793C0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38FD87B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7D307B7A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751920E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C949D0" w:rsidRPr="00DB0686" w14:paraId="353AD445" w14:textId="77777777" w:rsidTr="00C949D0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6C2BFB0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3934E03B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3AA1A47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2A1382B5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51BCD000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1992722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16F8678C" w14:textId="77777777" w:rsidTr="00C949D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6E6D6C1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4D1B3AF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6B4CABA2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6BDD582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587EA2A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5C860A1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C949D0" w:rsidRPr="00DB0686" w14:paraId="249B61F2" w14:textId="77777777" w:rsidTr="00C949D0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7AA7441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5082B74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2F5737C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55F61B6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068F783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35D1BD0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293134F8" w14:textId="77777777" w:rsidTr="00C949D0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4DB6419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51198156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087569E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07DEC74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16B088B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0AA97072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C949D0" w:rsidRPr="00DB0686" w14:paraId="14848784" w14:textId="77777777" w:rsidTr="00C949D0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68161F62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3BFD627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53461AF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72075AA0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0F0CED9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52BA148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3282865F" w14:textId="77777777" w:rsidTr="00C949D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6927207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4639477B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01E4D296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47ED273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1A1301F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470122BB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C949D0" w:rsidRPr="00DB0686" w14:paraId="428FAF89" w14:textId="77777777" w:rsidTr="00C949D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6CAAAA8A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1A588B46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26AF4B2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753397A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0B39BD8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51688B86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57E22CB3" w14:textId="77777777" w:rsidTr="00C949D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7CF5FFCA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613117D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7F609ABD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5720F5D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5231620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0DC77E6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C949D0" w:rsidRPr="00DB0686" w14:paraId="335333F0" w14:textId="77777777" w:rsidTr="00C949D0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2212608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4CDD9D4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175902E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33829D2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1F4B7DD5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2F55F55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210F0459" w14:textId="77777777" w:rsidTr="00C949D0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45C3A72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0A213C6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6D881DB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3FCC0F2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513C83D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4FF6575B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C949D0" w:rsidRPr="00DB0686" w14:paraId="1FF1F896" w14:textId="77777777" w:rsidTr="00C949D0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128B2A3D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564F5C5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4BF3C8C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0515D400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1ADE3F02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0EFD6375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495CDFDF" w14:textId="77777777" w:rsidTr="00C949D0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7035173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29235570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2581657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5E3D8050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0C2C864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534D637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C949D0" w:rsidRPr="00DB0686" w14:paraId="0DCD4533" w14:textId="77777777" w:rsidTr="00C949D0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5E95FBB6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316153D0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0F557F6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27A2EDF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19D7000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1CDA723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257298FF" w14:textId="77777777" w:rsidTr="00C949D0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153820D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0BE275CB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33E115D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3E2E412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192B07E5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39FF342B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C949D0" w:rsidRPr="00DB0686" w14:paraId="20B40C04" w14:textId="77777777" w:rsidTr="00C949D0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0BFEE0F5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0952369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040ACA75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4D25855D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6C37367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384CEA26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43166171" w14:textId="77777777" w:rsidTr="00C949D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0AB66E2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0AA0CF2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1FB9B686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229155EE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0514075D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6576220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85 333</w:t>
            </w:r>
          </w:p>
        </w:tc>
      </w:tr>
      <w:tr w:rsidR="00C949D0" w:rsidRPr="00DB0686" w14:paraId="4D4C4BD1" w14:textId="77777777" w:rsidTr="00C949D0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631A47ED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592FEA4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578B99A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6C506BDA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7F555286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05F16792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628D88C8" w14:textId="77777777" w:rsidTr="00C949D0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5CB1618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5C2942E6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1498EF0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5DF0A58C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077D5E3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2A4A36F5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85 333</w:t>
            </w:r>
          </w:p>
        </w:tc>
      </w:tr>
      <w:tr w:rsidR="00C949D0" w:rsidRPr="00DB0686" w14:paraId="21E8A7E0" w14:textId="77777777" w:rsidTr="00C949D0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0537445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6CD861B2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6EB5316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17AFAA6A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561DA24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78400B80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5E490633" w14:textId="77777777" w:rsidTr="00C949D0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1ACB9E8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1DB30D28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6EFBA02B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1B09B08B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2259F89B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3A721290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C949D0" w:rsidRPr="00DB0686" w14:paraId="50D06157" w14:textId="77777777" w:rsidTr="00C949D0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30779CA5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4C8D63C2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0CAEE98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359A383D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6E011D1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5E80145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949D0" w:rsidRPr="00DB0686" w14:paraId="411AD4F4" w14:textId="77777777" w:rsidTr="00C949D0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186FE81F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6E2ED05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1228F8E2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6D550A41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679E125D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6E82C019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C949D0" w:rsidRPr="00DB0686" w14:paraId="05CCD40F" w14:textId="77777777" w:rsidTr="00C949D0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C949D0" w:rsidRPr="00DB0686" w:rsidRDefault="00C949D0" w:rsidP="00C949D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C949D0" w:rsidRPr="00DB0686" w:rsidRDefault="00C949D0" w:rsidP="00C949D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288DD673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2049B716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22CC10D7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11CED8BD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6CA24982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58D5C0A4" w:rsidR="00C949D0" w:rsidRPr="003B51B0" w:rsidRDefault="00C949D0" w:rsidP="00C949D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75BCAD13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3033C8">
        <w:rPr>
          <w:rFonts w:ascii="Bookman Old Style" w:hAnsi="Bookman Old Style" w:cs="Times New Roman"/>
          <w:sz w:val="20"/>
          <w:szCs w:val="20"/>
        </w:rPr>
        <w:t>1</w:t>
      </w:r>
      <w:r w:rsidR="00597148">
        <w:rPr>
          <w:rFonts w:ascii="Bookman Old Style" w:hAnsi="Bookman Old Style" w:cs="Times New Roman"/>
          <w:sz w:val="20"/>
          <w:szCs w:val="20"/>
        </w:rPr>
        <w:t>8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AC7B70">
        <w:rPr>
          <w:rFonts w:ascii="Bookman Old Style" w:hAnsi="Bookman Old Style" w:cs="Times New Roman"/>
          <w:sz w:val="20"/>
          <w:szCs w:val="20"/>
        </w:rPr>
        <w:t>avril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9C32D8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6C0CB80F" w14:textId="76A68AD7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stique (bouteille de 6kg) : 4 77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</w:t>
            </w:r>
          </w:p>
          <w:p w14:paraId="1B262D73" w14:textId="2BA720CC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498065CD" w14:textId="5E62C0B1" w:rsidR="00661407" w:rsidRPr="00F62FFA" w:rsidRDefault="00661407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2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- 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9C32D8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E1930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Séégbana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108733DD" w14:textId="0A78747A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  <w:p w14:paraId="1EE26B2E" w14:textId="77777777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14:paraId="4F46771D" w14:textId="2DDD53BE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0D58C0" w14:textId="77777777" w:rsidR="00AE6ECA" w:rsidRDefault="00AE6ECA" w:rsidP="00724F98">
      <w:r>
        <w:separator/>
      </w:r>
    </w:p>
  </w:endnote>
  <w:endnote w:type="continuationSeparator" w:id="0">
    <w:p w14:paraId="3BEF1AC7" w14:textId="77777777" w:rsidR="00AE6ECA" w:rsidRDefault="00AE6ECA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03CE3DD7" w:rsidR="00C949D0" w:rsidRDefault="00C949D0" w:rsidP="002D06AA">
    <w:pPr>
      <w:pStyle w:val="Pieddepage"/>
      <w:jc w:val="center"/>
    </w:pPr>
    <w:r>
      <w:rPr>
        <w:noProof/>
        <w:lang w:eastAsia="fr-FR"/>
      </w:rPr>
      <w:drawing>
        <wp:inline distT="0" distB="0" distL="0" distR="0" wp14:anchorId="6952C0A1" wp14:editId="2F51410F">
          <wp:extent cx="9376410" cy="841375"/>
          <wp:effectExtent l="0" t="0" r="0" b="9525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6410" cy="841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56B755C" w:rsidR="00C949D0" w:rsidRDefault="00C949D0">
    <w:pPr>
      <w:pStyle w:val="Pieddepage"/>
    </w:pPr>
    <w:r>
      <w:rPr>
        <w:noProof/>
        <w:lang w:eastAsia="fr-FR"/>
      </w:rPr>
      <w:drawing>
        <wp:inline distT="0" distB="0" distL="0" distR="0" wp14:anchorId="1C4CD211" wp14:editId="78110D3A">
          <wp:extent cx="9380505" cy="755650"/>
          <wp:effectExtent l="0" t="0" r="0" b="6350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80505" cy="755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790BF0" w14:textId="77777777" w:rsidR="00AE6ECA" w:rsidRDefault="00AE6ECA" w:rsidP="00724F98">
      <w:r>
        <w:separator/>
      </w:r>
    </w:p>
  </w:footnote>
  <w:footnote w:type="continuationSeparator" w:id="0">
    <w:p w14:paraId="6E0AB27F" w14:textId="77777777" w:rsidR="00AE6ECA" w:rsidRDefault="00AE6ECA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C949D0" w:rsidRDefault="00C949D0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C949D0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C949D0" w:rsidRDefault="00C949D0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C949D0" w:rsidRDefault="00C949D0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C949D0" w:rsidRDefault="00C949D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EFA"/>
    <w:rsid w:val="0004501B"/>
    <w:rsid w:val="000505DC"/>
    <w:rsid w:val="00053DFE"/>
    <w:rsid w:val="00054F9A"/>
    <w:rsid w:val="0005636D"/>
    <w:rsid w:val="000563B1"/>
    <w:rsid w:val="00056AB1"/>
    <w:rsid w:val="00062DC8"/>
    <w:rsid w:val="00064B82"/>
    <w:rsid w:val="00066050"/>
    <w:rsid w:val="00067A63"/>
    <w:rsid w:val="00072DCA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676C"/>
    <w:rsid w:val="000D409D"/>
    <w:rsid w:val="000D61E0"/>
    <w:rsid w:val="000D7454"/>
    <w:rsid w:val="000E076E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5835"/>
    <w:rsid w:val="00236FC9"/>
    <w:rsid w:val="0023702A"/>
    <w:rsid w:val="002407B1"/>
    <w:rsid w:val="00242497"/>
    <w:rsid w:val="00246ABF"/>
    <w:rsid w:val="00253C1C"/>
    <w:rsid w:val="0026135C"/>
    <w:rsid w:val="00263C49"/>
    <w:rsid w:val="00264BC3"/>
    <w:rsid w:val="002669B8"/>
    <w:rsid w:val="00266D81"/>
    <w:rsid w:val="0026742E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7DE5"/>
    <w:rsid w:val="002D06AA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3BCE"/>
    <w:rsid w:val="00330305"/>
    <w:rsid w:val="00332ABB"/>
    <w:rsid w:val="00335346"/>
    <w:rsid w:val="00340406"/>
    <w:rsid w:val="003415BE"/>
    <w:rsid w:val="0034229F"/>
    <w:rsid w:val="00342959"/>
    <w:rsid w:val="00343A76"/>
    <w:rsid w:val="00354614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4F31"/>
    <w:rsid w:val="00446630"/>
    <w:rsid w:val="0045624A"/>
    <w:rsid w:val="00456465"/>
    <w:rsid w:val="0045675F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BCE"/>
    <w:rsid w:val="00487CE9"/>
    <w:rsid w:val="00491229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283A"/>
    <w:rsid w:val="004D5768"/>
    <w:rsid w:val="004D6720"/>
    <w:rsid w:val="004D7A0E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7CD0"/>
    <w:rsid w:val="00540943"/>
    <w:rsid w:val="005479FC"/>
    <w:rsid w:val="0055165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4F"/>
    <w:rsid w:val="005C1698"/>
    <w:rsid w:val="005C2BDC"/>
    <w:rsid w:val="005C35A4"/>
    <w:rsid w:val="005C4825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E3"/>
    <w:rsid w:val="00646AB8"/>
    <w:rsid w:val="00650016"/>
    <w:rsid w:val="00650AAA"/>
    <w:rsid w:val="00650F3C"/>
    <w:rsid w:val="006532DD"/>
    <w:rsid w:val="006545AB"/>
    <w:rsid w:val="0065494C"/>
    <w:rsid w:val="0065503B"/>
    <w:rsid w:val="00657AC4"/>
    <w:rsid w:val="00661407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519D"/>
    <w:rsid w:val="006A6D53"/>
    <w:rsid w:val="006B0BC3"/>
    <w:rsid w:val="006B48D2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4B69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32AA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977EE"/>
    <w:rsid w:val="008A0371"/>
    <w:rsid w:val="008A073A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91A79"/>
    <w:rsid w:val="009A3013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FB5"/>
    <w:rsid w:val="00A82518"/>
    <w:rsid w:val="00A82F31"/>
    <w:rsid w:val="00A83F6F"/>
    <w:rsid w:val="00A85CA2"/>
    <w:rsid w:val="00A86924"/>
    <w:rsid w:val="00A86E1A"/>
    <w:rsid w:val="00A8732B"/>
    <w:rsid w:val="00A92803"/>
    <w:rsid w:val="00A92AA4"/>
    <w:rsid w:val="00A97FB5"/>
    <w:rsid w:val="00AA1D70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B00F59"/>
    <w:rsid w:val="00B045B1"/>
    <w:rsid w:val="00B11C2E"/>
    <w:rsid w:val="00B174D8"/>
    <w:rsid w:val="00B23EC0"/>
    <w:rsid w:val="00B24556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F9A"/>
    <w:rsid w:val="00B54297"/>
    <w:rsid w:val="00B54EE0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4603"/>
    <w:rsid w:val="00C85BE5"/>
    <w:rsid w:val="00C909F1"/>
    <w:rsid w:val="00C933A1"/>
    <w:rsid w:val="00C94958"/>
    <w:rsid w:val="00C949D0"/>
    <w:rsid w:val="00C97C0B"/>
    <w:rsid w:val="00CA5657"/>
    <w:rsid w:val="00CB1B5A"/>
    <w:rsid w:val="00CC3DEE"/>
    <w:rsid w:val="00CC438C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5BCB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E91"/>
    <w:rsid w:val="00DC65EB"/>
    <w:rsid w:val="00DC6ED9"/>
    <w:rsid w:val="00DD4C58"/>
    <w:rsid w:val="00DD513F"/>
    <w:rsid w:val="00DD76D6"/>
    <w:rsid w:val="00DE3812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92026"/>
    <w:rsid w:val="00FA2111"/>
    <w:rsid w:val="00FA4271"/>
    <w:rsid w:val="00FA5410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E2EF1-343A-4BA9-8C17-ABE12E25B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5406</TotalTime>
  <Pages>4</Pages>
  <Words>890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303</cp:revision>
  <cp:lastPrinted>2025-04-17T09:14:00Z</cp:lastPrinted>
  <dcterms:created xsi:type="dcterms:W3CDTF">2023-03-17T10:01:00Z</dcterms:created>
  <dcterms:modified xsi:type="dcterms:W3CDTF">2025-04-22T04:34:00Z</dcterms:modified>
</cp:coreProperties>
</file>