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65FCDAB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E1754B">
        <w:rPr>
          <w:rFonts w:ascii="Bookman Old Style" w:hAnsi="Bookman Old Style"/>
          <w:b/>
          <w:bCs/>
        </w:rPr>
        <w:t>13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3425DB">
        <w:rPr>
          <w:rFonts w:ascii="Bookman Old Style" w:hAnsi="Bookman Old Style"/>
          <w:b/>
          <w:bCs/>
        </w:rPr>
        <w:t>1</w:t>
      </w:r>
      <w:r w:rsidR="00E1754B">
        <w:rPr>
          <w:rFonts w:ascii="Bookman Old Style" w:hAnsi="Bookman Old Style"/>
          <w:b/>
          <w:bCs/>
        </w:rPr>
        <w:t>9</w:t>
      </w:r>
      <w:r w:rsidR="007B509B">
        <w:rPr>
          <w:rFonts w:ascii="Bookman Old Style" w:hAnsi="Bookman Old Style"/>
          <w:b/>
          <w:bCs/>
        </w:rPr>
        <w:t xml:space="preserve"> </w:t>
      </w:r>
      <w:r w:rsidR="003425DB">
        <w:rPr>
          <w:rFonts w:ascii="Bookman Old Style" w:hAnsi="Bookman Old Style"/>
          <w:b/>
          <w:bCs/>
        </w:rPr>
        <w:t>avril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8D5297" w:rsidRPr="00DB0686" w14:paraId="64DA6EB3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FB238F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5B76A0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5CD83E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52E1AC8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7EECEC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1CE386E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8D5297" w:rsidRPr="00DB0686" w14:paraId="1012B13A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CBBA1C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808412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1F31CC3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ECE45D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D89177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2E44CE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59E1307C" w14:textId="77777777" w:rsidTr="008D5297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31B110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A27507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1B5E30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24F1DF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2DCB3A5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3658AC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8D5297" w:rsidRPr="00DB0686" w14:paraId="7D48F741" w14:textId="77777777" w:rsidTr="008D529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01EC6B9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1811A36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7A3F69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077471C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743928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AE4CE3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05EDBB24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5D27665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A75C4C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541EB6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47D2F3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519C413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B940E2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544</w:t>
            </w:r>
          </w:p>
        </w:tc>
      </w:tr>
      <w:tr w:rsidR="008D5297" w:rsidRPr="00DB0686" w14:paraId="7C7084EF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62D3CF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F43E3C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560643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50C27C2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6478F59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174296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55928F54" w14:textId="77777777" w:rsidTr="008D5297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CF323F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C2D325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04DD95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13C9AF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0ED62C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1AEFB82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8D5297" w:rsidRPr="00DB0686" w14:paraId="0D8B32F6" w14:textId="77777777" w:rsidTr="008D5297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0B4AFB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546BD9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B1A9A8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DA138D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5797287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349ED4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597D72CB" w14:textId="77777777" w:rsidTr="008D5297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41E468E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</w:t>
            </w:r>
            <w:r w:rsidR="00F658DE" w:rsidRPr="00F658DE">
              <w:rPr>
                <w:rFonts w:ascii="Bookman Old Style" w:hAnsi="Bookman Old Style" w:cs="Times New Roman"/>
                <w:sz w:val="20"/>
                <w:szCs w:val="20"/>
                <w:vertAlign w:val="superscript"/>
                <w:lang w:eastAsia="fr-FR"/>
              </w:rPr>
              <w:t>ème</w:t>
            </w:r>
            <w:bookmarkStart w:id="4" w:name="_GoBack"/>
            <w:bookmarkEnd w:id="4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7DB24F3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DAF0C1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6B9A37D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098D1FD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0A03A0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5F35DAF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321</w:t>
            </w:r>
          </w:p>
        </w:tc>
      </w:tr>
      <w:tr w:rsidR="008D5297" w:rsidRPr="00DB0686" w14:paraId="040F7FD9" w14:textId="77777777" w:rsidTr="008D529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7A6E9A3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247808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07947A9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7B5E271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7C537D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0CB6468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</w:tr>
      <w:tr w:rsidR="008D5297" w:rsidRPr="00DB0686" w14:paraId="6DF8DFC7" w14:textId="77777777" w:rsidTr="008D5297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20DCAF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B47129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2685AE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227D181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B5283D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A67223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807</w:t>
            </w:r>
          </w:p>
        </w:tc>
      </w:tr>
      <w:tr w:rsidR="008D5297" w:rsidRPr="00DB0686" w14:paraId="6289F99A" w14:textId="77777777" w:rsidTr="008D5297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03048D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2AE80FF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3EDC9E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8C0F10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B49938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B732BA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425EB410" w14:textId="77777777" w:rsidTr="008D5297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1613B6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1D9A216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C21306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37E6FCC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6387A32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13C7EEB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8D5297" w:rsidRPr="00DB0686" w14:paraId="30E78FFE" w14:textId="77777777" w:rsidTr="008D529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F742D3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B68EB5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1418395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29DDA7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463D9E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4D6EF61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3FD5ADB3" w14:textId="77777777" w:rsidTr="008D529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8D5297" w:rsidRPr="00DC1CE4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B27505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7E7F74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902E2C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420CDDE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C6FBB2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363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E4EA3E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801</w:t>
            </w:r>
          </w:p>
        </w:tc>
      </w:tr>
      <w:tr w:rsidR="008D5297" w:rsidRPr="00DB0686" w14:paraId="0281CA7F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636E2F1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641C4F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26B755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4F4006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53908B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0E19D5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</w:tr>
      <w:tr w:rsidR="008D5297" w:rsidRPr="00DB0686" w14:paraId="428F63AB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38B03C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D3BE78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497E67A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781BB87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2D043A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28E1F23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8D5297" w:rsidRPr="00DB0686" w14:paraId="63262B4B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2ACD97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67B2EC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9934B6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92B12C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4AB1797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FAC8EE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</w:tr>
      <w:tr w:rsidR="008D5297" w:rsidRPr="00DB0686" w14:paraId="5750E4A0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078AA6E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C7ED27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5755E7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F2D2CE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341D19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1E2CFE8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971</w:t>
            </w:r>
          </w:p>
        </w:tc>
      </w:tr>
      <w:tr w:rsidR="008D5297" w:rsidRPr="00DB0686" w14:paraId="4CB2C9CF" w14:textId="77777777" w:rsidTr="008D529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4D52CAC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D98795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6849EC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15477B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6BC50F1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298EA6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</w:tr>
      <w:tr w:rsidR="008D5297" w:rsidRPr="00DB0686" w14:paraId="42B32853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E9F3C2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123E71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35385CF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11F7650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3786B4F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4F70EB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</w:t>
            </w:r>
            <w:r w:rsidR="009745C2">
              <w:rPr>
                <w:rFonts w:ascii="Bookman Old Style" w:hAnsi="Bookman Old Style"/>
                <w:sz w:val="20"/>
                <w:szCs w:val="20"/>
              </w:rPr>
              <w:t>23</w:t>
            </w:r>
          </w:p>
        </w:tc>
      </w:tr>
      <w:tr w:rsidR="008D5297" w:rsidRPr="00DB0686" w14:paraId="0DEB7461" w14:textId="77777777" w:rsidTr="008D529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491E8D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BBD6A2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0FABC7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A098D3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121DD96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D24240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</w:t>
            </w:r>
            <w:r w:rsidR="009745C2">
              <w:rPr>
                <w:rFonts w:ascii="Bookman Old Style" w:hAnsi="Bookman Old Style"/>
                <w:sz w:val="20"/>
                <w:szCs w:val="20"/>
              </w:rPr>
              <w:t>7</w:t>
            </w:r>
            <w:r>
              <w:rPr>
                <w:rFonts w:ascii="Bookman Old Style" w:hAnsi="Bookman Old Style"/>
                <w:sz w:val="20"/>
                <w:szCs w:val="20"/>
              </w:rPr>
              <w:t>,</w:t>
            </w:r>
            <w:r w:rsidR="009745C2">
              <w:rPr>
                <w:rFonts w:ascii="Bookman Old Style" w:hAnsi="Bookman Old Style"/>
                <w:sz w:val="20"/>
                <w:szCs w:val="20"/>
              </w:rPr>
              <w:t>9</w:t>
            </w:r>
          </w:p>
        </w:tc>
      </w:tr>
      <w:tr w:rsidR="008D5297" w:rsidRPr="00DB0686" w14:paraId="60A93C0E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1E468EE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01F85AB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B2256F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2DE4BB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4126AA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0810D3D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8D5297" w:rsidRPr="00DB0686" w14:paraId="0F87F60C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E383A0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11EB5E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69F92B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55A12A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7BD042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5ECB6F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6B556D1B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A63996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9D8F03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2199AC8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AB7D18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538A536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ED2EA0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8D5297" w:rsidRPr="00DB0686" w14:paraId="57BA8EE7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582BF4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EA0CD9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DDE322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B5411D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3F9B28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EB421C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1416B083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D8B123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532F76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2D1E95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8501F3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4D00562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BDF3A7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8D5297" w:rsidRPr="00DB0686" w14:paraId="2BB3DCD7" w14:textId="77777777" w:rsidTr="008D5297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48BC49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46CF4E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613997F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889962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2C4969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B98F5F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266DE149" w14:textId="77777777" w:rsidTr="008D529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7606972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7B3E846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F2D216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003310A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0FE998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570209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692</w:t>
            </w:r>
          </w:p>
        </w:tc>
      </w:tr>
      <w:tr w:rsidR="008D5297" w:rsidRPr="00DB0686" w14:paraId="277BFC91" w14:textId="77777777" w:rsidTr="008D5297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0EB934A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3E6DC3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8E2DDA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86770F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9DDC50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EEC1CE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</w:tr>
      <w:tr w:rsidR="008D5297" w:rsidRPr="00DB0686" w14:paraId="0D32C706" w14:textId="77777777" w:rsidTr="008D529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645E9A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EDEFFD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75F2008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3236123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5E13B5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883CAA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8D5297" w:rsidRPr="00DB0686" w14:paraId="6AB472E8" w14:textId="77777777" w:rsidTr="008D5297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005A36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BAAC5E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B19FC1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652F94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5D8AE6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99E3FA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0825059D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6E9BBF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8BD071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2C8A659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3AAA59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17D8CCA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EE66F6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8D5297" w:rsidRPr="00DB0686" w14:paraId="5A6D132B" w14:textId="77777777" w:rsidTr="008D5297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47CC630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D314BB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ACBFF0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27BB35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AFD60D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4EB027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423CF46C" w14:textId="77777777" w:rsidTr="008D5297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C6CA18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480532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392980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23AB20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17210FE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53AA9E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8D5297" w:rsidRPr="00DB0686" w14:paraId="353AD445" w14:textId="77777777" w:rsidTr="008D529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1A70628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2B78F4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0536CD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FA1569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1A2FF7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1B4D16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16F8678C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11D9E5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5AC4AF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70E9C4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6A098A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BA7465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19A34A5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8D5297" w:rsidRPr="00DB0686" w14:paraId="249B61F2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191CB0F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25B5B3C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9194D9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57EFE48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E9175D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5286BD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293134F8" w14:textId="77777777" w:rsidTr="008D5297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FD829F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05614D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2C75BA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3DBAD71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0518831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C95043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8D5297" w:rsidRPr="00DB0686" w14:paraId="14848784" w14:textId="77777777" w:rsidTr="008D5297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7B784C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7A4DE8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4F9CE5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71B6F2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0CECC3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0661BC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3282865F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708285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BABF9C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6947AE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2AD1162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1FE696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C514AC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8D5297" w:rsidRPr="00DB0686" w14:paraId="428FAF89" w14:textId="77777777" w:rsidTr="008D52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504F5D5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480B7C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619FE9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F1C364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C16DB2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595643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57E22CB3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228D2D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13AD9B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7BA5DD8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59C8751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01FB65B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112884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8D5297" w:rsidRPr="00DB0686" w14:paraId="335333F0" w14:textId="77777777" w:rsidTr="008D529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6F7F1B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3D1FFE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4DCB3D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6846943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0DB90E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82B54C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210F0459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25DBD5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3929972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C64DB3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CC7861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7C203ED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FE8432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8D5297" w:rsidRPr="00DB0686" w14:paraId="1FF1F896" w14:textId="77777777" w:rsidTr="008D5297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F8A41F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B77DFC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83F376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241D885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D86CA9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0FB42E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495CDFDF" w14:textId="77777777" w:rsidTr="008D5297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C84EA1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E11153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9493E0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28D001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38E4EF6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280ED4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8D5297" w:rsidRPr="00DB0686" w14:paraId="0DCD4533" w14:textId="77777777" w:rsidTr="008D5297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07A8CCF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3C2E64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937490E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AF75AD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3D94B6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0E3CA4C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257298FF" w14:textId="77777777" w:rsidTr="008D5297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7B64F6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C42CDF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5AE2358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23E4E40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EF0A0C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09288F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8D5297" w:rsidRPr="00DB0686" w14:paraId="20B40C04" w14:textId="77777777" w:rsidTr="008D5297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904F95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125635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782A771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3CB35E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BB2B51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305F18FF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43166171" w14:textId="77777777" w:rsidTr="008D52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527D0B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101 667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2AE401B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A68F7C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4AF1F05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3F20A01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14DE38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96 667</w:t>
            </w:r>
          </w:p>
        </w:tc>
      </w:tr>
      <w:tr w:rsidR="008D5297" w:rsidRPr="00DB0686" w14:paraId="4D4C4BD1" w14:textId="77777777" w:rsidTr="008D5297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2E6F653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E251DC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07C571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4C4696A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55CB4A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6C52BA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</w:tr>
      <w:tr w:rsidR="008D5297" w:rsidRPr="00DB0686" w14:paraId="628D88C8" w14:textId="77777777" w:rsidTr="008D5297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4CBF3D7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101 667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63034D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14BAB5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26E1A76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5DD124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55380D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96 667</w:t>
            </w:r>
          </w:p>
        </w:tc>
      </w:tr>
      <w:tr w:rsidR="008D5297" w:rsidRPr="00DB0686" w14:paraId="21E8A7E0" w14:textId="77777777" w:rsidTr="008D5297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0A5AA15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FA7FBD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F7A5B2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56CCBE9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4BC838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8F9FA8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</w:tr>
      <w:tr w:rsidR="008D5297" w:rsidRPr="00DB0686" w14:paraId="5E490633" w14:textId="77777777" w:rsidTr="008D529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C6DD28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0C2DC4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246786B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76FFE2D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2087FAB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E6AD13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8D5297" w:rsidRPr="00DB0686" w14:paraId="50D06157" w14:textId="77777777" w:rsidTr="008D529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7AF86F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43530DA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6168D33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5FB744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0D1DE0B2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E2117F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D5297" w:rsidRPr="00DB0686" w14:paraId="411AD4F4" w14:textId="77777777" w:rsidTr="008D5297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9A84BE5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E66338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D83251C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62C27D1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EC66ED1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2669BB6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8D5297" w:rsidRPr="00DB0686" w14:paraId="05CCD40F" w14:textId="77777777" w:rsidTr="008D5297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8D5297" w:rsidRPr="00DB0686" w:rsidRDefault="008D5297" w:rsidP="008D52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8D5297" w:rsidRPr="00DB0686" w:rsidRDefault="008D5297" w:rsidP="008D52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0FCAF18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3CFAB434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5C17F5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6191FA9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613E3F0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4DA1F397" w:rsidR="008D5297" w:rsidRPr="003B51B0" w:rsidRDefault="008D5297" w:rsidP="008D52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62332C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8D5297">
        <w:rPr>
          <w:rFonts w:ascii="Bookman Old Style" w:hAnsi="Bookman Old Style" w:cs="Times New Roman"/>
          <w:sz w:val="20"/>
          <w:szCs w:val="20"/>
        </w:rPr>
        <w:t>04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18677B">
        <w:rPr>
          <w:rFonts w:ascii="Bookman Old Style" w:hAnsi="Bookman Old Style" w:cs="Times New Roman"/>
          <w:sz w:val="20"/>
          <w:szCs w:val="20"/>
        </w:rPr>
        <w:t>mai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4D7FD" w14:textId="77777777" w:rsidR="00663796" w:rsidRDefault="00663796" w:rsidP="00724F98">
      <w:r>
        <w:separator/>
      </w:r>
    </w:p>
  </w:endnote>
  <w:endnote w:type="continuationSeparator" w:id="0">
    <w:p w14:paraId="036845E4" w14:textId="77777777" w:rsidR="00663796" w:rsidRDefault="00663796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694745" w:rsidRDefault="00694745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694745" w:rsidRDefault="00694745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02D30" w14:textId="77777777" w:rsidR="00663796" w:rsidRDefault="00663796" w:rsidP="00724F98">
      <w:r>
        <w:separator/>
      </w:r>
    </w:p>
  </w:footnote>
  <w:footnote w:type="continuationSeparator" w:id="0">
    <w:p w14:paraId="1F027FE6" w14:textId="77777777" w:rsidR="00663796" w:rsidRDefault="00663796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694745" w:rsidRDefault="00694745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694745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694745" w:rsidRDefault="00694745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694745" w:rsidRDefault="00694745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694745" w:rsidRDefault="0069474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2DFB"/>
    <w:rsid w:val="00083A1B"/>
    <w:rsid w:val="0008569F"/>
    <w:rsid w:val="000857C4"/>
    <w:rsid w:val="000858B4"/>
    <w:rsid w:val="00085FA9"/>
    <w:rsid w:val="00086726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15CC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677B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5B5E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D7A41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837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5DB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379B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76FFD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53E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796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474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5BC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3B86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5297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334B9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5C2"/>
    <w:rsid w:val="00974F5F"/>
    <w:rsid w:val="00975F57"/>
    <w:rsid w:val="0097640B"/>
    <w:rsid w:val="009771D9"/>
    <w:rsid w:val="00983796"/>
    <w:rsid w:val="00983CCE"/>
    <w:rsid w:val="0098529A"/>
    <w:rsid w:val="00985605"/>
    <w:rsid w:val="00990136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52871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3EA3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2120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0629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48ED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00E4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1754B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4B7B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0109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4843"/>
    <w:rsid w:val="00F658DE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0AD"/>
    <w:rsid w:val="00FB629D"/>
    <w:rsid w:val="00FC2251"/>
    <w:rsid w:val="00FC2AD3"/>
    <w:rsid w:val="00FC5671"/>
    <w:rsid w:val="00FC65E5"/>
    <w:rsid w:val="00FC667C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3020B-5990-4D99-8C05-B039FBA18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7926</TotalTime>
  <Pages>4</Pages>
  <Words>906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441</cp:revision>
  <cp:lastPrinted>2025-09-22T07:58:00Z</cp:lastPrinted>
  <dcterms:created xsi:type="dcterms:W3CDTF">2023-03-17T10:01:00Z</dcterms:created>
  <dcterms:modified xsi:type="dcterms:W3CDTF">2026-05-11T10:52:00Z</dcterms:modified>
</cp:coreProperties>
</file>