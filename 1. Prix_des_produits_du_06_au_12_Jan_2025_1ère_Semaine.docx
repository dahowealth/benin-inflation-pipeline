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90B629F" w:rsidR="00F16A42" w:rsidRPr="00F62FFA" w:rsidRDefault="00A43C42" w:rsidP="00F16A42">
      <w:pPr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E8110B">
        <w:rPr>
          <w:rFonts w:ascii="Bookman Old Style" w:hAnsi="Bookman Old Style"/>
          <w:b/>
          <w:bCs/>
        </w:rPr>
        <w:t>06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E8110B">
        <w:rPr>
          <w:rFonts w:ascii="Bookman Old Style" w:hAnsi="Bookman Old Style"/>
          <w:b/>
          <w:bCs/>
        </w:rPr>
        <w:t>12</w:t>
      </w:r>
      <w:r w:rsidR="00242497">
        <w:rPr>
          <w:rFonts w:ascii="Bookman Old Style" w:hAnsi="Bookman Old Style"/>
          <w:b/>
          <w:bCs/>
        </w:rPr>
        <w:t xml:space="preserve"> </w:t>
      </w:r>
      <w:r w:rsidR="00E8110B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0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0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A76187" w:rsidRPr="00DB0686" w14:paraId="64DA6EB3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902CC9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120716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0352C0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C34960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99D5DB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DD43BE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A76187" w:rsidRPr="00DB0686" w14:paraId="1012B13A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B2E396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8E015A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3ABDE8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178A69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E07FE3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C463E6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59E1307C" w14:textId="77777777" w:rsidTr="00A76187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2551D91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0C6A386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D35FC7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6EFFEC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33C6A03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E3F82E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A76187" w:rsidRPr="00DB0686" w14:paraId="7D48F741" w14:textId="77777777" w:rsidTr="00A7618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0E2CDF6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D0AE7A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7EEBDDA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C66DAB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D7CA81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70EE49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05EDBB24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85F5B4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3E84FE9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EC5901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570710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FE052A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58632AD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A76187" w:rsidRPr="00DB0686" w14:paraId="7C7084EF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A5F67D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F18F7C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472193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E67BA4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3B51F9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CD19CD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55928F54" w14:textId="77777777" w:rsidTr="00A76187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8EEDB7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11DA4A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7CF9E25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2447A6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1BE738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2C11CC9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742</w:t>
            </w:r>
          </w:p>
        </w:tc>
      </w:tr>
      <w:tr w:rsidR="00A76187" w:rsidRPr="00DB0686" w14:paraId="0D8B32F6" w14:textId="77777777" w:rsidTr="00A76187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0BC13E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FAD12C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8B97DC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028AEB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5F7C588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5EA9FDA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597D72CB" w14:textId="77777777" w:rsidTr="00A76187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1141AD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6D399A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1EA793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5D36C26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4AD52A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690994A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416</w:t>
            </w:r>
          </w:p>
        </w:tc>
      </w:tr>
      <w:tr w:rsidR="00A76187" w:rsidRPr="00DB0686" w14:paraId="040F7FD9" w14:textId="77777777" w:rsidTr="00A7618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1C6AEB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687FF0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4D71B44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A18B3F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E8FBE2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2F35A3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6DF8DFC7" w14:textId="77777777" w:rsidTr="00A76187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377B94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354C555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CF2677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537EAA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A11398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F1785A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962</w:t>
            </w:r>
          </w:p>
        </w:tc>
      </w:tr>
      <w:tr w:rsidR="00A76187" w:rsidRPr="00DB0686" w14:paraId="6289F99A" w14:textId="77777777" w:rsidTr="00A76187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54EF1C0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BCC55D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2FE9DC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E2CF4D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447477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0BA6CA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425EB410" w14:textId="77777777" w:rsidTr="00A76187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D26184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941700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4FD3389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03629C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123D6B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A532C0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934</w:t>
            </w:r>
          </w:p>
        </w:tc>
      </w:tr>
      <w:tr w:rsidR="00A76187" w:rsidRPr="00DB0686" w14:paraId="30E78FFE" w14:textId="77777777" w:rsidTr="00A7618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6DA76B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533F4A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C2403E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261A3E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E31031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37E6D5C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3FD5ADB3" w14:textId="77777777" w:rsidTr="00A7618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38638C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8D8C94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DD1EB1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CA4FAF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586F22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18D452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871</w:t>
            </w:r>
          </w:p>
        </w:tc>
      </w:tr>
      <w:tr w:rsidR="00A76187" w:rsidRPr="00DB0686" w14:paraId="0281CA7F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B3E839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508E670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13BBCA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4502297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E1E2B2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528993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</w:tr>
      <w:tr w:rsidR="00A76187" w:rsidRPr="00DB0686" w14:paraId="428F63AB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B394A1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3445B8A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5B1E2A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3C6B4BB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8248F8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04AB11C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292</w:t>
            </w:r>
          </w:p>
        </w:tc>
      </w:tr>
      <w:tr w:rsidR="00A76187" w:rsidRPr="00DB0686" w14:paraId="63262B4B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0DBCE9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67A4D2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002C54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E761AA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69F2B4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23DCFB3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</w:tr>
      <w:tr w:rsidR="00A76187" w:rsidRPr="00DB0686" w14:paraId="5750E4A0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541D90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7EBBDC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4527B6B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2C27B1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8B0D09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A19336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798</w:t>
            </w:r>
          </w:p>
        </w:tc>
      </w:tr>
      <w:tr w:rsidR="00A76187" w:rsidRPr="00DB0686" w14:paraId="4CB2C9CF" w14:textId="77777777" w:rsidTr="00A7618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C4A38F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6C7DA66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21A2DC3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B0092A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0AEE52C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1C57387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</w:tr>
      <w:tr w:rsidR="00A76187" w:rsidRPr="00DB0686" w14:paraId="42B32853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02DC246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1 454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B9F4B8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4309E4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9DAFEA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6CFBEC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C53D34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</w:tr>
      <w:tr w:rsidR="00A76187" w:rsidRPr="00DB0686" w14:paraId="0DEB7461" w14:textId="77777777" w:rsidTr="00A76187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1890D4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E12827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13FAA9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813374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6B1879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1D4113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</w:tr>
      <w:tr w:rsidR="00A76187" w:rsidRPr="00DB0686" w14:paraId="60A93C0E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3FD697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0668460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86970A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0F6407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711620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464B72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76187" w:rsidRPr="00DB0686" w14:paraId="0F87F60C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1453D8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3EFE671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D11779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11C50C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584852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583089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6B556D1B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995A7C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3284FDC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DB5570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A76319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FA5592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406042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</w:tr>
      <w:tr w:rsidR="00A76187" w:rsidRPr="00DB0686" w14:paraId="57BA8EE7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67D1177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0BFF159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3DE35D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32365C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71C0CE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70A331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1416B083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1A0B757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5A9264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DC19CA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60532D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0CC3327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5E1C8E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</w:tr>
      <w:tr w:rsidR="00A76187" w:rsidRPr="00DB0686" w14:paraId="2BB3DCD7" w14:textId="77777777" w:rsidTr="00A76187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89CF9A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C69934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6F16D82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01FAFC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369253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C3BE7C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266DE149" w14:textId="77777777" w:rsidTr="00A7618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EAC77A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F74C59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066145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EF39E4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3B9A15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D10A90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</w:t>
            </w:r>
            <w:r w:rsidR="00821E73">
              <w:rPr>
                <w:rFonts w:ascii="Bookman Old Style" w:hAnsi="Bookman Old Style"/>
                <w:sz w:val="20"/>
                <w:szCs w:val="20"/>
              </w:rPr>
              <w:t>33</w:t>
            </w:r>
          </w:p>
        </w:tc>
      </w:tr>
      <w:tr w:rsidR="00A76187" w:rsidRPr="00DB0686" w14:paraId="277BFC91" w14:textId="77777777" w:rsidTr="00A76187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25CE207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DF7325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3A1295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54DEA9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795B7D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324D486" w:rsidR="00A76187" w:rsidRPr="003B51B0" w:rsidRDefault="00821E73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</w:t>
            </w:r>
            <w:r w:rsidR="00A76187">
              <w:rPr>
                <w:rFonts w:ascii="Bookman Old Style" w:hAnsi="Bookman Old Style"/>
                <w:sz w:val="20"/>
                <w:szCs w:val="20"/>
              </w:rPr>
              <w:t>,</w:t>
            </w:r>
            <w:r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A76187" w:rsidRPr="00DB0686" w14:paraId="0D32C706" w14:textId="77777777" w:rsidTr="00A76187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1741C02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EF5318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023EFF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04627E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A06E9E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48F11FE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A76187" w:rsidRPr="00DB0686" w14:paraId="6AB472E8" w14:textId="77777777" w:rsidTr="00A76187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2A0756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BEB19D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B3118B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EB0881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C096C8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CE284B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0825059D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75ED8C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C623CA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3D10F3C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617380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5E7779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571292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A76187" w:rsidRPr="00DB0686" w14:paraId="5A6D132B" w14:textId="77777777" w:rsidTr="00A76187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FC6EB4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F5F658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B90FA0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600ED7A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319C5D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F6F34B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423CF46C" w14:textId="77777777" w:rsidTr="00A76187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652697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75D5BF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4FABE0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601A10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776F57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44E2570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A76187" w:rsidRPr="00DB0686" w14:paraId="353AD445" w14:textId="77777777" w:rsidTr="00A76187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00CCE6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F0E0F3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751E658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07FADB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4A1DFD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5DBFF8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16F8678C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754610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B0F812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13B1BB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5FC2C2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D22712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38A7BF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76187" w:rsidRPr="00DB0686" w14:paraId="249B61F2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4C4320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6B6AD3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EFE48F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F15A66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3C90C5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739AEC9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293134F8" w14:textId="77777777" w:rsidTr="00A76187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7422C2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7893A2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2312B9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233C8C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ED1925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00C7BA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A76187" w:rsidRPr="00DB0686" w14:paraId="14848784" w14:textId="77777777" w:rsidTr="00A76187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39A08B9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870B53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2E32B5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4FFBBBF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939FA1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E480B5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3282865F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026CBE7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CFA1FB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462FF4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B750A8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B80CFC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04515FD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A76187" w:rsidRPr="00DB0686" w14:paraId="428FAF89" w14:textId="77777777" w:rsidTr="00A76187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39CE14C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FA144C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5CF064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1C1964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54B7FD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13D07B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57E22CB3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49D912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0C3DCA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9B94D7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3AE74A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204C1A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6AA7DE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A76187" w:rsidRPr="00DB0686" w14:paraId="335333F0" w14:textId="77777777" w:rsidTr="00A76187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8D0D4E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3CD541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0737B6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165B17F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E8D809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0471B29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210F0459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5C63E61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955ACE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02C47BB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06F4BB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2145E8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67DA088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A76187" w:rsidRPr="00DB0686" w14:paraId="1FF1F896" w14:textId="77777777" w:rsidTr="00A76187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010F2C2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2E6B403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56F910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5A80420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586123E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D870D2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495CDFDF" w14:textId="77777777" w:rsidTr="00A76187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6B5FCB2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4E77133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5996E1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9FDE5A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26FABA1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024C287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A76187" w:rsidRPr="00DB0686" w14:paraId="0DCD4533" w14:textId="77777777" w:rsidTr="00A76187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22C7962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44ABE87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71B5109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9C2860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C8B44E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098502E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257298FF" w14:textId="77777777" w:rsidTr="00A76187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805B80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9AD39D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2F01C4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B24501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36E5E3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550479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A76187" w:rsidRPr="00DB0686" w14:paraId="20B40C04" w14:textId="77777777" w:rsidTr="00A76187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67AB113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98BC46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303460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D10C97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F886EAB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10F3A2C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43166171" w14:textId="77777777" w:rsidTr="00A76187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1B087D8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7957B1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61426E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4BBD65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45DE16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5B7CF2B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A76187" w:rsidRPr="00DB0686" w14:paraId="4D4C4BD1" w14:textId="77777777" w:rsidTr="00A76187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7E5CD9C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1066D1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375FC84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E27C3B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FF8750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9A285D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628D88C8" w14:textId="77777777" w:rsidTr="00A76187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5B741E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4CEB6C3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E683FF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73D6E72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D0DB7E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657AC6A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A76187" w:rsidRPr="00DB0686" w14:paraId="21E8A7E0" w14:textId="77777777" w:rsidTr="00A76187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6166090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064186E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C8F0C4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C98507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1F36C94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46B6181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5E490633" w14:textId="77777777" w:rsidTr="00A76187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4B8F8C69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5D795C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4FC06910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5A40C36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B79FB11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C3DEA6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A76187" w:rsidRPr="00DB0686" w14:paraId="50D06157" w14:textId="77777777" w:rsidTr="00A76187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4A5BBA9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3AC3522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C5D0FC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EE12C1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D2AAD0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02FF284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A76187" w:rsidRPr="00DB0686" w14:paraId="411AD4F4" w14:textId="77777777" w:rsidTr="00A76187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94AF53C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8A0B19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72D992BA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41C19075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11BFE9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6341BF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A76187" w:rsidRPr="00DB0686" w14:paraId="05CCD40F" w14:textId="77777777" w:rsidTr="00A76187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A76187" w:rsidRPr="00DB0686" w:rsidRDefault="00A76187" w:rsidP="00A76187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A76187" w:rsidRPr="00DB0686" w:rsidRDefault="00A76187" w:rsidP="00A76187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5C2B261E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A8B5A43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5188B67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BB85668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204403F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6E874DD" w:rsidR="00A76187" w:rsidRPr="003B51B0" w:rsidRDefault="00A76187" w:rsidP="00A76187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A236E0C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A83F6F">
        <w:rPr>
          <w:rFonts w:ascii="Bookman Old Style" w:hAnsi="Bookman Old Style" w:cs="Times New Roman"/>
          <w:sz w:val="20"/>
          <w:szCs w:val="20"/>
        </w:rPr>
        <w:t>14</w:t>
      </w:r>
      <w:r w:rsidR="00BB60D7">
        <w:rPr>
          <w:rFonts w:ascii="Bookman Old Style" w:hAnsi="Bookman Old Style" w:cs="Times New Roman"/>
          <w:sz w:val="20"/>
          <w:szCs w:val="20"/>
        </w:rPr>
        <w:t xml:space="preserve"> </w:t>
      </w:r>
      <w:r w:rsidR="00A83F6F">
        <w:rPr>
          <w:rFonts w:ascii="Bookman Old Style" w:hAnsi="Bookman Old Style" w:cs="Times New Roman"/>
          <w:sz w:val="20"/>
          <w:szCs w:val="20"/>
        </w:rPr>
        <w:t>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</w:t>
            </w:r>
            <w:bookmarkStart w:id="1" w:name="_GoBack"/>
            <w:bookmarkEnd w:id="1"/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AD51A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11ABC" w14:textId="77777777" w:rsidR="00A7656C" w:rsidRDefault="00A7656C" w:rsidP="00724F98">
      <w:r>
        <w:separator/>
      </w:r>
    </w:p>
  </w:endnote>
  <w:endnote w:type="continuationSeparator" w:id="0">
    <w:p w14:paraId="739F1C6E" w14:textId="77777777" w:rsidR="00A7656C" w:rsidRDefault="00A7656C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A76187" w:rsidRDefault="00A76187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A76187" w:rsidRDefault="00A76187">
    <w:pPr>
      <w:pStyle w:val="Pieddepage"/>
    </w:pPr>
    <w:r>
      <w:rPr>
        <w:noProof/>
        <w:lang w:eastAsia="fr-FR"/>
      </w:rPr>
      <w:drawing>
        <wp:inline distT="0" distB="0" distL="0" distR="0" wp14:anchorId="1C4CD211" wp14:editId="6EDBB81F">
          <wp:extent cx="9387205" cy="875655"/>
          <wp:effectExtent l="0" t="0" r="0" b="127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3487" cy="9219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09B4C" w14:textId="77777777" w:rsidR="00A7656C" w:rsidRDefault="00A7656C" w:rsidP="00724F98">
      <w:r>
        <w:separator/>
      </w:r>
    </w:p>
  </w:footnote>
  <w:footnote w:type="continuationSeparator" w:id="0">
    <w:p w14:paraId="023B3832" w14:textId="77777777" w:rsidR="00A7656C" w:rsidRDefault="00A7656C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A76187" w:rsidRDefault="00A76187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A76187" w14:paraId="172A3DB8" w14:textId="77777777" w:rsidTr="00A670FC">
      <w:trPr>
        <w:trHeight w:val="1105"/>
      </w:trPr>
      <w:tc>
        <w:tcPr>
          <w:tcW w:w="6548" w:type="dxa"/>
        </w:tcPr>
        <w:p w14:paraId="30DBCC6C" w14:textId="77777777" w:rsidR="00A76187" w:rsidRDefault="00A76187" w:rsidP="0041744B">
          <w:pPr>
            <w:pStyle w:val="En-tte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09C4727" wp14:editId="666282ED">
                <wp:extent cx="2657475" cy="876300"/>
                <wp:effectExtent l="0" t="0" r="9525" b="0"/>
                <wp:docPr id="8" name="Image 2" descr="Une image contenant texte&#10;&#10;Description générée avec un niveau de confiance très élev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Une image contenant texte&#10;&#10;Description générée avec un niveau de confiance très élev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74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77777777" w:rsidR="00A76187" w:rsidRDefault="00A76187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   </w:t>
          </w:r>
          <w:r>
            <w:rPr>
              <w:noProof/>
              <w:lang w:eastAsia="fr-FR"/>
            </w:rPr>
            <w:drawing>
              <wp:inline distT="0" distB="0" distL="0" distR="0" wp14:anchorId="6C459D2E" wp14:editId="45ABDACE">
                <wp:extent cx="1581150" cy="1038225"/>
                <wp:effectExtent l="0" t="0" r="0" b="9525"/>
                <wp:docPr id="9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8E7CCE" w14:textId="77777777" w:rsidR="00A76187" w:rsidRDefault="00A7618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63A3"/>
    <w:rsid w:val="001C75FF"/>
    <w:rsid w:val="001D0D75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7555"/>
    <w:rsid w:val="007D2635"/>
    <w:rsid w:val="007D36A0"/>
    <w:rsid w:val="007D5A07"/>
    <w:rsid w:val="007D5E38"/>
    <w:rsid w:val="007E6CD2"/>
    <w:rsid w:val="007F0530"/>
    <w:rsid w:val="007F4BCF"/>
    <w:rsid w:val="007F5F8B"/>
    <w:rsid w:val="007F6B97"/>
    <w:rsid w:val="00800C29"/>
    <w:rsid w:val="00801A95"/>
    <w:rsid w:val="00802230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73FD"/>
    <w:rsid w:val="00C2792E"/>
    <w:rsid w:val="00C47EEF"/>
    <w:rsid w:val="00C50A5E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997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51103-6A78-44CF-BE89-C4DDFEAFD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4433</TotalTime>
  <Pages>4</Pages>
  <Words>891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262</cp:revision>
  <cp:lastPrinted>2024-12-04T08:15:00Z</cp:lastPrinted>
  <dcterms:created xsi:type="dcterms:W3CDTF">2023-03-17T10:01:00Z</dcterms:created>
  <dcterms:modified xsi:type="dcterms:W3CDTF">2025-01-14T14:34:00Z</dcterms:modified>
</cp:coreProperties>
</file>