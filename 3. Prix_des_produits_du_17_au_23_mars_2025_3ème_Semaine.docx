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482A6402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4B5BB1">
        <w:rPr>
          <w:rFonts w:ascii="Bookman Old Style" w:hAnsi="Bookman Old Style"/>
          <w:b/>
          <w:bCs/>
        </w:rPr>
        <w:t>1</w:t>
      </w:r>
      <w:r w:rsidR="0045624A">
        <w:rPr>
          <w:rFonts w:ascii="Bookman Old Style" w:hAnsi="Bookman Old Style"/>
          <w:b/>
          <w:bCs/>
        </w:rPr>
        <w:t>7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45624A">
        <w:rPr>
          <w:rFonts w:ascii="Bookman Old Style" w:hAnsi="Bookman Old Style"/>
          <w:b/>
          <w:bCs/>
        </w:rPr>
        <w:t>23</w:t>
      </w:r>
      <w:r w:rsidR="00223ED0">
        <w:rPr>
          <w:rFonts w:ascii="Bookman Old Style" w:hAnsi="Bookman Old Style"/>
          <w:b/>
          <w:bCs/>
        </w:rPr>
        <w:t xml:space="preserve"> mars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Start w:id="2" w:name="_GoBack"/>
      <w:bookmarkEnd w:id="1"/>
      <w:bookmarkEnd w:id="2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3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4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4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45624A" w:rsidRPr="00DB0686" w14:paraId="64DA6EB3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76C9895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32486B2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2B8FE00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7BD6853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075E5E6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1099100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45624A" w:rsidRPr="00DB0686" w14:paraId="1012B13A" w14:textId="77777777" w:rsidTr="004562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352FB19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43C4182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013BF40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64554BC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0ECE462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50FF707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59E1307C" w14:textId="77777777" w:rsidTr="0045624A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6F0EC99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3F91D4E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58E45A8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673AFA0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16B1C3E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06F0A08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45624A" w:rsidRPr="00DB0686" w14:paraId="7D48F741" w14:textId="77777777" w:rsidTr="0045624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2CBFB43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65B996C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424C2DD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16D179D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5489597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10B4E90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05EDBB24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4A6BD2B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29DECAD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167EAE3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162C177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0D3EB2C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21697B1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45624A" w:rsidRPr="00DB0686" w14:paraId="7C7084EF" w14:textId="77777777" w:rsidTr="004562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1DFEFE7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39AFB35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37663B4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7EB5893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591EE99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5A9F41C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55928F54" w14:textId="77777777" w:rsidTr="0045624A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3EF37BC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539F1A8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61E10DF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708044A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71A9211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0FD607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45624A" w:rsidRPr="00DB0686" w14:paraId="0D8B32F6" w14:textId="77777777" w:rsidTr="0045624A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5925942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4DF50C9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08BB32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758AE58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419A5D4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37BBE57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597D72CB" w14:textId="77777777" w:rsidTr="0045624A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1C4D1A7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386A77B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1E18C06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6C2C038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25AC23F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DF2118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45624A" w:rsidRPr="00DB0686" w14:paraId="040F7FD9" w14:textId="77777777" w:rsidTr="0045624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595FFFA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52B9683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00EAC95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50D7706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1D9F800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6CB5105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6DF8DFC7" w14:textId="77777777" w:rsidTr="0045624A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026F59C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318FD66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51247B7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4DEFCBC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0DA7979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54F2B97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45624A" w:rsidRPr="00DB0686" w14:paraId="6289F99A" w14:textId="77777777" w:rsidTr="0045624A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7CFEE9A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3494530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3941352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613FF8B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069752E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7812413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425EB410" w14:textId="77777777" w:rsidTr="0045624A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67CBAF1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74ADF76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2ABE510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7626744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0A42D35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316CB7A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45624A" w:rsidRPr="00DB0686" w14:paraId="30E78FFE" w14:textId="77777777" w:rsidTr="0045624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1DA239B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6344330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4DC87EA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1014D12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3B24615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6B94381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3FD5ADB3" w14:textId="77777777" w:rsidTr="0045624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45624A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45624A" w:rsidRPr="00DC1CE4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45624A" w:rsidRPr="00DC1CE4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45624A" w:rsidRPr="00DC1CE4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1755EA6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716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6D97CAD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1 110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27A0D63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511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75E4B9C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257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675B477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495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690A86D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1 118</w:t>
            </w:r>
          </w:p>
        </w:tc>
      </w:tr>
      <w:tr w:rsidR="0045624A" w:rsidRPr="00DB0686" w14:paraId="0281CA7F" w14:textId="77777777" w:rsidTr="0045624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0B98C93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7601434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6FC46B0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73CE593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19AE539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171ECE1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2,3</w:t>
            </w:r>
          </w:p>
        </w:tc>
      </w:tr>
      <w:tr w:rsidR="0045624A" w:rsidRPr="00DB0686" w14:paraId="428F63AB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6C852E2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0E60E23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7167780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0E3F85F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3CCF191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3937937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318</w:t>
            </w:r>
          </w:p>
        </w:tc>
      </w:tr>
      <w:tr w:rsidR="0045624A" w:rsidRPr="00DB0686" w14:paraId="63262B4B" w14:textId="77777777" w:rsidTr="004562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42EC087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78B772D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00B9075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1DDCCA1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6570AEA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43109CD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15,6</w:t>
            </w:r>
          </w:p>
        </w:tc>
      </w:tr>
      <w:tr w:rsidR="0045624A" w:rsidRPr="00DB0686" w14:paraId="5750E4A0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7E7BB64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1 340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7BB64E4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79BE9CF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373063A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1 379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709952C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1 221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4814730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1 080</w:t>
            </w:r>
          </w:p>
        </w:tc>
      </w:tr>
      <w:tr w:rsidR="0045624A" w:rsidRPr="00DB0686" w14:paraId="4CB2C9CF" w14:textId="77777777" w:rsidTr="0045624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1557493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18,2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690FD6B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6A4CCD3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51027C9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1F8F05A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3B2DFA8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14,0</w:t>
            </w:r>
          </w:p>
        </w:tc>
      </w:tr>
      <w:tr w:rsidR="0045624A" w:rsidRPr="00DB0686" w14:paraId="42B32853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5311E02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403724B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78B4691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3E502CA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5DE9043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4823E7D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339</w:t>
            </w:r>
          </w:p>
        </w:tc>
      </w:tr>
      <w:tr w:rsidR="0045624A" w:rsidRPr="00DB0686" w14:paraId="0DEB7461" w14:textId="77777777" w:rsidTr="0045624A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7E017B0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-21,8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4EAB9B3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4FC777B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3E66181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4E99D87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-11,5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66A8250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-16,9</w:t>
            </w:r>
          </w:p>
        </w:tc>
      </w:tr>
      <w:tr w:rsidR="0045624A" w:rsidRPr="00DB0686" w14:paraId="60A93C0E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1AB1AFC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13403B3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0BDECE1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3D2DBBD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782A825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79F7EA3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45624A" w:rsidRPr="00DB0686" w14:paraId="0F87F60C" w14:textId="77777777" w:rsidTr="004562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356B6C3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18DCBB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2C6F556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301A530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285F5CA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44F0A10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6B556D1B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2036897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3AB4E30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6C348D3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2D0DCAC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41A087B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2E424B2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808</w:t>
            </w:r>
          </w:p>
        </w:tc>
      </w:tr>
      <w:tr w:rsidR="0045624A" w:rsidRPr="00DB0686" w14:paraId="57BA8EE7" w14:textId="77777777" w:rsidTr="004562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39935A0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50BB6F9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373F977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0CF44C5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5FCACF3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1FD2025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1416B083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5868D77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63990C4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3C15C2C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7271567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1122B67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6D9B20C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45624A" w:rsidRPr="00DB0686" w14:paraId="2BB3DCD7" w14:textId="77777777" w:rsidTr="0045624A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2F39895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2354D69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4B72094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76771FE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3F87EE1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4365C21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266DE149" w14:textId="77777777" w:rsidTr="0045624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587D602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68569A8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39B23FB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4A77EE8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7D1D694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39F765A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</w:tr>
      <w:tr w:rsidR="0045624A" w:rsidRPr="00DB0686" w14:paraId="277BFC91" w14:textId="77777777" w:rsidTr="0045624A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7E0549F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56BCF24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3FB705E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-7,7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05CFCE9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5AC3EB5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-8,3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051488E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-1,5</w:t>
            </w:r>
          </w:p>
        </w:tc>
      </w:tr>
      <w:tr w:rsidR="0045624A" w:rsidRPr="00DB0686" w14:paraId="0D32C706" w14:textId="77777777" w:rsidTr="0045624A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2EA996C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3488C73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2C54121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05AE1FC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779EC46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62B4B02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45624A" w:rsidRPr="00DB0686" w14:paraId="6AB472E8" w14:textId="77777777" w:rsidTr="0045624A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7DE5889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6610579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531CEE8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20F95E1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59C65DF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150B561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0825059D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6AD0326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79AAFCE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321AE0D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4FC823C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7E60C2D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07FCAB5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45624A" w:rsidRPr="00DB0686" w14:paraId="5A6D132B" w14:textId="77777777" w:rsidTr="0045624A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7BB5CDD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60E663D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230861C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593E403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72ECFA2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E02D12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423CF46C" w14:textId="77777777" w:rsidTr="0045624A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1DC7912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39C6589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1E2A688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61CBFBC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64917CD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74B5C04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45624A" w:rsidRPr="00DB0686" w14:paraId="353AD445" w14:textId="77777777" w:rsidTr="0045624A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4FB393D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2BAB321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760703F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123231F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71B0C76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6B9923B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16F8678C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7E761B3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2634417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0355CDF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51EC555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12F1C98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2EC7281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45624A" w:rsidRPr="00DB0686" w14:paraId="249B61F2" w14:textId="77777777" w:rsidTr="0045624A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036E0ED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034A458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4C9302E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13AC748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23C4EB8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561CA96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293134F8" w14:textId="77777777" w:rsidTr="0045624A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7EBCB14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61122B2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77FFAFE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0513924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51F2038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0196862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45624A" w:rsidRPr="00DB0686" w14:paraId="14848784" w14:textId="77777777" w:rsidTr="0045624A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2A8EDBF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03328C8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7AC87F8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7FE0460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5C3398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528C9AF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3282865F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75BEDCA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3129B6D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2FC5714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324D4D1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4524689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129225D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45624A" w:rsidRPr="00DB0686" w14:paraId="428FAF89" w14:textId="77777777" w:rsidTr="0045624A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58AEFC1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2777326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6ED95D7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1812787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0F4828C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541744B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57E22CB3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4EF0054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4455755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012B1AD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39F234F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1D3E6EE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3175BC9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45624A" w:rsidRPr="00DB0686" w14:paraId="335333F0" w14:textId="77777777" w:rsidTr="0045624A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2DE96CB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11F9937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0C885AC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7EA5336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3D7AF38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2C1C9D6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210F0459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4D1959F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63A4D29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6FBA79E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18B20D0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15619DA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0A1F229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45624A" w:rsidRPr="00DB0686" w14:paraId="1FF1F896" w14:textId="77777777" w:rsidTr="0045624A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4D87689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28960B7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6CB53B1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65E5BDB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14D7E52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4F8D86C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495CDFDF" w14:textId="77777777" w:rsidTr="0045624A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124088C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34BEF1A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6C7341D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738981C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69D5185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4546F48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45624A" w:rsidRPr="00DB0686" w14:paraId="0DCD4533" w14:textId="77777777" w:rsidTr="0045624A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14C3795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068BFCD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086D38D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03A49E2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7D15E2C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009B304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257298FF" w14:textId="77777777" w:rsidTr="0045624A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522755A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7EAB0C5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6F5C148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471DD0D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2D38015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6C05A9D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45624A" w:rsidRPr="00DB0686" w14:paraId="20B40C04" w14:textId="77777777" w:rsidTr="0045624A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23E0713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399BD1E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2D878FF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79E4F55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562CE08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3E83B57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43166171" w14:textId="77777777" w:rsidTr="0045624A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4363702C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35AE99D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09B8590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4753DF6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0E41999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5525F17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85 667</w:t>
            </w:r>
          </w:p>
        </w:tc>
      </w:tr>
      <w:tr w:rsidR="0045624A" w:rsidRPr="00DB0686" w14:paraId="4D4C4BD1" w14:textId="77777777" w:rsidTr="0045624A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114668F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667C300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6E2AFC4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139339E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757DE6C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267280F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-9,8</w:t>
            </w:r>
          </w:p>
        </w:tc>
      </w:tr>
      <w:tr w:rsidR="0045624A" w:rsidRPr="00DB0686" w14:paraId="628D88C8" w14:textId="77777777" w:rsidTr="0045624A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3213F71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62283F49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48947D8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92 667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3190B3F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2E364DB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27A4D78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85 667</w:t>
            </w:r>
          </w:p>
        </w:tc>
      </w:tr>
      <w:tr w:rsidR="0045624A" w:rsidRPr="00DB0686" w14:paraId="21E8A7E0" w14:textId="77777777" w:rsidTr="0045624A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5815C38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-10,1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11138A02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291AEA2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-2,5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6A8A9A1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-3,2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2F44E62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-5,3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5CABE04A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-9,8</w:t>
            </w:r>
          </w:p>
        </w:tc>
      </w:tr>
      <w:tr w:rsidR="0045624A" w:rsidRPr="00DB0686" w14:paraId="5E490633" w14:textId="77777777" w:rsidTr="0045624A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767E6AF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52BFE1C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315FEE4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110DF28E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3F016B97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11C4B00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45624A" w:rsidRPr="00DB0686" w14:paraId="50D06157" w14:textId="77777777" w:rsidTr="0045624A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11959F2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08C529D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5AEE150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4F54EA7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28A79ED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4D7EDCEF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45624A" w:rsidRPr="00DB0686" w14:paraId="411AD4F4" w14:textId="77777777" w:rsidTr="0045624A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14777F1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3EB0B190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4F4A821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0BFB7F0D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7501DBA4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2C7F7326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45624A" w:rsidRPr="00DB0686" w14:paraId="05CCD40F" w14:textId="77777777" w:rsidTr="0045624A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45624A" w:rsidRPr="00DB0686" w:rsidRDefault="0045624A" w:rsidP="0045624A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45624A" w:rsidRPr="00DB0686" w:rsidRDefault="0045624A" w:rsidP="0045624A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3E728711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04471BD3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0C0418B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4FDF6388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62B73FF5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2487706B" w:rsidR="0045624A" w:rsidRPr="003B51B0" w:rsidRDefault="0045624A" w:rsidP="004562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3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50D21433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45624A">
        <w:rPr>
          <w:rFonts w:ascii="Bookman Old Style" w:hAnsi="Bookman Old Style" w:cs="Times New Roman"/>
          <w:sz w:val="20"/>
          <w:szCs w:val="20"/>
        </w:rPr>
        <w:t>24</w:t>
      </w:r>
      <w:r w:rsidR="00EC09A4">
        <w:rPr>
          <w:rFonts w:ascii="Bookman Old Style" w:hAnsi="Bookman Old Style" w:cs="Times New Roman"/>
          <w:sz w:val="20"/>
          <w:szCs w:val="20"/>
        </w:rPr>
        <w:t xml:space="preserve"> mars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91E54E" w14:textId="77777777" w:rsidR="00CC438C" w:rsidRDefault="00CC438C" w:rsidP="00724F98">
      <w:r>
        <w:separator/>
      </w:r>
    </w:p>
  </w:endnote>
  <w:endnote w:type="continuationSeparator" w:id="0">
    <w:p w14:paraId="7E9E1668" w14:textId="77777777" w:rsidR="00CC438C" w:rsidRDefault="00CC438C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BD4D8F" w:rsidRDefault="00BD4D8F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BD4D8F" w:rsidRDefault="00BD4D8F">
    <w:pPr>
      <w:pStyle w:val="Pieddepage"/>
    </w:pPr>
    <w:r>
      <w:rPr>
        <w:noProof/>
        <w:lang w:eastAsia="fr-FR"/>
      </w:rPr>
      <w:drawing>
        <wp:inline distT="0" distB="0" distL="0" distR="0" wp14:anchorId="1C4CD211" wp14:editId="78110D3A">
          <wp:extent cx="9380505" cy="755650"/>
          <wp:effectExtent l="0" t="0" r="0" b="635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0505" cy="755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BE9A4D" w14:textId="77777777" w:rsidR="00CC438C" w:rsidRDefault="00CC438C" w:rsidP="00724F98">
      <w:r>
        <w:separator/>
      </w:r>
    </w:p>
  </w:footnote>
  <w:footnote w:type="continuationSeparator" w:id="0">
    <w:p w14:paraId="4C925D9B" w14:textId="77777777" w:rsidR="00CC438C" w:rsidRDefault="00CC438C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BD4D8F" w:rsidRDefault="00BD4D8F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BD4D8F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BD4D8F" w:rsidRDefault="00BD4D8F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BD4D8F" w:rsidRDefault="00BD4D8F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BD4D8F" w:rsidRDefault="00BD4D8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11AF5"/>
    <w:rsid w:val="00315E1E"/>
    <w:rsid w:val="00316EB1"/>
    <w:rsid w:val="00323BCE"/>
    <w:rsid w:val="00330305"/>
    <w:rsid w:val="00332ABB"/>
    <w:rsid w:val="00340406"/>
    <w:rsid w:val="003415BE"/>
    <w:rsid w:val="0034229F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387"/>
    <w:rsid w:val="00425CDF"/>
    <w:rsid w:val="00426663"/>
    <w:rsid w:val="00427A32"/>
    <w:rsid w:val="0043085A"/>
    <w:rsid w:val="004321EC"/>
    <w:rsid w:val="004369BF"/>
    <w:rsid w:val="00444F31"/>
    <w:rsid w:val="00446630"/>
    <w:rsid w:val="0045624A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D1973"/>
    <w:rsid w:val="00AD4878"/>
    <w:rsid w:val="00AD51A9"/>
    <w:rsid w:val="00AD6737"/>
    <w:rsid w:val="00AE00C9"/>
    <w:rsid w:val="00AE0860"/>
    <w:rsid w:val="00AE57DE"/>
    <w:rsid w:val="00AE7D35"/>
    <w:rsid w:val="00AF1783"/>
    <w:rsid w:val="00AF22C1"/>
    <w:rsid w:val="00AF7020"/>
    <w:rsid w:val="00B00F59"/>
    <w:rsid w:val="00B045B1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4958"/>
    <w:rsid w:val="00C97C0B"/>
    <w:rsid w:val="00CA5657"/>
    <w:rsid w:val="00CB1B5A"/>
    <w:rsid w:val="00CC3DEE"/>
    <w:rsid w:val="00CC438C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2111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C95F8A-EC7E-4445-AB72-9A485E5507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4841</TotalTime>
  <Pages>4</Pages>
  <Words>894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291</cp:revision>
  <cp:lastPrinted>2025-01-22T10:58:00Z</cp:lastPrinted>
  <dcterms:created xsi:type="dcterms:W3CDTF">2023-03-17T10:01:00Z</dcterms:created>
  <dcterms:modified xsi:type="dcterms:W3CDTF">2025-03-25T08:01:00Z</dcterms:modified>
</cp:coreProperties>
</file>