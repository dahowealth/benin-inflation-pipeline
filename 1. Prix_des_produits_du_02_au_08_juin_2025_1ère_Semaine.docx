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0A6C10A8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242C49">
        <w:rPr>
          <w:rFonts w:ascii="Bookman Old Style" w:hAnsi="Bookman Old Style"/>
          <w:b/>
          <w:bCs/>
        </w:rPr>
        <w:t>02</w:t>
      </w:r>
      <w:r w:rsidR="00836421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242C49">
        <w:rPr>
          <w:rFonts w:ascii="Bookman Old Style" w:hAnsi="Bookman Old Style"/>
          <w:b/>
          <w:bCs/>
        </w:rPr>
        <w:t>08</w:t>
      </w:r>
      <w:r w:rsidR="00EB3DFF">
        <w:rPr>
          <w:rFonts w:ascii="Bookman Old Style" w:hAnsi="Bookman Old Style"/>
          <w:b/>
          <w:bCs/>
        </w:rPr>
        <w:t xml:space="preserve"> juin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2D0A72" w:rsidRPr="00DB0686" w14:paraId="64DA6EB3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3B4A2E4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31DD558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6BC1B54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42E414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0109F2B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1D43597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2D0A72" w:rsidRPr="00DB0686" w14:paraId="1012B13A" w14:textId="77777777" w:rsidTr="002D0A7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2170F60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12838FD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2D80821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261CE7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50ACBD8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45AFA69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59E1307C" w14:textId="77777777" w:rsidTr="002D0A72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1863EAA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10EB30E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6AB042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480CA0D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1E93800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0EFC3E3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2D0A72" w:rsidRPr="00DB0686" w14:paraId="7D48F741" w14:textId="77777777" w:rsidTr="002D0A72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49A8717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2F09137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311675A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674C739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2CA5805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3661CF7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05EDBB24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571764A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67E1894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4E20D8E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66E3C01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1CC5066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3B3F504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2D0A72" w:rsidRPr="00DB0686" w14:paraId="7C7084EF" w14:textId="77777777" w:rsidTr="002D0A7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7F20752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2F8F6C0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479C40B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51AC3AA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014568F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439D81B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55928F54" w14:textId="77777777" w:rsidTr="002D0A72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6C449B5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7AA5E92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6E0A568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7518D8B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5E2FFA2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75F4EE5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2D0A72" w:rsidRPr="00DB0686" w14:paraId="0D8B32F6" w14:textId="77777777" w:rsidTr="002D0A72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56403C1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2D79EB6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258ADD7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11FEDA4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525129B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429339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597D72CB" w14:textId="77777777" w:rsidTr="002D0A72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00A6B77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45CB232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70E08F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203C3CD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2101983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6685F9F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2D0A72" w:rsidRPr="00DB0686" w14:paraId="040F7FD9" w14:textId="77777777" w:rsidTr="002D0A72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099EA9A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5370BD0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3EF52FD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10CBDD5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4A82FFA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19832DB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6DF8DFC7" w14:textId="77777777" w:rsidTr="002D0A72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336CBC9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488062A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0148960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1335DDC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0CC45D0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0B996B2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2D0A72" w:rsidRPr="00DB0686" w14:paraId="6289F99A" w14:textId="77777777" w:rsidTr="002D0A72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3177638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10A088A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4A1B822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4116C1C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4DC716E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7F6C507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425EB410" w14:textId="77777777" w:rsidTr="002D0A72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7B59176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4983BAF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1FDE38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4708CCE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7A40E89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2A39DE3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2D0A72" w:rsidRPr="00DB0686" w14:paraId="30E78FFE" w14:textId="77777777" w:rsidTr="002D0A72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295327C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36AEDB6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22FB778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2F8E21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32403ED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65E74C4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3FD5ADB3" w14:textId="77777777" w:rsidTr="002D0A72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2D0A72" w:rsidRPr="00DC1CE4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2486E6D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99DFE9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1 577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55D1C50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614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4EC6721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323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1F985F9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704A127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1 525</w:t>
            </w:r>
          </w:p>
        </w:tc>
      </w:tr>
      <w:tr w:rsidR="002D0A72" w:rsidRPr="00DB0686" w14:paraId="0281CA7F" w14:textId="77777777" w:rsidTr="002D0A72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5E598A0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324DEA1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5DCA9F1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63A3496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0F98EFF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7D721CA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1,9</w:t>
            </w:r>
          </w:p>
        </w:tc>
      </w:tr>
      <w:tr w:rsidR="002D0A72" w:rsidRPr="00DB0686" w14:paraId="428F63AB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7B9BC52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54AE674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367DDFE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4A6D9C9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1E50DA0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0012B3E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844</w:t>
            </w:r>
          </w:p>
        </w:tc>
      </w:tr>
      <w:tr w:rsidR="002D0A72" w:rsidRPr="00DB0686" w14:paraId="63262B4B" w14:textId="77777777" w:rsidTr="002D0A7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C40A25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1DF2D5E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5862209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6DF762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D90CC6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4FEB498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9,5</w:t>
            </w:r>
          </w:p>
        </w:tc>
      </w:tr>
      <w:tr w:rsidR="002D0A72" w:rsidRPr="00DB0686" w14:paraId="5750E4A0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547691B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1 051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15CEDC3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3ACCC97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022E041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6B28293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559069A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1 121</w:t>
            </w:r>
          </w:p>
        </w:tc>
      </w:tr>
      <w:tr w:rsidR="002D0A72" w:rsidRPr="00DB0686" w14:paraId="4CB2C9CF" w14:textId="77777777" w:rsidTr="002D0A72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51AB41D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-17,7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3553309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-14,5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3B3F1C5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4509E3C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5135054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691000D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-11,6</w:t>
            </w:r>
          </w:p>
        </w:tc>
      </w:tr>
      <w:tr w:rsidR="002D0A72" w:rsidRPr="00DB0686" w14:paraId="42B32853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00BD10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364C12A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748DEB9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0C3E919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2E07BFE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097FC82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627</w:t>
            </w:r>
          </w:p>
        </w:tc>
      </w:tr>
      <w:tr w:rsidR="002D0A72" w:rsidRPr="00DB0686" w14:paraId="0DEB7461" w14:textId="77777777" w:rsidTr="002D0A72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181EC28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4CFF6D5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541E22A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4BC0D65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3F88C64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6D0D948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</w:tr>
      <w:tr w:rsidR="002D0A72" w:rsidRPr="00DB0686" w14:paraId="60A93C0E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8ECA37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6C8D42B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43D0399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66DC4BF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35A1C39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3A187C4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2D0A72" w:rsidRPr="00DB0686" w14:paraId="0F87F60C" w14:textId="77777777" w:rsidTr="002D0A7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03F83F8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4DE37FB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2E410AE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61CCFC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0E138D4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1A69E7A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6B556D1B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3C58C52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1277B35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57A4F52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1068E6F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6BCF5F7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26AA45A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2D0A72" w:rsidRPr="00DB0686" w14:paraId="57BA8EE7" w14:textId="77777777" w:rsidTr="002D0A7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C7C648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1C70516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352CCFD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183C46C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7093C72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48D294F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1416B083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47C90F8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45134F8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52A9011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CE96D7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7629898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3BB60137" w:rsidR="002D0A72" w:rsidRPr="003B51B0" w:rsidRDefault="00057570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</w:t>
            </w:r>
            <w:r w:rsidR="00536AD8"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</w:tr>
      <w:tr w:rsidR="002D0A72" w:rsidRPr="00DB0686" w14:paraId="2BB3DCD7" w14:textId="77777777" w:rsidTr="002D0A72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51B910F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410F73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73320BC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78B7EE8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2E800BC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1D6EFFF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266DE149" w14:textId="77777777" w:rsidTr="002D0A72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6AFEC3F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63CD5FE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4A8FF4D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2C911FD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05C1270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365A12C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</w:tr>
      <w:tr w:rsidR="002D0A72" w:rsidRPr="00DB0686" w14:paraId="277BFC91" w14:textId="77777777" w:rsidTr="002D0A72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4E50795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6197180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E254D5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342E3A2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2F8830B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1719259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0D32C706" w14:textId="77777777" w:rsidTr="002D0A72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0A282B6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7397DF0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2269344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7825E0A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1C3B4D2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16C7214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2D0A72" w:rsidRPr="00DB0686" w14:paraId="6AB472E8" w14:textId="77777777" w:rsidTr="002D0A72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6B9B2D2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7AA6469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27250A6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5ECAACE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53AE82C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035E9A1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0825059D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0D26A83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1F6667D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4DD1822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6E93F1F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241F9D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058AA6C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2D0A72" w:rsidRPr="00DB0686" w14:paraId="5A6D132B" w14:textId="77777777" w:rsidTr="002D0A72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7946C48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36269C6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7B4BCD0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23C4DAB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697900A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48A2FCF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423CF46C" w14:textId="77777777" w:rsidTr="002D0A72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0686BAC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7D170EA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668A2F4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006BB93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0205203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759D899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2D0A72" w:rsidRPr="00DB0686" w14:paraId="353AD445" w14:textId="77777777" w:rsidTr="002D0A72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726F16C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2ED4491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760D706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3184517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2A65E8F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1D4EA1B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16F8678C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070AF01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6E154FF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6348D7D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32297DD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AB4334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50A32E9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D0A72" w:rsidRPr="00DB0686" w14:paraId="249B61F2" w14:textId="77777777" w:rsidTr="002D0A72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5ED7144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46B4682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934A93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0EF6905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750F900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30590F0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293134F8" w14:textId="77777777" w:rsidTr="002D0A72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657B7EB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9FBB26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0C11ACB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724D679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6BFF794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169239D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D0A72" w:rsidRPr="00DB0686" w14:paraId="14848784" w14:textId="77777777" w:rsidTr="002D0A72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54026D4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16F1CC5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61037BD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34FE80C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246B955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7E11BFA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3282865F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3F588FE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4E1ABA2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4819C0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169E9F3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2B45FAE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4701C6E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2D0A72" w:rsidRPr="00DB0686" w14:paraId="428FAF89" w14:textId="77777777" w:rsidTr="002D0A7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230BCF6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69E4FB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449EC00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5F8C46B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3DAE1A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2C5AF2E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57E22CB3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694E15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48C9A1C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30407C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21DB79A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126CA92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23504FA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2D0A72" w:rsidRPr="00DB0686" w14:paraId="335333F0" w14:textId="77777777" w:rsidTr="002D0A72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57FC7CC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7E1E0D9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21CE373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54E9361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6D55493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60A69F2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210F0459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145459E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1449BA4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7EB5FA3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178F63E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66F6766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0DBA298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2D0A72" w:rsidRPr="00DB0686" w14:paraId="1FF1F896" w14:textId="77777777" w:rsidTr="002D0A72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12C390D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5B623A6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5FF4B4F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6121CF2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04B63B6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E67FE1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495CDFDF" w14:textId="77777777" w:rsidTr="002D0A72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7282F0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5AC7D8A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6A223EE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149EB11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3A530F2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75F7C2E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2D0A72" w:rsidRPr="00DB0686" w14:paraId="0DCD4533" w14:textId="77777777" w:rsidTr="002D0A72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4F6A19B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3460569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41D601F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3C4E3C8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158C2BF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4AD2A56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257298FF" w14:textId="77777777" w:rsidTr="002D0A72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4F57AB4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04E0579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31F1FA8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577D032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5E4376F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4DDBECA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2D0A72" w:rsidRPr="00DB0686" w14:paraId="20B40C04" w14:textId="77777777" w:rsidTr="002D0A72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7D3A28E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7C5DF02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7BDBB9F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054C3C9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4588F8F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7B5B58B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43166171" w14:textId="77777777" w:rsidTr="002D0A7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2D7A9153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162DB83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5B1E4AB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227FD48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12F259A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263CAB3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D0A72" w:rsidRPr="00DB0686" w14:paraId="4D4C4BD1" w14:textId="77777777" w:rsidTr="002D0A72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3C84AA6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487E5CB9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5A0AA6A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7ABA803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08A5341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B81039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628D88C8" w14:textId="77777777" w:rsidTr="002D0A72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056C4ED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1390594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3F42EC4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085D064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17AA703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780183F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D0A72" w:rsidRPr="00DB0686" w14:paraId="21E8A7E0" w14:textId="77777777" w:rsidTr="002D0A72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4BA9D6D8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24279DA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58435EA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37D3F4FC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58E02CB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2285BBA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5E490633" w14:textId="77777777" w:rsidTr="002D0A72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689B479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0D342C3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6E3BCC2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0398229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2C1261D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5ED856A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2D0A72" w:rsidRPr="00DB0686" w14:paraId="50D06157" w14:textId="77777777" w:rsidTr="002D0A72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26E41CA4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56512D1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342EB22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15F9409A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4FAA1D17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22D72A1D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D0A72" w:rsidRPr="00DB0686" w14:paraId="411AD4F4" w14:textId="77777777" w:rsidTr="002D0A72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6D79D58E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5DCA6DD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4E3EA3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6175EC4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6FC41D8B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25F4D451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2D0A72" w:rsidRPr="00DB0686" w14:paraId="05CCD40F" w14:textId="77777777" w:rsidTr="002D0A72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2D0A72" w:rsidRPr="00DB0686" w:rsidRDefault="002D0A72" w:rsidP="002D0A7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2D0A72" w:rsidRPr="00DB0686" w:rsidRDefault="002D0A72" w:rsidP="002D0A7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19DF6145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7963C100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4E1662CF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7404DAC6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22430B7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7D33B352" w:rsidR="002D0A72" w:rsidRPr="003B51B0" w:rsidRDefault="002D0A72" w:rsidP="002D0A7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1A563D5B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536AD8">
        <w:rPr>
          <w:rFonts w:ascii="Bookman Old Style" w:hAnsi="Bookman Old Style" w:cs="Times New Roman"/>
          <w:sz w:val="20"/>
          <w:szCs w:val="20"/>
        </w:rPr>
        <w:t>10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4D0FCF">
        <w:rPr>
          <w:rFonts w:ascii="Bookman Old Style" w:hAnsi="Bookman Old Style" w:cs="Times New Roman"/>
          <w:sz w:val="20"/>
          <w:szCs w:val="20"/>
        </w:rPr>
        <w:t>juin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</w:t>
            </w:r>
            <w:bookmarkStart w:id="4" w:name="_GoBack"/>
            <w:bookmarkEnd w:id="4"/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664CFB" w14:textId="77777777" w:rsidR="00DE41CB" w:rsidRDefault="00DE41CB" w:rsidP="00724F98">
      <w:r>
        <w:separator/>
      </w:r>
    </w:p>
  </w:endnote>
  <w:endnote w:type="continuationSeparator" w:id="0">
    <w:p w14:paraId="33F2D6E4" w14:textId="77777777" w:rsidR="00DE41CB" w:rsidRDefault="00DE41CB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2D0A72" w:rsidRDefault="002D0A72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2D0A72" w:rsidRDefault="002D0A72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CA863C" w14:textId="77777777" w:rsidR="00DE41CB" w:rsidRDefault="00DE41CB" w:rsidP="00724F98">
      <w:r>
        <w:separator/>
      </w:r>
    </w:p>
  </w:footnote>
  <w:footnote w:type="continuationSeparator" w:id="0">
    <w:p w14:paraId="79012621" w14:textId="77777777" w:rsidR="00DE41CB" w:rsidRDefault="00DE41CB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2D0A72" w:rsidRDefault="002D0A72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2D0A72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2D0A72" w:rsidRDefault="002D0A72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2D0A72" w:rsidRDefault="002D0A72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2D0A72" w:rsidRDefault="002D0A7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090"/>
    <w:rsid w:val="000C676C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5BE"/>
    <w:rsid w:val="0034229F"/>
    <w:rsid w:val="00342959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977EE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3A81"/>
    <w:rsid w:val="00DD4C58"/>
    <w:rsid w:val="00DD513F"/>
    <w:rsid w:val="00DD76D6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E9D36-F928-4EAB-A651-A7DFC9200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6541</TotalTime>
  <Pages>4</Pages>
  <Words>904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330</cp:revision>
  <cp:lastPrinted>2025-04-17T09:14:00Z</cp:lastPrinted>
  <dcterms:created xsi:type="dcterms:W3CDTF">2023-03-17T10:01:00Z</dcterms:created>
  <dcterms:modified xsi:type="dcterms:W3CDTF">2025-06-16T08:15:00Z</dcterms:modified>
</cp:coreProperties>
</file>