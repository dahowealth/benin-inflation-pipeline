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7F977B4C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Période : semaine du </w:t>
      </w:r>
      <w:r w:rsidR="004F6F71">
        <w:rPr>
          <w:rFonts w:ascii="Bookman Old Style" w:hAnsi="Bookman Old Style"/>
          <w:b/>
          <w:bCs/>
        </w:rPr>
        <w:t>17</w:t>
      </w:r>
      <w:r w:rsidR="0071139B" w:rsidRPr="0071139B">
        <w:rPr>
          <w:rFonts w:ascii="Bookman Old Style" w:hAnsi="Bookman Old Style"/>
          <w:b/>
          <w:bCs/>
        </w:rPr>
        <w:t xml:space="preserve"> au</w:t>
      </w:r>
      <w:r w:rsidR="00EC7BC8">
        <w:rPr>
          <w:rFonts w:ascii="Bookman Old Style" w:hAnsi="Bookman Old Style"/>
          <w:b/>
          <w:bCs/>
        </w:rPr>
        <w:t xml:space="preserve"> </w:t>
      </w:r>
      <w:r w:rsidR="004F6F71">
        <w:rPr>
          <w:rFonts w:ascii="Bookman Old Style" w:hAnsi="Bookman Old Style"/>
          <w:b/>
          <w:bCs/>
        </w:rPr>
        <w:t>2</w:t>
      </w:r>
      <w:bookmarkStart w:id="2" w:name="_GoBack"/>
      <w:bookmarkEnd w:id="2"/>
      <w:r w:rsidR="004F6F71">
        <w:rPr>
          <w:rFonts w:ascii="Bookman Old Style" w:hAnsi="Bookman Old Style"/>
          <w:b/>
          <w:bCs/>
        </w:rPr>
        <w:t>3</w:t>
      </w:r>
      <w:r w:rsidR="00242497">
        <w:rPr>
          <w:rFonts w:ascii="Bookman Old Style" w:hAnsi="Bookman Old Style"/>
          <w:b/>
          <w:bCs/>
        </w:rPr>
        <w:t xml:space="preserve"> </w:t>
      </w:r>
      <w:r w:rsidR="00BD5F8F">
        <w:rPr>
          <w:rFonts w:ascii="Bookman Old Style" w:hAnsi="Bookman Old Style"/>
          <w:b/>
          <w:bCs/>
        </w:rPr>
        <w:t>févr</w:t>
      </w:r>
      <w:r w:rsidR="00E8110B">
        <w:rPr>
          <w:rFonts w:ascii="Bookman Old Style" w:hAnsi="Bookman Old Style"/>
          <w:b/>
          <w:bCs/>
        </w:rPr>
        <w:t>ier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r w:rsidR="00E8110B">
        <w:rPr>
          <w:rFonts w:ascii="Bookman Old Style" w:hAnsi="Bookman Old Style"/>
          <w:b/>
          <w:bCs/>
        </w:rPr>
        <w:t>5</w:t>
      </w:r>
      <w:bookmarkEnd w:id="1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3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4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4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635CD1" w:rsidRPr="00DB0686" w14:paraId="64DA6EB3" w14:textId="77777777" w:rsidTr="00635CD1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7A208139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277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46412764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72E0B50A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374C1B15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208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0D705AAD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224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5C082F1D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297</w:t>
            </w:r>
          </w:p>
        </w:tc>
      </w:tr>
      <w:tr w:rsidR="00635CD1" w:rsidRPr="00DB0686" w14:paraId="1012B13A" w14:textId="77777777" w:rsidTr="00635CD1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3C18E803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1303A18F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4319A205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6B78BD5E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7F8268EC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248E6797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3,5</w:t>
            </w:r>
          </w:p>
        </w:tc>
      </w:tr>
      <w:tr w:rsidR="00635CD1" w:rsidRPr="00DB0686" w14:paraId="59E1307C" w14:textId="77777777" w:rsidTr="00635CD1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5CB53C3C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0D0C2514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15458025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2D1B20BF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6F56B6C7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0CF9D926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</w:tr>
      <w:tr w:rsidR="00635CD1" w:rsidRPr="00DB0686" w14:paraId="7D48F741" w14:textId="77777777" w:rsidTr="00635CD1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2717727D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30D6333D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3C87FA36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7B2ECFB2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0FE7851C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19FF904B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35CD1" w:rsidRPr="00DB0686" w14:paraId="05EDBB24" w14:textId="77777777" w:rsidTr="00635CD1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374477EB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540A2F31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014266F6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76267D4F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128BE8E9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02AA7A21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609</w:t>
            </w:r>
          </w:p>
        </w:tc>
      </w:tr>
      <w:tr w:rsidR="00635CD1" w:rsidRPr="00DB0686" w14:paraId="7C7084EF" w14:textId="77777777" w:rsidTr="00635CD1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729D61E1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75344DE2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0261E6AD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729B82B0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1776E918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69FA2DB4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35CD1" w:rsidRPr="00DB0686" w14:paraId="55928F54" w14:textId="77777777" w:rsidTr="00635CD1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0B6CA554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7C76BE08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2CA962D2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4A8D0136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70909D8D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4D1A4928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689</w:t>
            </w:r>
          </w:p>
        </w:tc>
      </w:tr>
      <w:tr w:rsidR="00635CD1" w:rsidRPr="00DB0686" w14:paraId="0D8B32F6" w14:textId="77777777" w:rsidTr="00635CD1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2AAABC6E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2062061D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3E2ECDF8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3A19C330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0C3543D4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7B37513C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35CD1" w:rsidRPr="00DB0686" w14:paraId="597D72CB" w14:textId="77777777" w:rsidTr="00635CD1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28FB6F9D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77EF2480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4E632366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7CE4438E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1F8D950F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2310B61A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409</w:t>
            </w:r>
          </w:p>
        </w:tc>
      </w:tr>
      <w:tr w:rsidR="00635CD1" w:rsidRPr="00DB0686" w14:paraId="040F7FD9" w14:textId="77777777" w:rsidTr="00635CD1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66775E82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7C4561E8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3E84EE53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023E8E93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04AE9EA5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01A8EA45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35CD1" w:rsidRPr="00DB0686" w14:paraId="6DF8DFC7" w14:textId="77777777" w:rsidTr="00635CD1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144373DC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45029871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60B5CAB9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5E1BE9BF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7B3E785F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68854EA4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889</w:t>
            </w:r>
          </w:p>
        </w:tc>
      </w:tr>
      <w:tr w:rsidR="00635CD1" w:rsidRPr="00DB0686" w14:paraId="6289F99A" w14:textId="77777777" w:rsidTr="00635CD1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442178E7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43B1EE7C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342417FA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2FA48657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2130982C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2565BA42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35CD1" w:rsidRPr="00DB0686" w14:paraId="425EB410" w14:textId="77777777" w:rsidTr="00635CD1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35E9B19A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770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346D06C6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6A2600F4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390C1231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0FFE915A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068C882F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697</w:t>
            </w:r>
          </w:p>
        </w:tc>
      </w:tr>
      <w:tr w:rsidR="00635CD1" w:rsidRPr="00DB0686" w14:paraId="30E78FFE" w14:textId="77777777" w:rsidTr="00635CD1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469D5950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26E2A6F6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11CE0B14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136DA958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1974EAD2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6EB4EC63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-0,6</w:t>
            </w:r>
          </w:p>
        </w:tc>
      </w:tr>
      <w:tr w:rsidR="00635CD1" w:rsidRPr="00DB0686" w14:paraId="3FD5ADB3" w14:textId="77777777" w:rsidTr="00635CD1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E8BCB0E" w14:textId="03FB7A97" w:rsidR="00635CD1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  <w:p w14:paraId="6559A793" w14:textId="77777777" w:rsidR="00635CD1" w:rsidRPr="00DC1CE4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  <w:p w14:paraId="026C45F7" w14:textId="77777777" w:rsidR="00635CD1" w:rsidRPr="00DC1CE4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  <w:p w14:paraId="619AAF8C" w14:textId="3B7E96CF" w:rsidR="00635CD1" w:rsidRPr="00DC1CE4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3DE74DE2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686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3CEA3229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1 064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4C5D7CA8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511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1C50359D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235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59A62CB8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61C9B11A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1 065</w:t>
            </w:r>
          </w:p>
        </w:tc>
      </w:tr>
      <w:tr w:rsidR="00635CD1" w:rsidRPr="00DB0686" w14:paraId="0281CA7F" w14:textId="77777777" w:rsidTr="00635CD1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4659E836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3FCFACAA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656F6BA8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5A3C7816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5BE522B0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7B017E07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1,5</w:t>
            </w:r>
          </w:p>
        </w:tc>
      </w:tr>
      <w:tr w:rsidR="00635CD1" w:rsidRPr="00DB0686" w14:paraId="428F63AB" w14:textId="77777777" w:rsidTr="00635CD1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2E2DB48D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414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49FA6251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37171876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32BF37A2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308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07F5DD68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331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4EA03D10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280</w:t>
            </w:r>
          </w:p>
        </w:tc>
      </w:tr>
      <w:tr w:rsidR="00635CD1" w:rsidRPr="00DB0686" w14:paraId="63262B4B" w14:textId="77777777" w:rsidTr="00635CD1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12B94EAB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5E30D056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75EA52D0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47369351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-14,9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096FBE02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08AFD4F8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-2,1</w:t>
            </w:r>
          </w:p>
        </w:tc>
      </w:tr>
      <w:tr w:rsidR="00635CD1" w:rsidRPr="00DB0686" w14:paraId="5750E4A0" w14:textId="77777777" w:rsidTr="00635CD1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3DFCAAB0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53626E62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3E943380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5079DF12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1 038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4C490677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873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4D403E35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825</w:t>
            </w:r>
          </w:p>
        </w:tc>
      </w:tr>
      <w:tr w:rsidR="00635CD1" w:rsidRPr="00DB0686" w14:paraId="4CB2C9CF" w14:textId="77777777" w:rsidTr="00635CD1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76EB4ABE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12,6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6A1CE198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444584E3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5835D65A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0B1236E8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9,1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741A06B3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9,4</w:t>
            </w:r>
          </w:p>
        </w:tc>
      </w:tr>
      <w:tr w:rsidR="00635CD1" w:rsidRPr="00DB0686" w14:paraId="42B32853" w14:textId="77777777" w:rsidTr="00635CD1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61FEF479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672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45E927D1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269238F7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63909D9C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6FE8D5C1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5CD4178E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578</w:t>
            </w:r>
          </w:p>
        </w:tc>
      </w:tr>
      <w:tr w:rsidR="00635CD1" w:rsidRPr="00DB0686" w14:paraId="0DEB7461" w14:textId="77777777" w:rsidTr="00635CD1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3DF13A1E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-9,9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03150DF7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-12,7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084E7D56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789B9ECB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5FCB95C5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74653114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-9,1</w:t>
            </w:r>
          </w:p>
        </w:tc>
      </w:tr>
      <w:tr w:rsidR="00635CD1" w:rsidRPr="00DB0686" w14:paraId="60A93C0E" w14:textId="77777777" w:rsidTr="00635CD1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2B0C2F30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475F3A4D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2F701CD0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696D7AE4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19718669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7489C5D3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635CD1" w:rsidRPr="00DB0686" w14:paraId="0F87F60C" w14:textId="77777777" w:rsidTr="00635CD1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63C0458F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52964F6D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0BD1EB4F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317C15FC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1C2B2225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7D71A798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35CD1" w:rsidRPr="00DB0686" w14:paraId="6B556D1B" w14:textId="77777777" w:rsidTr="00635CD1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472F6773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28649FB8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1787A92D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0F05AEE7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4F9466FE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31FE4C9C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808</w:t>
            </w:r>
          </w:p>
        </w:tc>
      </w:tr>
      <w:tr w:rsidR="00635CD1" w:rsidRPr="00DB0686" w14:paraId="57BA8EE7" w14:textId="77777777" w:rsidTr="00635CD1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0B3BC9AB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1378A59D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4DEEB815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0509540A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0CC6AE7F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33CDC69D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35CD1" w:rsidRPr="00DB0686" w14:paraId="1416B083" w14:textId="77777777" w:rsidTr="00635CD1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0AF30E08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7D359939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2E7A48F2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400D163B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0655D288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1 333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60778E37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850</w:t>
            </w:r>
          </w:p>
        </w:tc>
      </w:tr>
      <w:tr w:rsidR="00635CD1" w:rsidRPr="00DB0686" w14:paraId="2BB3DCD7" w14:textId="77777777" w:rsidTr="00635CD1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1BCAA718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66F1A554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1451FA62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04B5512A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42E6C635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299859F6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35CD1" w:rsidRPr="00DB0686" w14:paraId="266DE149" w14:textId="77777777" w:rsidTr="00635CD1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08A06FB2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59705EEA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68AF097A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3924E32D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4ED6E70D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0A69FCFB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</w:tr>
      <w:tr w:rsidR="00635CD1" w:rsidRPr="00DB0686" w14:paraId="277BFC91" w14:textId="77777777" w:rsidTr="00635CD1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13D01DE0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325C596B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59B47D77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77B21F3D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57D3B130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391B0B02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35CD1" w:rsidRPr="00DB0686" w14:paraId="0D32C706" w14:textId="77777777" w:rsidTr="00635CD1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629907B2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5 757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7837BF6A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5 423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493C9CD6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470538BA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6902A3FF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5 257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16FE5C42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5 100</w:t>
            </w:r>
          </w:p>
        </w:tc>
      </w:tr>
      <w:tr w:rsidR="00635CD1" w:rsidRPr="00DB0686" w14:paraId="6AB472E8" w14:textId="77777777" w:rsidTr="00635CD1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5B36D5C5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47D2287D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0856BC03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3D8F5E09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5991BD8E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772BA016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35CD1" w:rsidRPr="00DB0686" w14:paraId="0825059D" w14:textId="77777777" w:rsidTr="00635CD1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493CA0DB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632E0C7A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10 647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69B07730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7CD924DE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10 646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0B1FB534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2DFD1158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635CD1" w:rsidRPr="00DB0686" w14:paraId="5A6D132B" w14:textId="77777777" w:rsidTr="00635CD1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29978848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7403EB51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7B1FF971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73770DE8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52F16C60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71D6D846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35CD1" w:rsidRPr="00DB0686" w14:paraId="423CF46C" w14:textId="77777777" w:rsidTr="00635CD1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7036A061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56E02399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125953D8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70F87F2C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4150CCD3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38DB43A9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635CD1" w:rsidRPr="00DB0686" w14:paraId="353AD445" w14:textId="77777777" w:rsidTr="00635CD1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5FEE2A2C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559E024D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6FF309DA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4C868B0F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4EC26714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7EB6BCFD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35CD1" w:rsidRPr="00DB0686" w14:paraId="16F8678C" w14:textId="77777777" w:rsidTr="00635CD1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21AE8116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5969F256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431396FA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7E6EDAEF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7C1B9D40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43CA5A18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635CD1" w:rsidRPr="00DB0686" w14:paraId="249B61F2" w14:textId="77777777" w:rsidTr="00635CD1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1EE80C6F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5B6195E8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04A160B8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59EF46BE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1D1E9F76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152B23F5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35CD1" w:rsidRPr="00DB0686" w14:paraId="293134F8" w14:textId="77777777" w:rsidTr="00635CD1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273A5E07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000DFC42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308176C5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759B44C1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65A35EBE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27B6E012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635CD1" w:rsidRPr="00DB0686" w14:paraId="14848784" w14:textId="77777777" w:rsidTr="00635CD1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0C5692F7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62D7B988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4C5B617D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6DEFFF98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058FA30F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2C916751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35CD1" w:rsidRPr="00DB0686" w14:paraId="3282865F" w14:textId="77777777" w:rsidTr="00635CD1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0D405C4A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0A6016E6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7C335EB6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05A599DE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26272F72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55D997F9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635CD1" w:rsidRPr="00DB0686" w14:paraId="428FAF89" w14:textId="77777777" w:rsidTr="00635CD1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4D75A3C7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18B14B4D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4836DD54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526B1BC3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28618805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1EF3FC4C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35CD1" w:rsidRPr="00DB0686" w14:paraId="57E22CB3" w14:textId="77777777" w:rsidTr="00635CD1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2289F5AC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75C36DF4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65EB927F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1211AECB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7265FE35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2EACEEBB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635CD1" w:rsidRPr="00DB0686" w14:paraId="335333F0" w14:textId="77777777" w:rsidTr="00635CD1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33737A49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2624965B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3FBFB179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2DC9EF38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6FAC3006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1BB18D94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35CD1" w:rsidRPr="00DB0686" w14:paraId="210F0459" w14:textId="77777777" w:rsidTr="00635CD1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6CDF8701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1D8E3B4A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3968C864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3CF24884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41482BA8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3BC3E841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635CD1" w:rsidRPr="00DB0686" w14:paraId="1FF1F896" w14:textId="77777777" w:rsidTr="00635CD1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6A8CD3B4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71A1FF4C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23901259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0D898262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2BF2F3EB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46CF089B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35CD1" w:rsidRPr="00DB0686" w14:paraId="495CDFDF" w14:textId="77777777" w:rsidTr="00635CD1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70D3D978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71F14299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1B31625D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55B41DE6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689C010F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3EE21FC2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635CD1" w:rsidRPr="00DB0686" w14:paraId="0DCD4533" w14:textId="77777777" w:rsidTr="00635CD1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619E0581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474CC41B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549FF9BA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5B0BFE71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394DB640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6EFA700B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35CD1" w:rsidRPr="00DB0686" w14:paraId="257298FF" w14:textId="77777777" w:rsidTr="00635CD1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Matanti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226A57E1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50173772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744E5C67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7DB2A581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70D75F0F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2EAAEDF7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635CD1" w:rsidRPr="00DB0686" w14:paraId="20B40C04" w14:textId="77777777" w:rsidTr="00635CD1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331A3CF6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1DBACADF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48782913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75EF1C53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3D27CEFA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0DFFEEEE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35CD1" w:rsidRPr="00DB0686" w14:paraId="43166171" w14:textId="77777777" w:rsidTr="00635CD1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08E24BBE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96 000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183281F2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4C8A22ED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92 000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1A788B5D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657C2786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4F31559E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92 000</w:t>
            </w:r>
          </w:p>
        </w:tc>
      </w:tr>
      <w:tr w:rsidR="00635CD1" w:rsidRPr="00DB0686" w14:paraId="4D4C4BD1" w14:textId="77777777" w:rsidTr="00635CD1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409855E3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11,6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0B37F073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1104B85E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0E7BC637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06F66787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11,8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1185F0AB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3,4</w:t>
            </w:r>
          </w:p>
        </w:tc>
      </w:tr>
      <w:tr w:rsidR="00635CD1" w:rsidRPr="00DB0686" w14:paraId="628D88C8" w14:textId="77777777" w:rsidTr="00635CD1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69E7268D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96 000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2CF4514A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1BBC4CA4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92 000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7EEF2391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6F16381B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60633250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92 000</w:t>
            </w:r>
          </w:p>
        </w:tc>
      </w:tr>
      <w:tr w:rsidR="00635CD1" w:rsidRPr="00DB0686" w14:paraId="21E8A7E0" w14:textId="77777777" w:rsidTr="00635CD1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0708F335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11,6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727C3EF0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1C0B234F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71881318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2DDECFE5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11,8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6F75C927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3,4</w:t>
            </w:r>
          </w:p>
        </w:tc>
      </w:tr>
      <w:tr w:rsidR="00635CD1" w:rsidRPr="00DB0686" w14:paraId="5E490633" w14:textId="77777777" w:rsidTr="00635CD1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5FCA55C8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564CC2BF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501021E9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7608CA2F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475B38F5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00D87D60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635CD1" w:rsidRPr="00DB0686" w14:paraId="50D06157" w14:textId="77777777" w:rsidTr="00635CD1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14DD6354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68B9F88F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1ECB3173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27A24A37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3739CB61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7CEF193C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-3,2</w:t>
            </w:r>
          </w:p>
        </w:tc>
      </w:tr>
      <w:tr w:rsidR="00635CD1" w:rsidRPr="00DB0686" w14:paraId="411AD4F4" w14:textId="77777777" w:rsidTr="00635CD1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390B61CB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753F7AB7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691DA476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442DB8E6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13602A3C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382B9A4C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635CD1" w:rsidRPr="00DB0686" w14:paraId="05CCD40F" w14:textId="77777777" w:rsidTr="00635CD1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635CD1" w:rsidRPr="00DB0686" w:rsidRDefault="00635CD1" w:rsidP="00635CD1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635CD1" w:rsidRPr="00DB0686" w:rsidRDefault="00635CD1" w:rsidP="00635CD1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19BB5A7F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59B09269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6813D8BC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1850FAB7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538515AD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38941D21" w:rsidR="00635CD1" w:rsidRPr="003B51B0" w:rsidRDefault="00635CD1" w:rsidP="00635C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-3,2</w:t>
            </w:r>
          </w:p>
        </w:tc>
      </w:tr>
    </w:tbl>
    <w:bookmarkEnd w:id="3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052DA89F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C25E78">
        <w:rPr>
          <w:rFonts w:ascii="Bookman Old Style" w:hAnsi="Bookman Old Style" w:cs="Times New Roman"/>
          <w:sz w:val="20"/>
          <w:szCs w:val="20"/>
        </w:rPr>
        <w:t>2</w:t>
      </w:r>
      <w:r w:rsidR="00AE7D35">
        <w:rPr>
          <w:rFonts w:ascii="Bookman Old Style" w:hAnsi="Bookman Old Style" w:cs="Times New Roman"/>
          <w:sz w:val="20"/>
          <w:szCs w:val="20"/>
        </w:rPr>
        <w:t>7</w:t>
      </w:r>
      <w:r w:rsidR="00D63DC1">
        <w:rPr>
          <w:rFonts w:ascii="Bookman Old Style" w:hAnsi="Bookman Old Style" w:cs="Times New Roman"/>
          <w:sz w:val="20"/>
          <w:szCs w:val="20"/>
        </w:rPr>
        <w:t xml:space="preserve"> févr</w:t>
      </w:r>
      <w:r w:rsidR="00A83F6F">
        <w:rPr>
          <w:rFonts w:ascii="Bookman Old Style" w:hAnsi="Bookman Old Style" w:cs="Times New Roman"/>
          <w:sz w:val="20"/>
          <w:szCs w:val="20"/>
        </w:rPr>
        <w:t>ier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9C32D8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7F3D937F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700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6C0CB80F" w14:textId="76A68AD7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stique (bouteille de 6kg) : 4 77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</w:t>
            </w:r>
          </w:p>
          <w:p w14:paraId="1B262D73" w14:textId="2BA720CC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498065CD" w14:textId="5E62C0B1" w:rsidR="00661407" w:rsidRPr="00F62FFA" w:rsidRDefault="00661407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2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- 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325A5048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Lokossa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Nesto</w:t>
            </w:r>
            <w:proofErr w:type="spellEnd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9C32D8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E1930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Séégbana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108733DD" w14:textId="0A78747A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  <w:p w14:paraId="1EE26B2E" w14:textId="77777777" w:rsidR="006A3A91" w:rsidRPr="00A01620" w:rsidRDefault="006A3A91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  <w:p w14:paraId="4F46771D" w14:textId="2DDD53BE" w:rsidR="006A3A91" w:rsidRPr="00A01620" w:rsidRDefault="006A3A91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E252B9" w14:textId="77777777" w:rsidR="003E5CEC" w:rsidRDefault="003E5CEC" w:rsidP="00724F98">
      <w:r>
        <w:separator/>
      </w:r>
    </w:p>
  </w:endnote>
  <w:endnote w:type="continuationSeparator" w:id="0">
    <w:p w14:paraId="1093384F" w14:textId="77777777" w:rsidR="003E5CEC" w:rsidRDefault="003E5CEC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03CE3DD7" w:rsidR="001B4758" w:rsidRDefault="001B4758" w:rsidP="002D06AA">
    <w:pPr>
      <w:pStyle w:val="Pieddepage"/>
      <w:jc w:val="center"/>
    </w:pPr>
    <w:r>
      <w:rPr>
        <w:noProof/>
        <w:lang w:eastAsia="fr-FR"/>
      </w:rPr>
      <w:drawing>
        <wp:inline distT="0" distB="0" distL="0" distR="0" wp14:anchorId="6952C0A1" wp14:editId="2F51410F">
          <wp:extent cx="9376410" cy="841375"/>
          <wp:effectExtent l="0" t="0" r="0" b="9525"/>
          <wp:docPr id="7" name="Imag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76410" cy="841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56B755C" w:rsidR="00EF1EC0" w:rsidRDefault="001B4758">
    <w:pPr>
      <w:pStyle w:val="Pieddepage"/>
    </w:pPr>
    <w:r>
      <w:rPr>
        <w:noProof/>
        <w:lang w:eastAsia="fr-FR"/>
      </w:rPr>
      <w:drawing>
        <wp:inline distT="0" distB="0" distL="0" distR="0" wp14:anchorId="1C4CD211" wp14:editId="78110D3A">
          <wp:extent cx="9380505" cy="755650"/>
          <wp:effectExtent l="0" t="0" r="0" b="6350"/>
          <wp:docPr id="10" name="Imag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80505" cy="755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236612" w14:textId="77777777" w:rsidR="003E5CEC" w:rsidRDefault="003E5CEC" w:rsidP="00724F98">
      <w:r>
        <w:separator/>
      </w:r>
    </w:p>
  </w:footnote>
  <w:footnote w:type="continuationSeparator" w:id="0">
    <w:p w14:paraId="6B0DAD2F" w14:textId="77777777" w:rsidR="003E5CEC" w:rsidRDefault="003E5CEC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1B4758" w:rsidRDefault="001B4758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1B4758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1B4758" w:rsidRDefault="001B4758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1B4758" w:rsidRDefault="001B4758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1B4758" w:rsidRDefault="001B475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43FC"/>
    <w:rsid w:val="000254E7"/>
    <w:rsid w:val="00025ABD"/>
    <w:rsid w:val="000276D7"/>
    <w:rsid w:val="00032BD1"/>
    <w:rsid w:val="00032C03"/>
    <w:rsid w:val="00035577"/>
    <w:rsid w:val="0003693A"/>
    <w:rsid w:val="000373B8"/>
    <w:rsid w:val="00037D4B"/>
    <w:rsid w:val="00043A2A"/>
    <w:rsid w:val="00043A4F"/>
    <w:rsid w:val="00044EFA"/>
    <w:rsid w:val="0004501B"/>
    <w:rsid w:val="000505DC"/>
    <w:rsid w:val="00053DFE"/>
    <w:rsid w:val="00054F9A"/>
    <w:rsid w:val="0005636D"/>
    <w:rsid w:val="000563B1"/>
    <w:rsid w:val="00056AB1"/>
    <w:rsid w:val="00062DC8"/>
    <w:rsid w:val="00064B82"/>
    <w:rsid w:val="00066050"/>
    <w:rsid w:val="00067A63"/>
    <w:rsid w:val="00074A6A"/>
    <w:rsid w:val="00076185"/>
    <w:rsid w:val="00076FA6"/>
    <w:rsid w:val="00082487"/>
    <w:rsid w:val="00082BE9"/>
    <w:rsid w:val="00083A1B"/>
    <w:rsid w:val="000858B4"/>
    <w:rsid w:val="00085FA9"/>
    <w:rsid w:val="00090846"/>
    <w:rsid w:val="00091E23"/>
    <w:rsid w:val="00091F67"/>
    <w:rsid w:val="000A2D1A"/>
    <w:rsid w:val="000A4BAC"/>
    <w:rsid w:val="000A6A12"/>
    <w:rsid w:val="000B0FC9"/>
    <w:rsid w:val="000B5D08"/>
    <w:rsid w:val="000B731B"/>
    <w:rsid w:val="000C0777"/>
    <w:rsid w:val="000C1E73"/>
    <w:rsid w:val="000C3627"/>
    <w:rsid w:val="000C676C"/>
    <w:rsid w:val="000D409D"/>
    <w:rsid w:val="000D61E0"/>
    <w:rsid w:val="000D7454"/>
    <w:rsid w:val="000E076E"/>
    <w:rsid w:val="000E2799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7075"/>
    <w:rsid w:val="00122D04"/>
    <w:rsid w:val="001237C0"/>
    <w:rsid w:val="001265E2"/>
    <w:rsid w:val="00131408"/>
    <w:rsid w:val="001315E8"/>
    <w:rsid w:val="001328D5"/>
    <w:rsid w:val="00132AC6"/>
    <w:rsid w:val="00133806"/>
    <w:rsid w:val="001348C7"/>
    <w:rsid w:val="00143CA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BF"/>
    <w:rsid w:val="00183293"/>
    <w:rsid w:val="00185208"/>
    <w:rsid w:val="00187F42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75FF"/>
    <w:rsid w:val="001D0D75"/>
    <w:rsid w:val="001D2381"/>
    <w:rsid w:val="001D310C"/>
    <w:rsid w:val="001D4681"/>
    <w:rsid w:val="001E3D0D"/>
    <w:rsid w:val="001E4665"/>
    <w:rsid w:val="001E5CF2"/>
    <w:rsid w:val="001E790A"/>
    <w:rsid w:val="001F1C2C"/>
    <w:rsid w:val="001F451E"/>
    <w:rsid w:val="001F605E"/>
    <w:rsid w:val="00200FF6"/>
    <w:rsid w:val="002017B1"/>
    <w:rsid w:val="0020380C"/>
    <w:rsid w:val="0020423F"/>
    <w:rsid w:val="00210293"/>
    <w:rsid w:val="00210A2B"/>
    <w:rsid w:val="002138DE"/>
    <w:rsid w:val="00216099"/>
    <w:rsid w:val="00217C03"/>
    <w:rsid w:val="002216EA"/>
    <w:rsid w:val="00224648"/>
    <w:rsid w:val="002262E3"/>
    <w:rsid w:val="00235835"/>
    <w:rsid w:val="00236FC9"/>
    <w:rsid w:val="0023702A"/>
    <w:rsid w:val="002407B1"/>
    <w:rsid w:val="00242497"/>
    <w:rsid w:val="00246ABF"/>
    <w:rsid w:val="00253C1C"/>
    <w:rsid w:val="0026135C"/>
    <w:rsid w:val="00263C49"/>
    <w:rsid w:val="00264BC3"/>
    <w:rsid w:val="00266D81"/>
    <w:rsid w:val="0026742E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D06AA"/>
    <w:rsid w:val="002D189A"/>
    <w:rsid w:val="002D33B9"/>
    <w:rsid w:val="002D4FA7"/>
    <w:rsid w:val="002E0FCC"/>
    <w:rsid w:val="002E157D"/>
    <w:rsid w:val="002E1FC9"/>
    <w:rsid w:val="002E3271"/>
    <w:rsid w:val="002E4B84"/>
    <w:rsid w:val="002E55C8"/>
    <w:rsid w:val="002F1E04"/>
    <w:rsid w:val="002F2E5F"/>
    <w:rsid w:val="002F4D8C"/>
    <w:rsid w:val="002F684E"/>
    <w:rsid w:val="00311AF5"/>
    <w:rsid w:val="00315E1E"/>
    <w:rsid w:val="00316EB1"/>
    <w:rsid w:val="00323BCE"/>
    <w:rsid w:val="00330305"/>
    <w:rsid w:val="00332ABB"/>
    <w:rsid w:val="00340406"/>
    <w:rsid w:val="003415BE"/>
    <w:rsid w:val="0034229F"/>
    <w:rsid w:val="00343A76"/>
    <w:rsid w:val="00354614"/>
    <w:rsid w:val="00362FB8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1900"/>
    <w:rsid w:val="003A3024"/>
    <w:rsid w:val="003A4370"/>
    <w:rsid w:val="003A5A59"/>
    <w:rsid w:val="003A5FC0"/>
    <w:rsid w:val="003A6E6F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5CEC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5CDF"/>
    <w:rsid w:val="00426663"/>
    <w:rsid w:val="00427A32"/>
    <w:rsid w:val="0043085A"/>
    <w:rsid w:val="004321EC"/>
    <w:rsid w:val="004369BF"/>
    <w:rsid w:val="00444F31"/>
    <w:rsid w:val="00446630"/>
    <w:rsid w:val="00456465"/>
    <w:rsid w:val="0045675F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BCE"/>
    <w:rsid w:val="00487CE9"/>
    <w:rsid w:val="00491229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D0CC3"/>
    <w:rsid w:val="004D283A"/>
    <w:rsid w:val="004D5768"/>
    <w:rsid w:val="004D6720"/>
    <w:rsid w:val="004D7A0E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10F7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7CD0"/>
    <w:rsid w:val="00540943"/>
    <w:rsid w:val="005479FC"/>
    <w:rsid w:val="00551654"/>
    <w:rsid w:val="0055436D"/>
    <w:rsid w:val="005548C0"/>
    <w:rsid w:val="0056187D"/>
    <w:rsid w:val="00563091"/>
    <w:rsid w:val="00563A82"/>
    <w:rsid w:val="00564703"/>
    <w:rsid w:val="005658EA"/>
    <w:rsid w:val="00567C30"/>
    <w:rsid w:val="00576EEE"/>
    <w:rsid w:val="00581246"/>
    <w:rsid w:val="00584303"/>
    <w:rsid w:val="0058754A"/>
    <w:rsid w:val="00590EFE"/>
    <w:rsid w:val="005910D9"/>
    <w:rsid w:val="005933D1"/>
    <w:rsid w:val="005952DB"/>
    <w:rsid w:val="005966DA"/>
    <w:rsid w:val="005A324F"/>
    <w:rsid w:val="005A338E"/>
    <w:rsid w:val="005A6B37"/>
    <w:rsid w:val="005A718E"/>
    <w:rsid w:val="005A72CC"/>
    <w:rsid w:val="005B374D"/>
    <w:rsid w:val="005B3869"/>
    <w:rsid w:val="005B3EB9"/>
    <w:rsid w:val="005B4805"/>
    <w:rsid w:val="005B5BA3"/>
    <w:rsid w:val="005B734F"/>
    <w:rsid w:val="005C1698"/>
    <w:rsid w:val="005C2BDC"/>
    <w:rsid w:val="005C35A4"/>
    <w:rsid w:val="005C4825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752D"/>
    <w:rsid w:val="005F7806"/>
    <w:rsid w:val="005F7C97"/>
    <w:rsid w:val="00604210"/>
    <w:rsid w:val="00605A8B"/>
    <w:rsid w:val="00607BE7"/>
    <w:rsid w:val="00607C9A"/>
    <w:rsid w:val="00607E7B"/>
    <w:rsid w:val="006219A4"/>
    <w:rsid w:val="00622C6F"/>
    <w:rsid w:val="006256F5"/>
    <w:rsid w:val="0062740C"/>
    <w:rsid w:val="00627558"/>
    <w:rsid w:val="006329E6"/>
    <w:rsid w:val="00635CD1"/>
    <w:rsid w:val="006402DF"/>
    <w:rsid w:val="00641F21"/>
    <w:rsid w:val="00642EE3"/>
    <w:rsid w:val="00646AB8"/>
    <w:rsid w:val="00650016"/>
    <w:rsid w:val="00650AAA"/>
    <w:rsid w:val="00650F3C"/>
    <w:rsid w:val="006532DD"/>
    <w:rsid w:val="006545AB"/>
    <w:rsid w:val="0065494C"/>
    <w:rsid w:val="0065503B"/>
    <w:rsid w:val="00657AC4"/>
    <w:rsid w:val="00661407"/>
    <w:rsid w:val="0066279E"/>
    <w:rsid w:val="006638C6"/>
    <w:rsid w:val="00676DF1"/>
    <w:rsid w:val="0068152E"/>
    <w:rsid w:val="00682146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A1B1A"/>
    <w:rsid w:val="006A3A91"/>
    <w:rsid w:val="006A47E5"/>
    <w:rsid w:val="006A519D"/>
    <w:rsid w:val="006A6D53"/>
    <w:rsid w:val="006B0BC3"/>
    <w:rsid w:val="006B48D2"/>
    <w:rsid w:val="006B7595"/>
    <w:rsid w:val="006B7FBF"/>
    <w:rsid w:val="006C1E8D"/>
    <w:rsid w:val="006C6ECC"/>
    <w:rsid w:val="006C6F41"/>
    <w:rsid w:val="006D161E"/>
    <w:rsid w:val="006D2C7B"/>
    <w:rsid w:val="006D3041"/>
    <w:rsid w:val="006D689E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44A8"/>
    <w:rsid w:val="00710463"/>
    <w:rsid w:val="00711278"/>
    <w:rsid w:val="0071139B"/>
    <w:rsid w:val="00711E9A"/>
    <w:rsid w:val="007131B5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4B69"/>
    <w:rsid w:val="00735084"/>
    <w:rsid w:val="0073550B"/>
    <w:rsid w:val="0073586E"/>
    <w:rsid w:val="0073699F"/>
    <w:rsid w:val="00745A2E"/>
    <w:rsid w:val="00745EE3"/>
    <w:rsid w:val="007471FE"/>
    <w:rsid w:val="007477B9"/>
    <w:rsid w:val="00747EA7"/>
    <w:rsid w:val="00754E9C"/>
    <w:rsid w:val="0076012E"/>
    <w:rsid w:val="00766933"/>
    <w:rsid w:val="00771FEE"/>
    <w:rsid w:val="00773509"/>
    <w:rsid w:val="0077488C"/>
    <w:rsid w:val="00775C9C"/>
    <w:rsid w:val="00776161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A95"/>
    <w:rsid w:val="00802230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432AA"/>
    <w:rsid w:val="008455D3"/>
    <w:rsid w:val="00846B9D"/>
    <w:rsid w:val="008501ED"/>
    <w:rsid w:val="00854685"/>
    <w:rsid w:val="008546E2"/>
    <w:rsid w:val="00856130"/>
    <w:rsid w:val="0086025B"/>
    <w:rsid w:val="00873DF1"/>
    <w:rsid w:val="00881A67"/>
    <w:rsid w:val="00887448"/>
    <w:rsid w:val="00887E79"/>
    <w:rsid w:val="008A0371"/>
    <w:rsid w:val="008A073A"/>
    <w:rsid w:val="008A22C2"/>
    <w:rsid w:val="008A6190"/>
    <w:rsid w:val="008A64A6"/>
    <w:rsid w:val="008B3E85"/>
    <w:rsid w:val="008B4234"/>
    <w:rsid w:val="008C0CC3"/>
    <w:rsid w:val="008C2709"/>
    <w:rsid w:val="008C2E15"/>
    <w:rsid w:val="008C4321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1A21"/>
    <w:rsid w:val="00943115"/>
    <w:rsid w:val="00944F22"/>
    <w:rsid w:val="009453FD"/>
    <w:rsid w:val="0094579E"/>
    <w:rsid w:val="00945CF1"/>
    <w:rsid w:val="00954564"/>
    <w:rsid w:val="00956D4F"/>
    <w:rsid w:val="00957B4E"/>
    <w:rsid w:val="00957E21"/>
    <w:rsid w:val="00963010"/>
    <w:rsid w:val="00973170"/>
    <w:rsid w:val="00973653"/>
    <w:rsid w:val="00974F5F"/>
    <w:rsid w:val="0097640B"/>
    <w:rsid w:val="009771D9"/>
    <w:rsid w:val="00983796"/>
    <w:rsid w:val="00985605"/>
    <w:rsid w:val="00990736"/>
    <w:rsid w:val="0099182F"/>
    <w:rsid w:val="009A3013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F1D98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2E67"/>
    <w:rsid w:val="00A308E9"/>
    <w:rsid w:val="00A31B99"/>
    <w:rsid w:val="00A31D43"/>
    <w:rsid w:val="00A32AF4"/>
    <w:rsid w:val="00A37CCE"/>
    <w:rsid w:val="00A4018F"/>
    <w:rsid w:val="00A4371B"/>
    <w:rsid w:val="00A43C42"/>
    <w:rsid w:val="00A44273"/>
    <w:rsid w:val="00A45D1A"/>
    <w:rsid w:val="00A60550"/>
    <w:rsid w:val="00A625C2"/>
    <w:rsid w:val="00A670FC"/>
    <w:rsid w:val="00A74DBD"/>
    <w:rsid w:val="00A76187"/>
    <w:rsid w:val="00A7656C"/>
    <w:rsid w:val="00A800AF"/>
    <w:rsid w:val="00A80F8F"/>
    <w:rsid w:val="00A81316"/>
    <w:rsid w:val="00A81FB5"/>
    <w:rsid w:val="00A82518"/>
    <w:rsid w:val="00A82F31"/>
    <w:rsid w:val="00A83F6F"/>
    <w:rsid w:val="00A85CA2"/>
    <w:rsid w:val="00A86924"/>
    <w:rsid w:val="00A86E1A"/>
    <w:rsid w:val="00A8732B"/>
    <w:rsid w:val="00A92803"/>
    <w:rsid w:val="00A92AA4"/>
    <w:rsid w:val="00A97FB5"/>
    <w:rsid w:val="00AA1D70"/>
    <w:rsid w:val="00AA5DA1"/>
    <w:rsid w:val="00AA7112"/>
    <w:rsid w:val="00AB0372"/>
    <w:rsid w:val="00AB0F83"/>
    <w:rsid w:val="00AB2782"/>
    <w:rsid w:val="00AB7226"/>
    <w:rsid w:val="00AC1858"/>
    <w:rsid w:val="00AC1E79"/>
    <w:rsid w:val="00AC29DC"/>
    <w:rsid w:val="00AC3B3B"/>
    <w:rsid w:val="00AC6A5C"/>
    <w:rsid w:val="00AC70AF"/>
    <w:rsid w:val="00AD1973"/>
    <w:rsid w:val="00AD4878"/>
    <w:rsid w:val="00AD51A9"/>
    <w:rsid w:val="00AD6737"/>
    <w:rsid w:val="00AE00C9"/>
    <w:rsid w:val="00AE0860"/>
    <w:rsid w:val="00AE57DE"/>
    <w:rsid w:val="00AE7D35"/>
    <w:rsid w:val="00AF1783"/>
    <w:rsid w:val="00AF22C1"/>
    <w:rsid w:val="00AF7020"/>
    <w:rsid w:val="00B00F59"/>
    <w:rsid w:val="00B045B1"/>
    <w:rsid w:val="00B11C2E"/>
    <w:rsid w:val="00B174D8"/>
    <w:rsid w:val="00B24556"/>
    <w:rsid w:val="00B31D05"/>
    <w:rsid w:val="00B3273C"/>
    <w:rsid w:val="00B33929"/>
    <w:rsid w:val="00B34E23"/>
    <w:rsid w:val="00B34F3E"/>
    <w:rsid w:val="00B361AD"/>
    <w:rsid w:val="00B36F2C"/>
    <w:rsid w:val="00B4256F"/>
    <w:rsid w:val="00B52F9A"/>
    <w:rsid w:val="00B54297"/>
    <w:rsid w:val="00B54EE0"/>
    <w:rsid w:val="00B56D78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4699"/>
    <w:rsid w:val="00B947A3"/>
    <w:rsid w:val="00B964D3"/>
    <w:rsid w:val="00B974E2"/>
    <w:rsid w:val="00BA2E8B"/>
    <w:rsid w:val="00BA3DB8"/>
    <w:rsid w:val="00BA4FD2"/>
    <w:rsid w:val="00BB17BD"/>
    <w:rsid w:val="00BB1E72"/>
    <w:rsid w:val="00BB31B1"/>
    <w:rsid w:val="00BB4BBB"/>
    <w:rsid w:val="00BB60D7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5F8F"/>
    <w:rsid w:val="00BD6F0D"/>
    <w:rsid w:val="00BD7C28"/>
    <w:rsid w:val="00BE0522"/>
    <w:rsid w:val="00BE221D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5E78"/>
    <w:rsid w:val="00C273FD"/>
    <w:rsid w:val="00C2792E"/>
    <w:rsid w:val="00C47EEF"/>
    <w:rsid w:val="00C50A5E"/>
    <w:rsid w:val="00C53031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4603"/>
    <w:rsid w:val="00C85BE5"/>
    <w:rsid w:val="00C909F1"/>
    <w:rsid w:val="00C94958"/>
    <w:rsid w:val="00C97C0B"/>
    <w:rsid w:val="00CA5657"/>
    <w:rsid w:val="00CB1B5A"/>
    <w:rsid w:val="00CC3DEE"/>
    <w:rsid w:val="00CE4222"/>
    <w:rsid w:val="00CE7EDF"/>
    <w:rsid w:val="00CF3C71"/>
    <w:rsid w:val="00D05341"/>
    <w:rsid w:val="00D11B69"/>
    <w:rsid w:val="00D11BE1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4D26"/>
    <w:rsid w:val="00D36E8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5BCB"/>
    <w:rsid w:val="00D921C5"/>
    <w:rsid w:val="00D966F6"/>
    <w:rsid w:val="00DA0C97"/>
    <w:rsid w:val="00DA3CD6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E91"/>
    <w:rsid w:val="00DC65EB"/>
    <w:rsid w:val="00DC6ED9"/>
    <w:rsid w:val="00DD4C58"/>
    <w:rsid w:val="00DD513F"/>
    <w:rsid w:val="00DD76D6"/>
    <w:rsid w:val="00DE3812"/>
    <w:rsid w:val="00DE64D1"/>
    <w:rsid w:val="00DE69BB"/>
    <w:rsid w:val="00DE719E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6807"/>
    <w:rsid w:val="00E235BE"/>
    <w:rsid w:val="00E26885"/>
    <w:rsid w:val="00E33D1B"/>
    <w:rsid w:val="00E37293"/>
    <w:rsid w:val="00E37C82"/>
    <w:rsid w:val="00E40DF6"/>
    <w:rsid w:val="00E433CE"/>
    <w:rsid w:val="00E471C3"/>
    <w:rsid w:val="00E555C5"/>
    <w:rsid w:val="00E5656A"/>
    <w:rsid w:val="00E622CE"/>
    <w:rsid w:val="00E6586F"/>
    <w:rsid w:val="00E67A62"/>
    <w:rsid w:val="00E71B1A"/>
    <w:rsid w:val="00E72223"/>
    <w:rsid w:val="00E7369C"/>
    <w:rsid w:val="00E7385C"/>
    <w:rsid w:val="00E7669F"/>
    <w:rsid w:val="00E8110B"/>
    <w:rsid w:val="00E93A03"/>
    <w:rsid w:val="00E97DA6"/>
    <w:rsid w:val="00EA0752"/>
    <w:rsid w:val="00EA40B6"/>
    <w:rsid w:val="00EA4446"/>
    <w:rsid w:val="00EA4F50"/>
    <w:rsid w:val="00EA5798"/>
    <w:rsid w:val="00EA75B8"/>
    <w:rsid w:val="00EB0A4F"/>
    <w:rsid w:val="00EB6C36"/>
    <w:rsid w:val="00EB7891"/>
    <w:rsid w:val="00EC139F"/>
    <w:rsid w:val="00EC13F7"/>
    <w:rsid w:val="00EC4210"/>
    <w:rsid w:val="00EC573B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31BF"/>
    <w:rsid w:val="00EE5C51"/>
    <w:rsid w:val="00EF14B8"/>
    <w:rsid w:val="00EF1EC0"/>
    <w:rsid w:val="00EF337F"/>
    <w:rsid w:val="00EF4ACB"/>
    <w:rsid w:val="00F000B4"/>
    <w:rsid w:val="00F004E2"/>
    <w:rsid w:val="00F017D1"/>
    <w:rsid w:val="00F0758B"/>
    <w:rsid w:val="00F0791C"/>
    <w:rsid w:val="00F1158F"/>
    <w:rsid w:val="00F116F4"/>
    <w:rsid w:val="00F140F3"/>
    <w:rsid w:val="00F14EC5"/>
    <w:rsid w:val="00F15848"/>
    <w:rsid w:val="00F16A42"/>
    <w:rsid w:val="00F23259"/>
    <w:rsid w:val="00F32B03"/>
    <w:rsid w:val="00F33030"/>
    <w:rsid w:val="00F33145"/>
    <w:rsid w:val="00F35431"/>
    <w:rsid w:val="00F3757D"/>
    <w:rsid w:val="00F37FF8"/>
    <w:rsid w:val="00F456F6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3A9"/>
    <w:rsid w:val="00F76079"/>
    <w:rsid w:val="00F77CF8"/>
    <w:rsid w:val="00F80C7F"/>
    <w:rsid w:val="00F92026"/>
    <w:rsid w:val="00FA4271"/>
    <w:rsid w:val="00FA5410"/>
    <w:rsid w:val="00FB49CC"/>
    <w:rsid w:val="00FB629D"/>
    <w:rsid w:val="00FC2AD3"/>
    <w:rsid w:val="00FC5671"/>
    <w:rsid w:val="00FC65E5"/>
    <w:rsid w:val="00FC66D9"/>
    <w:rsid w:val="00FD5BE6"/>
    <w:rsid w:val="00FE2C55"/>
    <w:rsid w:val="00FE3A4A"/>
    <w:rsid w:val="00FE3BE2"/>
    <w:rsid w:val="00FF11B1"/>
    <w:rsid w:val="00FF2081"/>
    <w:rsid w:val="00FF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47D62D-2D9B-4EAE-B11F-60FC658AB4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4649</TotalTime>
  <Pages>4</Pages>
  <Words>892</Words>
  <Characters>4912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282</cp:revision>
  <cp:lastPrinted>2025-01-22T10:58:00Z</cp:lastPrinted>
  <dcterms:created xsi:type="dcterms:W3CDTF">2023-03-17T10:01:00Z</dcterms:created>
  <dcterms:modified xsi:type="dcterms:W3CDTF">2025-03-02T16:00:00Z</dcterms:modified>
</cp:coreProperties>
</file>