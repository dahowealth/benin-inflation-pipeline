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5AB34E03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3B1066">
        <w:rPr>
          <w:rFonts w:ascii="Bookman Old Style" w:hAnsi="Bookman Old Style"/>
          <w:b/>
          <w:bCs/>
        </w:rPr>
        <w:t>22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560F37">
        <w:rPr>
          <w:rFonts w:ascii="Bookman Old Style" w:hAnsi="Bookman Old Style"/>
          <w:b/>
          <w:bCs/>
        </w:rPr>
        <w:t>2</w:t>
      </w:r>
      <w:r w:rsidR="003B1066">
        <w:rPr>
          <w:rFonts w:ascii="Bookman Old Style" w:hAnsi="Bookman Old Style"/>
          <w:b/>
          <w:bCs/>
        </w:rPr>
        <w:t>8</w:t>
      </w:r>
      <w:r w:rsidR="00EB3DFF">
        <w:rPr>
          <w:rFonts w:ascii="Bookman Old Style" w:hAnsi="Bookman Old Style"/>
          <w:b/>
          <w:bCs/>
        </w:rPr>
        <w:t xml:space="preserve"> </w:t>
      </w:r>
      <w:r w:rsidR="00E1681A">
        <w:rPr>
          <w:rFonts w:ascii="Bookman Old Style" w:hAnsi="Bookman Old Style"/>
          <w:b/>
          <w:bCs/>
        </w:rPr>
        <w:t>déc</w:t>
      </w:r>
      <w:r w:rsidR="00773D0D">
        <w:rPr>
          <w:rFonts w:ascii="Bookman Old Style" w:hAnsi="Bookman Old Style"/>
          <w:b/>
          <w:bCs/>
        </w:rPr>
        <w:t>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5F05EB" w:rsidRPr="00DB0686" w14:paraId="64DA6EB3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15C1DB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2017E3E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4A42182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38B658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D117E4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F30D9F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5F05EB" w:rsidRPr="00DB0686" w14:paraId="1012B13A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9B398A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051ABC5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FE9F38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3B151D0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7072CD2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4355E0F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59E1307C" w14:textId="77777777" w:rsidTr="005F05EB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664328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D13134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B3E6F0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5D28FE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434FF80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5279E3C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5F05EB" w:rsidRPr="00DB0686" w14:paraId="7D48F741" w14:textId="77777777" w:rsidTr="005F05E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17A0A8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EA2726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D25A04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237A6C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53E062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FB1654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05EDBB24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D7B452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31F140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36170A3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1C4060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AAA878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6A86DF5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5F05EB" w:rsidRPr="00DB0686" w14:paraId="7C7084EF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3607A2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51A219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286BAE5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2F85B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F959CB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75D0DF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55928F54" w14:textId="77777777" w:rsidTr="005F05EB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65C7922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CA7629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40D955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6090DE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DA50A3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F1E4F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</w:tr>
      <w:tr w:rsidR="005F05EB" w:rsidRPr="00DB0686" w14:paraId="0D8B32F6" w14:textId="77777777" w:rsidTr="005F05EB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727932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13B0623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018C6A1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69722D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CEC59A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05C5FC3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597D72CB" w14:textId="77777777" w:rsidTr="005F05EB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5ED6D2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A479E9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81225C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669397F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12F09F9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707EC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5F05EB" w:rsidRPr="00DB0686" w14:paraId="040F7FD9" w14:textId="77777777" w:rsidTr="005F05E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78606B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4B98441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3D1734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757DDC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F99912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82AFF6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6DF8DFC7" w14:textId="77777777" w:rsidTr="005F05EB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6A8E4D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0734D3B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7A81342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3C5B03F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8D5F04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2D469D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5F05EB" w:rsidRPr="00DB0686" w14:paraId="6289F99A" w14:textId="77777777" w:rsidTr="005F05EB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506B67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8F9126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5A56382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7DFE215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FDB7AE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0A7F358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25EB410" w14:textId="77777777" w:rsidTr="005F05EB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950F6E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7D0D6F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7C3117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0EF457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2E79196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518998E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5F05EB" w:rsidRPr="00DB0686" w14:paraId="30E78FFE" w14:textId="77777777" w:rsidTr="005F05E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C9B3C1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A4376F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3D59459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C091C7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4CB99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689631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</w:tr>
      <w:tr w:rsidR="005F05EB" w:rsidRPr="00DB0686" w14:paraId="3FD5ADB3" w14:textId="77777777" w:rsidTr="005F05E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5F05EB" w:rsidRPr="00DC1CE4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0FADEF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75AE4A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67A78C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1BC9002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6B1A91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151C551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748</w:t>
            </w:r>
          </w:p>
        </w:tc>
      </w:tr>
      <w:tr w:rsidR="005F05EB" w:rsidRPr="00DB0686" w14:paraId="0281CA7F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C9D781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A10800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1716746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D2EF5B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4DB9124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7C49517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</w:tr>
      <w:tr w:rsidR="005F05EB" w:rsidRPr="00DB0686" w14:paraId="428F63AB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6C5CC2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5CBDBA9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65E5898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7EB457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DE067A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11EDF60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268</w:t>
            </w:r>
          </w:p>
        </w:tc>
      </w:tr>
      <w:tr w:rsidR="005F05EB" w:rsidRPr="00DB0686" w14:paraId="63262B4B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727364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0C2765B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8792DC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44A4DF6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28FB329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83A798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</w:tr>
      <w:tr w:rsidR="005F05EB" w:rsidRPr="00DB0686" w14:paraId="5750E4A0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36E0D6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6DC68A5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6BE9247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2B0C39D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04036C4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097A30B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726</w:t>
            </w:r>
          </w:p>
        </w:tc>
      </w:tr>
      <w:tr w:rsidR="005F05EB" w:rsidRPr="00DB0686" w14:paraId="4CB2C9CF" w14:textId="77777777" w:rsidTr="005F05E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581B95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2B72DD9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2CA1752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3694A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A87E1B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F76DB8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2B32853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107D585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6D9EB6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A45A4F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AF2621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71E09D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153921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944</w:t>
            </w:r>
          </w:p>
        </w:tc>
      </w:tr>
      <w:tr w:rsidR="005F05EB" w:rsidRPr="00DB0686" w14:paraId="0DEB7461" w14:textId="77777777" w:rsidTr="005F05E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451EFB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3C60FCA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7250585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E06914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8205CE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86487F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</w:tr>
      <w:tr w:rsidR="005F05EB" w:rsidRPr="00DB0686" w14:paraId="60A93C0E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145E47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1BD67C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22B462E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229CC0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B95592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0B8CB6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5F05EB" w:rsidRPr="00DB0686" w14:paraId="0F87F60C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4FF3F60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33E3F7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4E9DEB0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BC4A98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2BE475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4133D3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6B556D1B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009750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E25188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30F5423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0CD8DA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6B4860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B9FFC7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5F05EB" w:rsidRPr="00DB0686" w14:paraId="57BA8EE7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7CCB66C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41D0CAF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11433E6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AF5E14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B63D4C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60A547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1416B083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068FD6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30305B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AD6E9A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453314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C10917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53808FD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5F05EB" w:rsidRPr="00DB0686" w14:paraId="2BB3DCD7" w14:textId="77777777" w:rsidTr="005F05EB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BACB00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0940AF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BF077D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D4BAF2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2479A9F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21875E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266DE149" w14:textId="77777777" w:rsidTr="005F05E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7CA105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7F287BD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506517B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0A31B55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19949D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19F7E4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</w:tr>
      <w:tr w:rsidR="005F05EB" w:rsidRPr="00DB0686" w14:paraId="277BFC91" w14:textId="77777777" w:rsidTr="005F05EB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024AAB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2FD26F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55CEE32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97AACD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33996D6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3CD36F5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</w:tr>
      <w:tr w:rsidR="005F05EB" w:rsidRPr="00DB0686" w14:paraId="0D32C706" w14:textId="77777777" w:rsidTr="005F05E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7FD027D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5E9D236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128BC8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8FC5C2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0ECEDC4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F37410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5F05EB" w:rsidRPr="00DB0686" w14:paraId="6AB472E8" w14:textId="77777777" w:rsidTr="005F05EB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9E3C7E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6B0581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12C9C96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B36EFC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C41F9A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4CFEB05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0825059D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24F705A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170E273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403365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635F6FA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FEA9F4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4C8CC64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5F05EB" w:rsidRPr="00DB0686" w14:paraId="5A6D132B" w14:textId="77777777" w:rsidTr="005F05EB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5766245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23A664B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5620B40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179CCA0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1046B6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A1DDEE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23CF46C" w14:textId="77777777" w:rsidTr="005F05EB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23B13BA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59D547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E2FE9B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4286D04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61C77B7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C1AF02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5F05EB" w:rsidRPr="00DB0686" w14:paraId="353AD445" w14:textId="77777777" w:rsidTr="005F05E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6C1C4F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039F2D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BA791E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3EEBA5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636680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C2B9BD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16F8678C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9E26C5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4C11A6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1855AE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BA37CA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4BF768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46A3BF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F05EB" w:rsidRPr="00DB0686" w14:paraId="249B61F2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66F1812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43C9E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079E476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3B9329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A9CB9C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6F40BD2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293134F8" w14:textId="77777777" w:rsidTr="005F05EB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0443916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2EDB93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3D4B975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2C4380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4239FC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8702B5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5F05EB" w:rsidRPr="00DB0686" w14:paraId="14848784" w14:textId="77777777" w:rsidTr="005F05EB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50D2A5F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C0831B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0A37AC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66D513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A60F07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4E0D85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3282865F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5D8CEA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00B3EF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A31F6C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C911FE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EFFA32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BA6FE5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5F05EB" w:rsidRPr="00DB0686" w14:paraId="428FAF89" w14:textId="77777777" w:rsidTr="005F05E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6F3289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7B4C3E7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4D9345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F75DDC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5516A15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E74001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57E22CB3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62A021E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D4BB21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49DF3C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6D044A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8EBEC7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68749B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5F05EB" w:rsidRPr="00DB0686" w14:paraId="335333F0" w14:textId="77777777" w:rsidTr="005F05E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5D1DA21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76E1E8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1F2BA3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4E6AFF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89ADDA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D06861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210F0459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89DF0E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790ED40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183E151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095EA08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86DD6D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7E22C45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5F05EB" w:rsidRPr="00DB0686" w14:paraId="1FF1F896" w14:textId="77777777" w:rsidTr="005F05EB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AC5658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1D116C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0B641A1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2FF4B9C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2D699DC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05D521F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95CDFDF" w14:textId="77777777" w:rsidTr="005F05EB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2674515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7F14DB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824D24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2A6ED14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54B467E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10A28B1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5F05EB" w:rsidRPr="00DB0686" w14:paraId="0DCD4533" w14:textId="77777777" w:rsidTr="005F05EB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C3536F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2C348A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79785F8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9A8D2E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DD1670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9D8682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257298FF" w14:textId="77777777" w:rsidTr="005F05EB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379E51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07837F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707190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E245DD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00E51BB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12C496C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5F05EB" w:rsidRPr="00DB0686" w14:paraId="20B40C04" w14:textId="77777777" w:rsidTr="005F05EB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1939DF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75FCB7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5F7B74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590923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950B7D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B1AEF4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3166171" w14:textId="77777777" w:rsidTr="005F05E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E4E351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11AEE7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437F6F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A93B53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E2F13D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33F1E38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F05EB" w:rsidRPr="00DB0686" w14:paraId="4D4C4BD1" w14:textId="77777777" w:rsidTr="005F05EB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775A082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A7AABE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50ECC8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FFC701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ADFFA0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9635FA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628D88C8" w14:textId="77777777" w:rsidTr="005F05EB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BFFE49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12587F4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8C57F4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42BC7E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37A45D3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7247331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5F05EB" w:rsidRPr="00DB0686" w14:paraId="21E8A7E0" w14:textId="77777777" w:rsidTr="005F05EB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16720A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935DD35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C9512F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D1ECB0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693976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CAA2EC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5E490633" w14:textId="77777777" w:rsidTr="005F05E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15C3E5D0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1A7226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BD63C42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A3A9CE7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676B04D9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67D4DF0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5F05EB" w:rsidRPr="00DB0686" w14:paraId="50D06157" w14:textId="77777777" w:rsidTr="005F05E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4F00393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FF0FA9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AF07CB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976753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1FB727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00D6E00A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5F05EB" w:rsidRPr="00DB0686" w14:paraId="411AD4F4" w14:textId="77777777" w:rsidTr="005F05EB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3EC3DD4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71493F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A05BFAC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E2B7E1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6C47E9E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754021AD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5F05EB" w:rsidRPr="00DB0686" w14:paraId="05CCD40F" w14:textId="77777777" w:rsidTr="005F05EB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5F05EB" w:rsidRPr="00DB0686" w:rsidRDefault="005F05EB" w:rsidP="005F05E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5F05EB" w:rsidRPr="00DB0686" w:rsidRDefault="005F05EB" w:rsidP="005F05E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337B896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A1AC6BB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2E7496E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A5CD0C8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F0F9F5F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BB2E031" w:rsidR="005F05EB" w:rsidRPr="003B51B0" w:rsidRDefault="005F05EB" w:rsidP="005F05E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A07D9F1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E72221">
        <w:rPr>
          <w:rFonts w:ascii="Bookman Old Style" w:hAnsi="Bookman Old Style" w:cs="Times New Roman"/>
          <w:sz w:val="20"/>
          <w:szCs w:val="20"/>
        </w:rPr>
        <w:t>05 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A45B0" w14:textId="77777777" w:rsidR="00E7356B" w:rsidRDefault="00E7356B" w:rsidP="00724F98">
      <w:r>
        <w:separator/>
      </w:r>
    </w:p>
  </w:endnote>
  <w:endnote w:type="continuationSeparator" w:id="0">
    <w:p w14:paraId="145E4AD3" w14:textId="77777777" w:rsidR="00E7356B" w:rsidRDefault="00E7356B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FE3BAB" w:rsidRDefault="00FE3BAB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FE3BAB" w:rsidRDefault="00FE3BAB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EEAD92" w14:textId="77777777" w:rsidR="00E7356B" w:rsidRDefault="00E7356B" w:rsidP="00724F98">
      <w:r>
        <w:separator/>
      </w:r>
    </w:p>
  </w:footnote>
  <w:footnote w:type="continuationSeparator" w:id="0">
    <w:p w14:paraId="52064445" w14:textId="77777777" w:rsidR="00E7356B" w:rsidRDefault="00E7356B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FE3BAB" w:rsidRDefault="00FE3BAB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FE3BAB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FE3BAB" w:rsidRDefault="00FE3BAB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FE3BAB" w:rsidRDefault="00FE3BAB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FE3BAB" w:rsidRDefault="00FE3BA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05EB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FDD5D-3011-49AE-89B4-D49482E11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7139</TotalTime>
  <Pages>4</Pages>
  <Words>906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410</cp:revision>
  <cp:lastPrinted>2025-09-22T07:58:00Z</cp:lastPrinted>
  <dcterms:created xsi:type="dcterms:W3CDTF">2023-03-17T10:01:00Z</dcterms:created>
  <dcterms:modified xsi:type="dcterms:W3CDTF">2026-01-06T08:27:00Z</dcterms:modified>
</cp:coreProperties>
</file>