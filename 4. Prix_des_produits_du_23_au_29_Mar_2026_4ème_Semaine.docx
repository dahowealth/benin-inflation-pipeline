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89764EB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F64843">
        <w:rPr>
          <w:rFonts w:ascii="Bookman Old Style" w:hAnsi="Bookman Old Style"/>
          <w:b/>
          <w:bCs/>
        </w:rPr>
        <w:t>23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64843">
        <w:rPr>
          <w:rFonts w:ascii="Bookman Old Style" w:hAnsi="Bookman Old Style"/>
          <w:b/>
          <w:bCs/>
        </w:rPr>
        <w:t>29</w:t>
      </w:r>
      <w:r w:rsidR="007B509B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02120" w:rsidRPr="00DB0686" w14:paraId="64DA6EB3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DB3E69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711E58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26A8D6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C2DC69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1D857D2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5CEE83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B02120" w:rsidRPr="00DB0686" w14:paraId="1012B13A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CCF636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171FAE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135E6D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39503B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77FA3E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2863B5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59E1307C" w14:textId="77777777" w:rsidTr="00B02120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B74DAC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053E21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C46077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D45A7A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053351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B37FA4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B02120" w:rsidRPr="00DB0686" w14:paraId="7D48F741" w14:textId="77777777" w:rsidTr="00B0212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84DE72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7D0C54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C83B5E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272012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57BFAA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95586C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05EDBB24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E610EA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C0E135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A7DFDE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55782B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5EF0D4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FA381E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544</w:t>
            </w:r>
          </w:p>
        </w:tc>
      </w:tr>
      <w:tr w:rsidR="00B02120" w:rsidRPr="00DB0686" w14:paraId="7C7084EF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2812BB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CEBD5A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E19382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C66B27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411E92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51D814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55928F54" w14:textId="77777777" w:rsidTr="00B02120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FDB0C8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D822D4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F7257D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353191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37B635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C2EF16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B02120" w:rsidRPr="00DB0686" w14:paraId="0D8B32F6" w14:textId="77777777" w:rsidTr="00B02120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1ABB00F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7AEBE0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FC1AF5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B23A18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D458B8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291E9B2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597D72CB" w14:textId="77777777" w:rsidTr="00B02120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71EFEC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965CB1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88BB9F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1F3CA4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2DC92E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6C69DC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</w:tr>
      <w:tr w:rsidR="00B02120" w:rsidRPr="00DB0686" w14:paraId="040F7FD9" w14:textId="77777777" w:rsidTr="00B0212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B4B538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7E94F8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079EEF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5DC343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8B989D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23E0022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6DF8DFC7" w14:textId="77777777" w:rsidTr="00B02120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E04DD9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357228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69C1FA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96F649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DA676F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039491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894</w:t>
            </w:r>
          </w:p>
        </w:tc>
      </w:tr>
      <w:tr w:rsidR="00B02120" w:rsidRPr="00DB0686" w14:paraId="6289F99A" w14:textId="77777777" w:rsidTr="00B02120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C486FC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752FBC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12481B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5F74CB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73526AD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0451B8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425EB410" w14:textId="77777777" w:rsidTr="00B02120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5C1B665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73DF05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AE21B4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1A31049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E8CFC7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A17C1D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B02120" w:rsidRPr="00DB0686" w14:paraId="30E78FFE" w14:textId="77777777" w:rsidTr="00B0212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EE6433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689318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13F058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FE2954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83AD84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C3E4F4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3FD5ADB3" w14:textId="77777777" w:rsidTr="00B0212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B02120" w:rsidRPr="00DC1CE4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EC4441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119EECE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4F3076C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C8CC4E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7E48F6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8F8391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757</w:t>
            </w:r>
          </w:p>
        </w:tc>
      </w:tr>
      <w:tr w:rsidR="00B02120" w:rsidRPr="00DB0686" w14:paraId="0281CA7F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0D3400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9D6B9A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5E6552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728FC5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3CCE5B1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2F949F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</w:tr>
      <w:tr w:rsidR="00B02120" w:rsidRPr="00DB0686" w14:paraId="428F63AB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112AA64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381935A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7E6B22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7B62E1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EF11FA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9A778A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366</w:t>
            </w:r>
          </w:p>
        </w:tc>
      </w:tr>
      <w:tr w:rsidR="00B02120" w:rsidRPr="00DB0686" w14:paraId="63262B4B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34EA792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3CC4EA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C91FE4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8E8BA0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01F756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3F6D773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</w:tr>
      <w:tr w:rsidR="00B02120" w:rsidRPr="00DB0686" w14:paraId="5750E4A0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DC6E8C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922FE7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14639D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5C4686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5C9BA9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95AD36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893</w:t>
            </w:r>
          </w:p>
        </w:tc>
      </w:tr>
      <w:tr w:rsidR="00B02120" w:rsidRPr="00DB0686" w14:paraId="4CB2C9CF" w14:textId="77777777" w:rsidTr="00B0212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34957C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71B08B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8B1CED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23D619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EE9725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84CB12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</w:tr>
      <w:tr w:rsidR="00B02120" w:rsidRPr="00DB0686" w14:paraId="42B32853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3CF00D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7D1D60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C9131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D2C615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CEA93A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1DE009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616</w:t>
            </w:r>
          </w:p>
        </w:tc>
      </w:tr>
      <w:tr w:rsidR="00B02120" w:rsidRPr="00DB0686" w14:paraId="0DEB7461" w14:textId="77777777" w:rsidTr="00B0212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E43DB2E" w:rsidR="00B02120" w:rsidRPr="003B51B0" w:rsidRDefault="001415CC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="00B02120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39B838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71B0BEE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C1172E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BC4808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FA8DB0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</w:tr>
      <w:tr w:rsidR="00B02120" w:rsidRPr="00DB0686" w14:paraId="60A93C0E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7A3493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D7FB42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E47EAD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EAB4BA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E3244B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B5AAC0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B02120" w:rsidRPr="00DB0686" w14:paraId="0F87F60C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D446C1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ACE2A2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6294DC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C1AB15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8735B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F79AA1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6B556D1B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69A8D1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FD76C3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E50D51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3C908C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5E01F9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501757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B02120" w:rsidRPr="00DB0686" w14:paraId="57BA8EE7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BF8272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FF8D4A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413296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8016B2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51D4FC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550D60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1416B083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E53DB4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45B05D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152D13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A5A459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55D6DED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ACC228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B02120" w:rsidRPr="00DB0686" w14:paraId="2BB3DCD7" w14:textId="77777777" w:rsidTr="00B02120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5741C8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C38C1A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618828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6F7726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A0D92D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9977C1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4745" w:rsidRPr="00DB0686" w14:paraId="266DE149" w14:textId="77777777" w:rsidTr="00694745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94745" w:rsidRPr="00DB0686" w:rsidRDefault="00694745" w:rsidP="0069474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94745" w:rsidRPr="00DB0686" w:rsidRDefault="00694745" w:rsidP="0069474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7BFD657A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0017A77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1220473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1397BE2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692DE1E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2EEFD10F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694745" w:rsidRPr="00DB0686" w14:paraId="277BFC91" w14:textId="77777777" w:rsidTr="00694745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94745" w:rsidRPr="00DB0686" w:rsidRDefault="00694745" w:rsidP="0069474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94745" w:rsidRPr="00DB0686" w:rsidRDefault="00694745" w:rsidP="0069474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6BAC894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60D5BBA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4,9</w:t>
            </w:r>
            <w:bookmarkStart w:id="4" w:name="_GoBack"/>
            <w:bookmarkEnd w:id="4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C86AB23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D788CAF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FEB3B99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14AD4D01" w:rsidR="00694745" w:rsidRPr="003B51B0" w:rsidRDefault="00694745" w:rsidP="0069474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13,5</w:t>
            </w:r>
          </w:p>
        </w:tc>
      </w:tr>
      <w:tr w:rsidR="00B02120" w:rsidRPr="00DB0686" w14:paraId="0D32C706" w14:textId="77777777" w:rsidTr="00B0212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3C4674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89EE03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CCF1FE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99B8E4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513BE4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8514AC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B02120" w:rsidRPr="00DB0686" w14:paraId="6AB472E8" w14:textId="77777777" w:rsidTr="00B02120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CC34F9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F57700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8AE2F5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E441A7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40B4560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365564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0825059D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5D8433C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2D59D3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FFE823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1D9F1FC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64A245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F47EFA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02120" w:rsidRPr="00DB0686" w14:paraId="5A6D132B" w14:textId="77777777" w:rsidTr="00B02120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660857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D46939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3D65569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3F9D66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18E555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4BBCF7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423CF46C" w14:textId="77777777" w:rsidTr="00B02120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4388E4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2D802F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83DF56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1CEE74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8E3421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F8697A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02120" w:rsidRPr="00DB0686" w14:paraId="353AD445" w14:textId="77777777" w:rsidTr="00B0212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542D11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41B960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5C8D2F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2543C6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151D2A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191163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16F8678C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C75618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2AEC823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50EB8F4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9E273C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39E5E9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F7D726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02120" w:rsidRPr="00DB0686" w14:paraId="249B61F2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05D9EC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B745FB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A0B755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B867E6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161BA7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EF8511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293134F8" w14:textId="77777777" w:rsidTr="00B02120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B6609A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2335E48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BEE179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5B11D6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9B67DD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5B3E0C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02120" w:rsidRPr="00DB0686" w14:paraId="14848784" w14:textId="77777777" w:rsidTr="00B02120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4C4997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A364D8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9AFB66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77E797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3C9854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D999D1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3282865F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F1009B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662E30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0727B8E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03375F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0B42C3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8159DC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02120" w:rsidRPr="00DB0686" w14:paraId="428FAF89" w14:textId="77777777" w:rsidTr="00B0212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E34D92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DEB4B5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5382E1A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31376BD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1F47C56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35CE8DA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57E22CB3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C91AAA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1E9A6A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B64BC6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14C72E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3C4A30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2E9720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02120" w:rsidRPr="00DB0686" w14:paraId="335333F0" w14:textId="77777777" w:rsidTr="00B0212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A07D40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BFFCA9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17274A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1E1208A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ECC13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6BA6AE4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210F0459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3FFFA6B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E70B0E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14DFA3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7AA933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4D3D27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713FBD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02120" w:rsidRPr="00DB0686" w14:paraId="1FF1F896" w14:textId="77777777" w:rsidTr="00B02120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8D7F93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B0A06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D2C7D6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420805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542444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B7BFB0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495CDFDF" w14:textId="77777777" w:rsidTr="00B02120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09C936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FF60DC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06B33A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F5C2BA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ADFBE6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58109B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02120" w:rsidRPr="00DB0686" w14:paraId="0DCD4533" w14:textId="77777777" w:rsidTr="00B02120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792EAE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FE1696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D35DB9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2B6F4C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6586A5E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16F132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257298FF" w14:textId="77777777" w:rsidTr="00B02120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C64757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A185FE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9BAFD2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9B812E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9836D0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F99D7B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02120" w:rsidRPr="00DB0686" w14:paraId="20B40C04" w14:textId="77777777" w:rsidTr="00B02120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776AB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08A1BE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0C0282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04A1F0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104B11A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2484D9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43166171" w14:textId="77777777" w:rsidTr="00B0212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8F80CF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294E8AB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EAE752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108 333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0FBCA3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B3A48C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45770B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</w:tr>
      <w:tr w:rsidR="00B02120" w:rsidRPr="00DB0686" w14:paraId="4D4C4BD1" w14:textId="77777777" w:rsidTr="00B02120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4D25C2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1017EEF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C83870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C4BDCC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096A67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AB4F4A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8,6</w:t>
            </w:r>
          </w:p>
        </w:tc>
      </w:tr>
      <w:tr w:rsidR="00B02120" w:rsidRPr="00DB0686" w14:paraId="628D88C8" w14:textId="77777777" w:rsidTr="00B02120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55C706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3EB322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1FC3FC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108 333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B5C725E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76F930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BD69D52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</w:tr>
      <w:tr w:rsidR="00B02120" w:rsidRPr="00DB0686" w14:paraId="21E8A7E0" w14:textId="77777777" w:rsidTr="00B02120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7994B08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BE4287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714DF8C4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06693E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1D73854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68697E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8,6</w:t>
            </w:r>
          </w:p>
        </w:tc>
      </w:tr>
      <w:tr w:rsidR="00B02120" w:rsidRPr="00DB0686" w14:paraId="5E490633" w14:textId="77777777" w:rsidTr="00B0212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DDA7A0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F28101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5FF76B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E93CA9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DE812E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003B0B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02120" w:rsidRPr="00DB0686" w14:paraId="50D06157" w14:textId="77777777" w:rsidTr="00B0212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4AC4250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74992B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1046A1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28250B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4C0A0B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7340471B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2120" w:rsidRPr="00DB0686" w14:paraId="411AD4F4" w14:textId="77777777" w:rsidTr="00B02120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5DD775AF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2613903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54A7289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9390F7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B692AD8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4CDE7F5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02120" w:rsidRPr="00DB0686" w14:paraId="05CCD40F" w14:textId="77777777" w:rsidTr="00B02120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02120" w:rsidRPr="00DB0686" w:rsidRDefault="00B02120" w:rsidP="00B0212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02120" w:rsidRPr="00DB0686" w:rsidRDefault="00B02120" w:rsidP="00B0212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03A96CD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D619BB1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03FD3FC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BAAF2EA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61644C7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2794DA6" w:rsidR="00B02120" w:rsidRPr="003B51B0" w:rsidRDefault="00B02120" w:rsidP="00B0212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31C134D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02120">
        <w:rPr>
          <w:rFonts w:ascii="Bookman Old Style" w:hAnsi="Bookman Old Style" w:cs="Times New Roman"/>
          <w:sz w:val="20"/>
          <w:szCs w:val="20"/>
        </w:rPr>
        <w:t>15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255B5E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A0324" w14:textId="77777777" w:rsidR="009334B9" w:rsidRDefault="009334B9" w:rsidP="00724F98">
      <w:r>
        <w:separator/>
      </w:r>
    </w:p>
  </w:endnote>
  <w:endnote w:type="continuationSeparator" w:id="0">
    <w:p w14:paraId="7D31E3D5" w14:textId="77777777" w:rsidR="009334B9" w:rsidRDefault="009334B9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694745" w:rsidRDefault="00694745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694745" w:rsidRDefault="00694745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3749C2" w14:textId="77777777" w:rsidR="009334B9" w:rsidRDefault="009334B9" w:rsidP="00724F98">
      <w:r>
        <w:separator/>
      </w:r>
    </w:p>
  </w:footnote>
  <w:footnote w:type="continuationSeparator" w:id="0">
    <w:p w14:paraId="09EDA7FA" w14:textId="77777777" w:rsidR="009334B9" w:rsidRDefault="009334B9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694745" w:rsidRDefault="00694745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694745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694745" w:rsidRDefault="00694745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694745" w:rsidRDefault="00694745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694745" w:rsidRDefault="006947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2DFB"/>
    <w:rsid w:val="00083A1B"/>
    <w:rsid w:val="0008569F"/>
    <w:rsid w:val="000857C4"/>
    <w:rsid w:val="000858B4"/>
    <w:rsid w:val="00085FA9"/>
    <w:rsid w:val="00086726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15CC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5B5E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474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3B86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334B9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EA3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2120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48ED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0109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4843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A08FA-FC1E-426B-B9D5-81B45D40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7918</TotalTime>
  <Pages>4</Pages>
  <Words>904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433</cp:revision>
  <cp:lastPrinted>2025-09-22T07:58:00Z</cp:lastPrinted>
  <dcterms:created xsi:type="dcterms:W3CDTF">2023-03-17T10:01:00Z</dcterms:created>
  <dcterms:modified xsi:type="dcterms:W3CDTF">2026-04-17T08:39:00Z</dcterms:modified>
</cp:coreProperties>
</file>