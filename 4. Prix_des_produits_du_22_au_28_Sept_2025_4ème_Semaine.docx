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5C790E95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594CD9">
        <w:rPr>
          <w:rFonts w:ascii="Bookman Old Style" w:hAnsi="Bookman Old Style"/>
          <w:b/>
          <w:bCs/>
        </w:rPr>
        <w:t>22</w:t>
      </w:r>
      <w:r w:rsidR="0088681D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6D111A">
        <w:rPr>
          <w:rFonts w:ascii="Bookman Old Style" w:hAnsi="Bookman Old Style"/>
          <w:b/>
          <w:bCs/>
        </w:rPr>
        <w:t>2</w:t>
      </w:r>
      <w:r w:rsidR="00594CD9">
        <w:rPr>
          <w:rFonts w:ascii="Bookman Old Style" w:hAnsi="Bookman Old Style"/>
          <w:b/>
          <w:bCs/>
        </w:rPr>
        <w:t>8</w:t>
      </w:r>
      <w:r w:rsidR="00EB3DFF">
        <w:rPr>
          <w:rFonts w:ascii="Bookman Old Style" w:hAnsi="Bookman Old Style"/>
          <w:b/>
          <w:bCs/>
        </w:rPr>
        <w:t xml:space="preserve"> </w:t>
      </w:r>
      <w:r w:rsidR="00BD62EE">
        <w:rPr>
          <w:rFonts w:ascii="Bookman Old Style" w:hAnsi="Bookman Old Style"/>
          <w:b/>
          <w:bCs/>
        </w:rPr>
        <w:t>sep</w:t>
      </w:r>
      <w:bookmarkStart w:id="2" w:name="_GoBack"/>
      <w:bookmarkEnd w:id="2"/>
      <w:r w:rsidR="00B24AF0">
        <w:rPr>
          <w:rFonts w:ascii="Bookman Old Style" w:hAnsi="Bookman Old Style"/>
          <w:b/>
          <w:bCs/>
        </w:rPr>
        <w:t>t</w:t>
      </w:r>
      <w:r w:rsidR="00BD62EE">
        <w:rPr>
          <w:rFonts w:ascii="Bookman Old Style" w:hAnsi="Bookman Old Style"/>
          <w:b/>
          <w:bCs/>
        </w:rPr>
        <w:t>embre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3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4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4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D15B3D" w:rsidRPr="00DB0686" w14:paraId="64DA6EB3" w14:textId="77777777" w:rsidTr="00D15B3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35E72C5B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340BA30A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1F19F0C2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4FE12F86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65199863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173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41E5D495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239</w:t>
            </w:r>
          </w:p>
        </w:tc>
      </w:tr>
      <w:tr w:rsidR="00D15B3D" w:rsidRPr="00DB0686" w14:paraId="1012B13A" w14:textId="77777777" w:rsidTr="00D15B3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5CCEE5EF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31B78AB6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699EF0BD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6EF599DD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6686E920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019E15E5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-1,2</w:t>
            </w:r>
          </w:p>
        </w:tc>
      </w:tr>
      <w:tr w:rsidR="00D15B3D" w:rsidRPr="00DB0686" w14:paraId="59E1307C" w14:textId="77777777" w:rsidTr="00D15B3D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44A1FFA8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5A59818E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4A3D1528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4D963F5C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41C69A9F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14F37B0A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D15B3D" w:rsidRPr="00DB0686" w14:paraId="7D48F741" w14:textId="77777777" w:rsidTr="00D15B3D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475CEF27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2D88E592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49F2340D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4B5F6CBF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552ECA77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295ACB31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15B3D" w:rsidRPr="00DB0686" w14:paraId="05EDBB24" w14:textId="77777777" w:rsidTr="00D15B3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08DC6EC6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073C8FF5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682FFADE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18123DB7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4FBF1965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78F374E1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626</w:t>
            </w:r>
          </w:p>
        </w:tc>
      </w:tr>
      <w:tr w:rsidR="00D15B3D" w:rsidRPr="00DB0686" w14:paraId="7C7084EF" w14:textId="77777777" w:rsidTr="00D15B3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47C12BC6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52B30081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52A1DC47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73D15C9E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090E0D30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13D48C54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15B3D" w:rsidRPr="00DB0686" w14:paraId="55928F54" w14:textId="77777777" w:rsidTr="00D15B3D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2ABE770F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1ED3C48E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4C85093F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46872B06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39A871C6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377E92F5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D15B3D" w:rsidRPr="00DB0686" w14:paraId="0D8B32F6" w14:textId="77777777" w:rsidTr="00D15B3D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185D94DF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772E65C9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0ED97226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6B1075AE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4498ED43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6B67C07D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15B3D" w:rsidRPr="00DB0686" w14:paraId="597D72CB" w14:textId="77777777" w:rsidTr="00D15B3D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480715AB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2265B334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2318781A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123E89BD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4777743A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006555DE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D15B3D" w:rsidRPr="00DB0686" w14:paraId="040F7FD9" w14:textId="77777777" w:rsidTr="00D15B3D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37B6D07E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0DF760B5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1B38ED43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0FBFB837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416BB64F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4A6892F6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15B3D" w:rsidRPr="00DB0686" w14:paraId="6DF8DFC7" w14:textId="77777777" w:rsidTr="00D15B3D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59F09AC2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5CA2654C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08CCEF47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71299B7A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4C53EEF3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429103BC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955</w:t>
            </w:r>
          </w:p>
        </w:tc>
      </w:tr>
      <w:tr w:rsidR="00D15B3D" w:rsidRPr="00DB0686" w14:paraId="6289F99A" w14:textId="77777777" w:rsidTr="00D15B3D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296B8F6F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70F5D56E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70455CB1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5282560F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5B65094D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23C13914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15B3D" w:rsidRPr="00DB0686" w14:paraId="425EB410" w14:textId="77777777" w:rsidTr="00D15B3D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1FAD7C5D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625BF09E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120B9F90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6E07B4EA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7B6C481B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087E10EA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715</w:t>
            </w:r>
          </w:p>
        </w:tc>
      </w:tr>
      <w:tr w:rsidR="00D15B3D" w:rsidRPr="00DB0686" w14:paraId="30E78FFE" w14:textId="77777777" w:rsidTr="00D15B3D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4BA034B8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6D474D05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589DFD65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1AA7549E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0348F1AD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70C03E93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15B3D" w:rsidRPr="00DB0686" w14:paraId="3FD5ADB3" w14:textId="77777777" w:rsidTr="00D15B3D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D15B3D" w:rsidRPr="00DC1CE4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3DF4DAE3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7CE8D8AC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5C8BB071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366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7C30EA48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266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2D0A9805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528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0836CFA9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1 217</w:t>
            </w:r>
          </w:p>
        </w:tc>
      </w:tr>
      <w:tr w:rsidR="00D15B3D" w:rsidRPr="00DB0686" w14:paraId="0281CA7F" w14:textId="77777777" w:rsidTr="00D15B3D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45749596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7D0D773C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1DFAD475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59978CFF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4189DD4B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239700B7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-3,6</w:t>
            </w:r>
          </w:p>
        </w:tc>
      </w:tr>
      <w:tr w:rsidR="00D15B3D" w:rsidRPr="00DB0686" w14:paraId="428F63AB" w14:textId="77777777" w:rsidTr="00D15B3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76E37B82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336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5876C59E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391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07A2D975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14C73EEA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40650A96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337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52E18F44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263</w:t>
            </w:r>
          </w:p>
        </w:tc>
      </w:tr>
      <w:tr w:rsidR="00D15B3D" w:rsidRPr="00DB0686" w14:paraId="63262B4B" w14:textId="77777777" w:rsidTr="00D15B3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18F299B1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26911476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4C2A984A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2835521B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0BE8706F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541A15B6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-1,5</w:t>
            </w:r>
          </w:p>
        </w:tc>
      </w:tr>
      <w:tr w:rsidR="00D15B3D" w:rsidRPr="00DB0686" w14:paraId="5750E4A0" w14:textId="77777777" w:rsidTr="00D15B3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2A12BEE0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7CAC40DC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1C74B0FA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3F1844E2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17367506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665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2E2BA27B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693</w:t>
            </w:r>
          </w:p>
        </w:tc>
      </w:tr>
      <w:tr w:rsidR="00D15B3D" w:rsidRPr="00DB0686" w14:paraId="4CB2C9CF" w14:textId="77777777" w:rsidTr="00D15B3D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2B2CD20B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3D2D7A77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2271FE2F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15D32389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06A79FA1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0B4D831C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-5,1</w:t>
            </w:r>
          </w:p>
        </w:tc>
      </w:tr>
      <w:tr w:rsidR="00D15B3D" w:rsidRPr="00DB0686" w14:paraId="42B32853" w14:textId="77777777" w:rsidTr="00D15B3D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6A47772F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1 083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664CC23E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7A2C82BA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4E0CF514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6C9D806B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1 181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53748BB7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1 111</w:t>
            </w:r>
          </w:p>
        </w:tc>
      </w:tr>
      <w:tr w:rsidR="00D15B3D" w:rsidRPr="00DB0686" w14:paraId="0DEB7461" w14:textId="77777777" w:rsidTr="00D15B3D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31DDBA04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095CAF20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6260940E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1F6E8A97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7727349F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3ABCC8B8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2,6</w:t>
            </w:r>
          </w:p>
        </w:tc>
      </w:tr>
      <w:tr w:rsidR="00D15B3D" w:rsidRPr="00DB0686" w14:paraId="60A93C0E" w14:textId="77777777" w:rsidTr="00D15B3D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39612AE9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3022E8A3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2621FCCC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7640C635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709AFF08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21903B10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</w:tr>
      <w:tr w:rsidR="00D15B3D" w:rsidRPr="00DB0686" w14:paraId="0F87F60C" w14:textId="77777777" w:rsidTr="00D15B3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24C80DEE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708937DB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777485E1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76F52C3A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656851B1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637142F2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15B3D" w:rsidRPr="00DB0686" w14:paraId="6B556D1B" w14:textId="77777777" w:rsidTr="00D15B3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0D78329C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737FC62B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1091A9DA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5959936C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3CDE1745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4C25CB53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783</w:t>
            </w:r>
          </w:p>
        </w:tc>
      </w:tr>
      <w:tr w:rsidR="00D15B3D" w:rsidRPr="00DB0686" w14:paraId="57BA8EE7" w14:textId="77777777" w:rsidTr="00D15B3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2C177DAC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6ABB7C6B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7F47F05B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036AE579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7E18C00D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30E3C6D0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15B3D" w:rsidRPr="00DB0686" w14:paraId="1416B083" w14:textId="77777777" w:rsidTr="00D15B3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5D0E040D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09B3A3FA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476E439C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542286EA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1DFE92A5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7500B959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1 033</w:t>
            </w:r>
          </w:p>
        </w:tc>
      </w:tr>
      <w:tr w:rsidR="00D15B3D" w:rsidRPr="00DB0686" w14:paraId="2BB3DCD7" w14:textId="77777777" w:rsidTr="00D15B3D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5DB7836E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1DA73164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56843E0F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007CD932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6475A4D6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40EFAD71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15B3D" w:rsidRPr="00DB0686" w14:paraId="266DE149" w14:textId="77777777" w:rsidTr="00D15B3D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472474F8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38EE7A8F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558A16CA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65760BB7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795EFBC6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7FBFF04D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</w:tr>
      <w:tr w:rsidR="00D15B3D" w:rsidRPr="00DB0686" w14:paraId="277BFC91" w14:textId="77777777" w:rsidTr="00D15B3D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789F8E60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7835E18F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18FA8405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7ECFE4C3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657A9B66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7D5913FB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3,1</w:t>
            </w:r>
          </w:p>
        </w:tc>
      </w:tr>
      <w:tr w:rsidR="00D15B3D" w:rsidRPr="00DB0686" w14:paraId="0D32C706" w14:textId="77777777" w:rsidTr="00D15B3D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2896CB18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06F047C6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15CCF103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215485F5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1FFFDC7A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39BEBA9B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D15B3D" w:rsidRPr="00DB0686" w14:paraId="6AB472E8" w14:textId="77777777" w:rsidTr="00D15B3D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127A7A63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01EC2A7B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482DC6F3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7AC3765F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3B064ABE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4C6505AD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15B3D" w:rsidRPr="00DB0686" w14:paraId="0825059D" w14:textId="77777777" w:rsidTr="00D15B3D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3F8B0237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17AA2246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70458524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603A3D86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6A33AF38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36001BA7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D15B3D" w:rsidRPr="00DB0686" w14:paraId="5A6D132B" w14:textId="77777777" w:rsidTr="00D15B3D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2F15710A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28C5E48C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34922D38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5AA51E49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6F858B17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3D6F8D79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15B3D" w:rsidRPr="00DB0686" w14:paraId="423CF46C" w14:textId="77777777" w:rsidTr="00D15B3D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32022F9F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58699E51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723477E0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15947073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7DDA7BB9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65C02103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D15B3D" w:rsidRPr="00DB0686" w14:paraId="353AD445" w14:textId="77777777" w:rsidTr="00D15B3D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7789BD19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77785567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3CE6AD3B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5DC77D92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4EBECD75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19E926E3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15B3D" w:rsidRPr="00DB0686" w14:paraId="16F8678C" w14:textId="77777777" w:rsidTr="00D15B3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45DCC61B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022317A1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2FFECDCA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1FB05528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361ADB7F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66002C55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D15B3D" w:rsidRPr="00DB0686" w14:paraId="249B61F2" w14:textId="77777777" w:rsidTr="00D15B3D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4986F5D5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4AFD8687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690148EC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44052D84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1D0C7A36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14C01AD2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15B3D" w:rsidRPr="00DB0686" w14:paraId="293134F8" w14:textId="77777777" w:rsidTr="00D15B3D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4F75338B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6CDBB5A7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53B716C2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05FA6D54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1CFD48AE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328FA8A5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D15B3D" w:rsidRPr="00DB0686" w14:paraId="14848784" w14:textId="77777777" w:rsidTr="00D15B3D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6A3465A9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1358A74D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4C8F2B08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67C9605A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287554C9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65224A9E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15B3D" w:rsidRPr="00DB0686" w14:paraId="3282865F" w14:textId="77777777" w:rsidTr="00D15B3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2495E36B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79D516B0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32FBAA89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123B4693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6D26FFD2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4F666BA5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D15B3D" w:rsidRPr="00DB0686" w14:paraId="428FAF89" w14:textId="77777777" w:rsidTr="00D15B3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2A35A40E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3E88C8A1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3F69BC71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7D536E13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5C49DEC3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5A904AE8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15B3D" w:rsidRPr="00DB0686" w14:paraId="57E22CB3" w14:textId="77777777" w:rsidTr="00D15B3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56F1FE79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7C40ABC5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2C0F435A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32AA77D1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737B1CAC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2DE4B107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D15B3D" w:rsidRPr="00DB0686" w14:paraId="335333F0" w14:textId="77777777" w:rsidTr="00D15B3D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341F33BD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15F9FBBD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24D6ECDD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76209461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3FF70048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0A62CE5F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15B3D" w:rsidRPr="00DB0686" w14:paraId="210F0459" w14:textId="77777777" w:rsidTr="00D15B3D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6A494DA5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15FA41EB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1BB9F6C6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5DA56BAB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2A15C623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742759D2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D15B3D" w:rsidRPr="00DB0686" w14:paraId="1FF1F896" w14:textId="77777777" w:rsidTr="00D15B3D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37C550FE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3244F0D4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047B5804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228DCD9F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2AD71605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4966F6AC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15B3D" w:rsidRPr="00DB0686" w14:paraId="495CDFDF" w14:textId="77777777" w:rsidTr="00D15B3D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3AA2CD3E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6905F1D4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42121ADC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6A770A6F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4757486B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69B3BBDB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D15B3D" w:rsidRPr="00DB0686" w14:paraId="0DCD4533" w14:textId="77777777" w:rsidTr="00D15B3D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58E9020D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74E6979A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01AD568E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763A013B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16AA92EE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5069DDD1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15B3D" w:rsidRPr="00DB0686" w14:paraId="257298FF" w14:textId="77777777" w:rsidTr="00D15B3D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7A585DA6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4585F979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57015945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194F0928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25E5C5B0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2515DB61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D15B3D" w:rsidRPr="00DB0686" w14:paraId="20B40C04" w14:textId="77777777" w:rsidTr="00D15B3D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12B480BA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6F2D182B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507B9CE6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5AD922DA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3CBA5024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104C4B55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15B3D" w:rsidRPr="00DB0686" w14:paraId="43166171" w14:textId="77777777" w:rsidTr="00D15B3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26D8259E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0E2F3315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52518265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69144C6C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75AFD38E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2C1FB99F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D15B3D" w:rsidRPr="00DB0686" w14:paraId="4D4C4BD1" w14:textId="77777777" w:rsidTr="00D15B3D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688ECF68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29786ACD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7930233A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7970A546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0A285516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7CAF9C31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15B3D" w:rsidRPr="00DB0686" w14:paraId="628D88C8" w14:textId="77777777" w:rsidTr="00D15B3D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7B9A398D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773B9DD7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74342961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5CC28401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4DD228D3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2BD7A802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D15B3D" w:rsidRPr="00DB0686" w14:paraId="21E8A7E0" w14:textId="77777777" w:rsidTr="00D15B3D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370254FE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20971B09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539E5205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2A2F4684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0D72B386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21285D71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15B3D" w:rsidRPr="00DB0686" w14:paraId="5E490633" w14:textId="77777777" w:rsidTr="00D15B3D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5E4CDDD2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3C2A6388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46F3B2F8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55F0629C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67641E1D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7B733669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D15B3D" w:rsidRPr="00DB0686" w14:paraId="50D06157" w14:textId="77777777" w:rsidTr="00D15B3D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0C7C974E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026C75BB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4AE928AB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7BCAF43D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5148DA88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24638ED5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15B3D" w:rsidRPr="00DB0686" w14:paraId="411AD4F4" w14:textId="77777777" w:rsidTr="00D15B3D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004708C1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463EEC67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5535B966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3C78585C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6279B5E0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161B0A9F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D15B3D" w:rsidRPr="00DB0686" w14:paraId="05CCD40F" w14:textId="77777777" w:rsidTr="00D15B3D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D15B3D" w:rsidRPr="00DB0686" w:rsidRDefault="00D15B3D" w:rsidP="00D15B3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D15B3D" w:rsidRPr="00DB0686" w:rsidRDefault="00D15B3D" w:rsidP="00D15B3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21D50599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5505CB03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65E0B952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1E47CA17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540D30C5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5225AF42" w:rsidR="00D15B3D" w:rsidRPr="003B51B0" w:rsidRDefault="00D15B3D" w:rsidP="00D15B3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3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5621C996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D15B3D">
        <w:rPr>
          <w:rFonts w:ascii="Bookman Old Style" w:hAnsi="Bookman Old Style" w:cs="Times New Roman"/>
          <w:sz w:val="20"/>
          <w:szCs w:val="20"/>
        </w:rPr>
        <w:t>02</w:t>
      </w:r>
      <w:r w:rsidR="00EC09A4">
        <w:rPr>
          <w:rFonts w:ascii="Bookman Old Style" w:hAnsi="Bookman Old Style" w:cs="Times New Roman"/>
          <w:sz w:val="20"/>
          <w:szCs w:val="20"/>
        </w:rPr>
        <w:t xml:space="preserve"> </w:t>
      </w:r>
      <w:r w:rsidR="00D15B3D">
        <w:rPr>
          <w:rFonts w:ascii="Bookman Old Style" w:hAnsi="Bookman Old Style" w:cs="Times New Roman"/>
          <w:sz w:val="20"/>
          <w:szCs w:val="20"/>
        </w:rPr>
        <w:t>octo</w:t>
      </w:r>
      <w:r w:rsidR="00E5199F">
        <w:rPr>
          <w:rFonts w:ascii="Bookman Old Style" w:hAnsi="Bookman Old Style" w:cs="Times New Roman"/>
          <w:sz w:val="20"/>
          <w:szCs w:val="20"/>
        </w:rPr>
        <w:t>bre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380170" w14:textId="77777777" w:rsidR="00E80E69" w:rsidRDefault="00E80E69" w:rsidP="00724F98">
      <w:r>
        <w:separator/>
      </w:r>
    </w:p>
  </w:endnote>
  <w:endnote w:type="continuationSeparator" w:id="0">
    <w:p w14:paraId="06C727D9" w14:textId="77777777" w:rsidR="00E80E69" w:rsidRDefault="00E80E69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1C4CA9" w:rsidRDefault="001C4CA9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1C4CA9" w:rsidRDefault="001C4CA9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8782A9" w14:textId="77777777" w:rsidR="00E80E69" w:rsidRDefault="00E80E69" w:rsidP="00724F98">
      <w:r>
        <w:separator/>
      </w:r>
    </w:p>
  </w:footnote>
  <w:footnote w:type="continuationSeparator" w:id="0">
    <w:p w14:paraId="2F341EBE" w14:textId="77777777" w:rsidR="00E80E69" w:rsidRDefault="00E80E69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1C4CA9" w:rsidRDefault="001C4CA9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1C4CA9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1C4CA9" w:rsidRDefault="001C4CA9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1C4CA9" w:rsidRDefault="001C4CA9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1C4CA9" w:rsidRDefault="001C4CA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1B9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69F"/>
    <w:rsid w:val="000858B4"/>
    <w:rsid w:val="00085FA9"/>
    <w:rsid w:val="00087A06"/>
    <w:rsid w:val="00090846"/>
    <w:rsid w:val="00091E23"/>
    <w:rsid w:val="00091F67"/>
    <w:rsid w:val="00093EC7"/>
    <w:rsid w:val="000A2D1A"/>
    <w:rsid w:val="000A4BAC"/>
    <w:rsid w:val="000A6A12"/>
    <w:rsid w:val="000B0FC9"/>
    <w:rsid w:val="000B5D08"/>
    <w:rsid w:val="000B731B"/>
    <w:rsid w:val="000C0777"/>
    <w:rsid w:val="000C161E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17ADB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4CA9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3ED0"/>
    <w:rsid w:val="00224648"/>
    <w:rsid w:val="002262E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1393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3ABC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D0CC3"/>
    <w:rsid w:val="004D0FCF"/>
    <w:rsid w:val="004D1B50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2090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25EC"/>
    <w:rsid w:val="005933D1"/>
    <w:rsid w:val="00594CD9"/>
    <w:rsid w:val="005952DB"/>
    <w:rsid w:val="005966DA"/>
    <w:rsid w:val="00597148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5E78"/>
    <w:rsid w:val="00607BE7"/>
    <w:rsid w:val="00607C9A"/>
    <w:rsid w:val="00607E7B"/>
    <w:rsid w:val="006219A4"/>
    <w:rsid w:val="006224F3"/>
    <w:rsid w:val="00622C6F"/>
    <w:rsid w:val="006256F5"/>
    <w:rsid w:val="0062740C"/>
    <w:rsid w:val="00627558"/>
    <w:rsid w:val="006329E6"/>
    <w:rsid w:val="006402DF"/>
    <w:rsid w:val="0064197D"/>
    <w:rsid w:val="00641F21"/>
    <w:rsid w:val="00642E47"/>
    <w:rsid w:val="00642EE3"/>
    <w:rsid w:val="0064482C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3E73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96A8B"/>
    <w:rsid w:val="0069718D"/>
    <w:rsid w:val="006A1B1A"/>
    <w:rsid w:val="006A3A91"/>
    <w:rsid w:val="006A47E5"/>
    <w:rsid w:val="006A519D"/>
    <w:rsid w:val="006A6D53"/>
    <w:rsid w:val="006B0BC3"/>
    <w:rsid w:val="006B114E"/>
    <w:rsid w:val="006B48D2"/>
    <w:rsid w:val="006B5D1D"/>
    <w:rsid w:val="006B6AB7"/>
    <w:rsid w:val="006B7595"/>
    <w:rsid w:val="006B7FBF"/>
    <w:rsid w:val="006C1E8D"/>
    <w:rsid w:val="006C696D"/>
    <w:rsid w:val="006C6ECC"/>
    <w:rsid w:val="006C6F41"/>
    <w:rsid w:val="006D111A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44A8"/>
    <w:rsid w:val="00710463"/>
    <w:rsid w:val="00711278"/>
    <w:rsid w:val="0071139B"/>
    <w:rsid w:val="00711E9A"/>
    <w:rsid w:val="007131B5"/>
    <w:rsid w:val="00713C99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43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681D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5A3F"/>
    <w:rsid w:val="00956D4F"/>
    <w:rsid w:val="00957B4E"/>
    <w:rsid w:val="00957E21"/>
    <w:rsid w:val="00963010"/>
    <w:rsid w:val="009706B2"/>
    <w:rsid w:val="00972644"/>
    <w:rsid w:val="00973170"/>
    <w:rsid w:val="00973653"/>
    <w:rsid w:val="00974F5F"/>
    <w:rsid w:val="0097640B"/>
    <w:rsid w:val="009771D9"/>
    <w:rsid w:val="00983796"/>
    <w:rsid w:val="0098529A"/>
    <w:rsid w:val="00985605"/>
    <w:rsid w:val="00990736"/>
    <w:rsid w:val="0099182F"/>
    <w:rsid w:val="00991A79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22E8"/>
    <w:rsid w:val="00A4371B"/>
    <w:rsid w:val="00A43C42"/>
    <w:rsid w:val="00A44273"/>
    <w:rsid w:val="00A45D1A"/>
    <w:rsid w:val="00A60550"/>
    <w:rsid w:val="00A625C2"/>
    <w:rsid w:val="00A670FC"/>
    <w:rsid w:val="00A74DBD"/>
    <w:rsid w:val="00A75A78"/>
    <w:rsid w:val="00A76187"/>
    <w:rsid w:val="00A7656C"/>
    <w:rsid w:val="00A77C67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30E"/>
    <w:rsid w:val="00AF7E42"/>
    <w:rsid w:val="00B00F59"/>
    <w:rsid w:val="00B0336E"/>
    <w:rsid w:val="00B045B1"/>
    <w:rsid w:val="00B06AEC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97DC1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2EE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377C4"/>
    <w:rsid w:val="00C471EC"/>
    <w:rsid w:val="00C47EEF"/>
    <w:rsid w:val="00C50A5E"/>
    <w:rsid w:val="00C51993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873B2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61C4"/>
    <w:rsid w:val="00CE4222"/>
    <w:rsid w:val="00CE7EDF"/>
    <w:rsid w:val="00CF219A"/>
    <w:rsid w:val="00CF3C71"/>
    <w:rsid w:val="00D05341"/>
    <w:rsid w:val="00D11B69"/>
    <w:rsid w:val="00D11BE1"/>
    <w:rsid w:val="00D15B3D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524"/>
    <w:rsid w:val="00DD4C58"/>
    <w:rsid w:val="00DD513F"/>
    <w:rsid w:val="00DD7177"/>
    <w:rsid w:val="00DD76D6"/>
    <w:rsid w:val="00DE013A"/>
    <w:rsid w:val="00DE3812"/>
    <w:rsid w:val="00DE41CB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199F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0E69"/>
    <w:rsid w:val="00E8110B"/>
    <w:rsid w:val="00E838D4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05FA"/>
    <w:rsid w:val="00F1158F"/>
    <w:rsid w:val="00F116F4"/>
    <w:rsid w:val="00F140F3"/>
    <w:rsid w:val="00F14EC5"/>
    <w:rsid w:val="00F15848"/>
    <w:rsid w:val="00F16A42"/>
    <w:rsid w:val="00F23259"/>
    <w:rsid w:val="00F26E9A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152"/>
    <w:rsid w:val="00F743A9"/>
    <w:rsid w:val="00F76079"/>
    <w:rsid w:val="00F77CF8"/>
    <w:rsid w:val="00F80C7F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D772B"/>
    <w:rsid w:val="00FE2C55"/>
    <w:rsid w:val="00FE3A4A"/>
    <w:rsid w:val="00FE3BE2"/>
    <w:rsid w:val="00FE6310"/>
    <w:rsid w:val="00FF11B1"/>
    <w:rsid w:val="00FF17F7"/>
    <w:rsid w:val="00FF2081"/>
    <w:rsid w:val="00FF2B25"/>
    <w:rsid w:val="00FF3B04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55C46-3DC9-42C5-9EA9-04E6AD2E9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7008</TotalTime>
  <Pages>4</Pages>
  <Words>907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378</cp:revision>
  <cp:lastPrinted>2025-09-22T07:58:00Z</cp:lastPrinted>
  <dcterms:created xsi:type="dcterms:W3CDTF">2023-03-17T10:01:00Z</dcterms:created>
  <dcterms:modified xsi:type="dcterms:W3CDTF">2025-10-06T03:07:00Z</dcterms:modified>
</cp:coreProperties>
</file>