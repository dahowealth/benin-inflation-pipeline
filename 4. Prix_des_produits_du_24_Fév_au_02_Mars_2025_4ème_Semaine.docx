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12D1FE1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bookmarkStart w:id="2" w:name="_GoBack"/>
      <w:bookmarkEnd w:id="2"/>
      <w:r>
        <w:rPr>
          <w:rFonts w:ascii="Bookman Old Style" w:hAnsi="Bookman Old Style"/>
          <w:b/>
          <w:bCs/>
        </w:rPr>
        <w:t xml:space="preserve"> </w:t>
      </w:r>
      <w:r w:rsidR="00223ED0">
        <w:rPr>
          <w:rFonts w:ascii="Bookman Old Style" w:hAnsi="Bookman Old Style"/>
          <w:b/>
          <w:bCs/>
        </w:rPr>
        <w:t>24 février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223ED0">
        <w:rPr>
          <w:rFonts w:ascii="Bookman Old Style" w:hAnsi="Bookman Old Style"/>
          <w:b/>
          <w:bCs/>
        </w:rPr>
        <w:t>02 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36563F" w:rsidRPr="00DB0686" w14:paraId="64DA6EB3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1C44F2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1BDB6DF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0B529DF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EB0E11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7CEEFA1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224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71ED7DA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36563F" w:rsidRPr="00DB0686" w14:paraId="1012B13A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5B6906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2EF6D63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77F73F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6238F8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3EA7585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422FC8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59E1307C" w14:textId="77777777" w:rsidTr="0036563F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D7088F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B8C41C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D13226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84AC7F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7D10B1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36D20D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36563F" w:rsidRPr="00DB0686" w14:paraId="7D48F741" w14:textId="77777777" w:rsidTr="0036563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77BD38D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111A4DD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D7817B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7F4E708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E33E03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D4AA59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05EDBB24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220F8A2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8ABA8E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31721CC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DF4E42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3CEEC68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536657A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36563F" w:rsidRPr="00DB0686" w14:paraId="7C7084EF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63A9DE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62DBBA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3D534E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1B5E2F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6203EC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6B46051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55928F54" w14:textId="77777777" w:rsidTr="0036563F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139C69F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15A437C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145E4C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3756D68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75FC4E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46C4F89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36563F" w:rsidRPr="00DB0686" w14:paraId="0D8B32F6" w14:textId="77777777" w:rsidTr="0036563F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EA805D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0B38A7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699D0D2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1F668B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0894F8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1F8463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597D72CB" w14:textId="77777777" w:rsidTr="0036563F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AEEAE4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D01208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6CACC2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9F722B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E16402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5DB4E14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36563F" w:rsidRPr="00DB0686" w14:paraId="040F7FD9" w14:textId="77777777" w:rsidTr="0036563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A8350B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2D6309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FF1AED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E1D2E4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2A417DD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B619F7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6DF8DFC7" w14:textId="77777777" w:rsidTr="0036563F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60F4826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22E64A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3F43EE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5DF11E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378E65F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29C0CA2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36563F" w:rsidRPr="00DB0686" w14:paraId="6289F99A" w14:textId="77777777" w:rsidTr="0036563F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218B29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A4D5EE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2651F3C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E02210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64EA12E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86DF12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425EB410" w14:textId="77777777" w:rsidTr="0036563F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D64B4B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7C199D4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AFEA97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F8B180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7ED483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3D4C7B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697</w:t>
            </w:r>
          </w:p>
        </w:tc>
      </w:tr>
      <w:tr w:rsidR="0036563F" w:rsidRPr="00DB0686" w14:paraId="30E78FFE" w14:textId="77777777" w:rsidTr="0036563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A60AA3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AC13B7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FABFA0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657C270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731845A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DDC824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3FD5ADB3" w14:textId="77777777" w:rsidTr="0036563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36563F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36563F" w:rsidRPr="00DC1CE4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36563F" w:rsidRPr="00DC1CE4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36563F" w:rsidRPr="00DC1CE4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8924FE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1F8B29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0ACA39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37F821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3B11D87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30F5C7E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1 065</w:t>
            </w:r>
          </w:p>
        </w:tc>
      </w:tr>
      <w:tr w:rsidR="0036563F" w:rsidRPr="00DB0686" w14:paraId="0281CA7F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3AE49CB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AAA098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7B76E59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7D21F99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1A92B0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34063A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428F63AB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B5D23D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BC80ED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EF28EA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CAE2A5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6150474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F0E987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278</w:t>
            </w:r>
          </w:p>
        </w:tc>
      </w:tr>
      <w:tr w:rsidR="0036563F" w:rsidRPr="00DB0686" w14:paraId="63262B4B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0076A2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B2A2FF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0FA8EA5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EA821A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611322A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1080BB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-0,7</w:t>
            </w:r>
          </w:p>
        </w:tc>
      </w:tr>
      <w:tr w:rsidR="0036563F" w:rsidRPr="00DB0686" w14:paraId="5750E4A0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A70940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98F83E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451E647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74477CF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F2F80B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7711429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872</w:t>
            </w:r>
          </w:p>
        </w:tc>
      </w:tr>
      <w:tr w:rsidR="0036563F" w:rsidRPr="00DB0686" w14:paraId="4CB2C9CF" w14:textId="77777777" w:rsidTr="0036563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BC2D1A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01C5CA9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6D5D9D7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0D2548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61FE27D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5F2A687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</w:tr>
      <w:tr w:rsidR="0036563F" w:rsidRPr="00DB0686" w14:paraId="42B32853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41FDA6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2FD9496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54C119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687924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6D317C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18EA1E3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513</w:t>
            </w:r>
          </w:p>
        </w:tc>
      </w:tr>
      <w:tr w:rsidR="0036563F" w:rsidRPr="00DB0686" w14:paraId="0DEB7461" w14:textId="77777777" w:rsidTr="0036563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EEDEBD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-20,4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299760C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B443A8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CD3A26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56483D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7F8B7F8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-11,2</w:t>
            </w:r>
          </w:p>
        </w:tc>
      </w:tr>
      <w:tr w:rsidR="0036563F" w:rsidRPr="00DB0686" w14:paraId="60A93C0E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2AF3BB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D74447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5764476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64629F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2249E15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658351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36563F" w:rsidRPr="00DB0686" w14:paraId="0F87F60C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7983E9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1503318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8A03EC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0A59D2D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E85AC7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4BC0F5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6B556D1B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58EB993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6944145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456BA81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AE60CB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108E175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77A3A07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808</w:t>
            </w:r>
          </w:p>
        </w:tc>
      </w:tr>
      <w:tr w:rsidR="0036563F" w:rsidRPr="00DB0686" w14:paraId="57BA8EE7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12A79C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2D12810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407F71F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72B4CDB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BC3BFB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69B8C0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1416B083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184D4D6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561619C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7F22A85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7AF994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2ADCF18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5A0892D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36563F" w:rsidRPr="00DB0686" w14:paraId="2BB3DCD7" w14:textId="77777777" w:rsidTr="0036563F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03AFD3C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C6D611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3BC1D1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73239A2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D93126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302000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266DE149" w14:textId="77777777" w:rsidTr="0036563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BE087E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25F379F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42627C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51D53EF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35890B8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60CD26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</w:tr>
      <w:tr w:rsidR="0036563F" w:rsidRPr="00DB0686" w14:paraId="277BFC91" w14:textId="77777777" w:rsidTr="0036563F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1D4ED9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F22F6A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5E93AFE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1F4618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17990B9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66E7AF2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</w:tr>
      <w:tr w:rsidR="0036563F" w:rsidRPr="00DB0686" w14:paraId="0D32C706" w14:textId="77777777" w:rsidTr="0036563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C59EB8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E17CE9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92867E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7BE7CA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2325DE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736EB3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36563F" w:rsidRPr="00DB0686" w14:paraId="6AB472E8" w14:textId="77777777" w:rsidTr="0036563F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49778F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4D9984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20D8185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159A894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5EABE3B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71EC08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0825059D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A42E89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7F5A5F7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5DF918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5939FE7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12A105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C09AE5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36563F" w:rsidRPr="00DB0686" w14:paraId="5A6D132B" w14:textId="77777777" w:rsidTr="0036563F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440FFA2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51877D6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DEF800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8C217E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4516376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71D3008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423CF46C" w14:textId="77777777" w:rsidTr="0036563F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6064BFD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F0AA09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6FD8489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52107E2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EB6521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6A43BF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36563F" w:rsidRPr="00DB0686" w14:paraId="353AD445" w14:textId="77777777" w:rsidTr="0036563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16D2941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0175F16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88AC29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79E0084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150E807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56CE715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16F8678C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531D2D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000106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312AA8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C36824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D75B75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2F7618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6563F" w:rsidRPr="00DB0686" w14:paraId="249B61F2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F4EAF0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64AB4D5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18FE1AD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BAA8F4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6570C03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52B0BB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293134F8" w14:textId="77777777" w:rsidTr="0036563F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619F03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850C8A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6A6152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1D75287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9B3FA2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C2D5EC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6563F" w:rsidRPr="00DB0686" w14:paraId="14848784" w14:textId="77777777" w:rsidTr="0036563F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310E524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D4B593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A4A3F7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7B36B49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D5F2E2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E6270E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3282865F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169C15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4AF9409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0E8351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32643E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59841B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57B64A1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36563F" w:rsidRPr="00DB0686" w14:paraId="428FAF89" w14:textId="77777777" w:rsidTr="0036563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3632A6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6AB8AA9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477C9E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76B1DF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66BA574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733A5BC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57E22CB3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B818FD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310896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FF43E1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66090FA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2C73E97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74F9CED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36563F" w:rsidRPr="00DB0686" w14:paraId="335333F0" w14:textId="77777777" w:rsidTr="0036563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2C7279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65BB1B3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577082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4B22BA0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EA6C8A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B4E9F0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210F0459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F9D1FB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4F180C8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44685D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97984D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35FA798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4934C3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36563F" w:rsidRPr="00DB0686" w14:paraId="1FF1F896" w14:textId="77777777" w:rsidTr="0036563F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62EC8B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38EF35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02E2A8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DD64CC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5B7A26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2FDCA79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495CDFDF" w14:textId="77777777" w:rsidTr="0036563F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7EEE78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2436F4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63C3A7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D65DC2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E53D28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A4E033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36563F" w:rsidRPr="00DB0686" w14:paraId="0DCD4533" w14:textId="77777777" w:rsidTr="0036563F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FCFA94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FB0ADC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BAC851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10FB88F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5358D8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1414D3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257298FF" w14:textId="77777777" w:rsidTr="0036563F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A8163A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0A7489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B0CAE8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02E31D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127584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6E7420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36563F" w:rsidRPr="00DB0686" w14:paraId="20B40C04" w14:textId="77777777" w:rsidTr="0036563F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9345DC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3C857BD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4501C8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22680FB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15E3999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01B11A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43166171" w14:textId="77777777" w:rsidTr="0036563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57DACB30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697F5A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31A0771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1DFEDDA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AB2F39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3504742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</w:tr>
      <w:tr w:rsidR="0036563F" w:rsidRPr="00DB0686" w14:paraId="4D4C4BD1" w14:textId="77777777" w:rsidTr="0036563F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8CADBA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0F31EE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6C56294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BAC44E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7435CE9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492B50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36563F" w:rsidRPr="00DB0686" w14:paraId="628D88C8" w14:textId="77777777" w:rsidTr="0036563F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22F15E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20F98E2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F2607A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BA6FBF7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93DE34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010FCE9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95 000</w:t>
            </w:r>
          </w:p>
        </w:tc>
      </w:tr>
      <w:tr w:rsidR="0036563F" w:rsidRPr="00DB0686" w14:paraId="21E8A7E0" w14:textId="77777777" w:rsidTr="0036563F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7EC9B31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05E919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DABA2F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A65F58F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29844EA2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6F18414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36563F" w:rsidRPr="00DB0686" w14:paraId="5E490633" w14:textId="77777777" w:rsidTr="0036563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60EFA0B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47E05C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EA276B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C4411E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5756E71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3E05E36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36563F" w:rsidRPr="00DB0686" w14:paraId="50D06157" w14:textId="77777777" w:rsidTr="0036563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44C69DED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F340DC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6A81AC8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9713689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612FCF1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77EC14C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6563F" w:rsidRPr="00DB0686" w14:paraId="411AD4F4" w14:textId="77777777" w:rsidTr="0036563F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3AAE4A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37A60BE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7D0D7414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8309908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D36F68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22EA52A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36563F" w:rsidRPr="00DB0686" w14:paraId="05CCD40F" w14:textId="77777777" w:rsidTr="0036563F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36563F" w:rsidRPr="00DB0686" w:rsidRDefault="0036563F" w:rsidP="0036563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36563F" w:rsidRPr="00DB0686" w:rsidRDefault="0036563F" w:rsidP="0036563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1011FD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8566355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2E4381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402A04E3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223EA96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4C3F395B" w:rsidR="0036563F" w:rsidRPr="003B51B0" w:rsidRDefault="0036563F" w:rsidP="0036563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2F2A95E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EC09A4">
        <w:rPr>
          <w:rFonts w:ascii="Bookman Old Style" w:hAnsi="Bookman Old Style" w:cs="Times New Roman"/>
          <w:sz w:val="20"/>
          <w:szCs w:val="20"/>
        </w:rPr>
        <w:t>0</w:t>
      </w:r>
      <w:r w:rsidR="00025E52">
        <w:rPr>
          <w:rFonts w:ascii="Bookman Old Style" w:hAnsi="Bookman Old Style" w:cs="Times New Roman"/>
          <w:sz w:val="20"/>
          <w:szCs w:val="20"/>
        </w:rPr>
        <w:t>5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mars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BE702" w14:textId="77777777" w:rsidR="00991A79" w:rsidRDefault="00991A79" w:rsidP="00724F98">
      <w:r>
        <w:separator/>
      </w:r>
    </w:p>
  </w:endnote>
  <w:endnote w:type="continuationSeparator" w:id="0">
    <w:p w14:paraId="6170A48B" w14:textId="77777777" w:rsidR="00991A79" w:rsidRDefault="00991A79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BD4D8F" w:rsidRDefault="00BD4D8F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BD4D8F" w:rsidRDefault="00BD4D8F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36AEFE" w14:textId="77777777" w:rsidR="00991A79" w:rsidRDefault="00991A79" w:rsidP="00724F98">
      <w:r>
        <w:separator/>
      </w:r>
    </w:p>
  </w:footnote>
  <w:footnote w:type="continuationSeparator" w:id="0">
    <w:p w14:paraId="5DD90865" w14:textId="77777777" w:rsidR="00991A79" w:rsidRDefault="00991A79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BD4D8F" w:rsidRDefault="00BD4D8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BD4D8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BD4D8F" w:rsidRDefault="00BD4D8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BD4D8F" w:rsidRDefault="00BD4D8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BD4D8F" w:rsidRDefault="00BD4D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E7D35"/>
    <w:rsid w:val="00AF1783"/>
    <w:rsid w:val="00AF22C1"/>
    <w:rsid w:val="00AF7020"/>
    <w:rsid w:val="00B00F59"/>
    <w:rsid w:val="00B045B1"/>
    <w:rsid w:val="00B11C2E"/>
    <w:rsid w:val="00B174D8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551F3-0D2D-40CB-B8C9-2A56761B0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4824</TotalTime>
  <Pages>4</Pages>
  <Words>891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285</cp:revision>
  <cp:lastPrinted>2025-01-22T10:58:00Z</cp:lastPrinted>
  <dcterms:created xsi:type="dcterms:W3CDTF">2023-03-17T10:01:00Z</dcterms:created>
  <dcterms:modified xsi:type="dcterms:W3CDTF">2025-03-06T13:24:00Z</dcterms:modified>
</cp:coreProperties>
</file>