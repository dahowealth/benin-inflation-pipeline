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7064D775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Période : semain</w:t>
      </w:r>
      <w:bookmarkStart w:id="2" w:name="_GoBack"/>
      <w:bookmarkEnd w:id="2"/>
      <w:r>
        <w:rPr>
          <w:rFonts w:ascii="Bookman Old Style" w:hAnsi="Bookman Old Style"/>
          <w:b/>
          <w:bCs/>
        </w:rPr>
        <w:t xml:space="preserve">e du </w:t>
      </w:r>
      <w:r w:rsidR="00E230ED">
        <w:rPr>
          <w:rFonts w:ascii="Bookman Old Style" w:hAnsi="Bookman Old Style"/>
          <w:b/>
          <w:bCs/>
        </w:rPr>
        <w:t>06</w:t>
      </w:r>
      <w:r w:rsidR="0088681D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E230ED">
        <w:rPr>
          <w:rFonts w:ascii="Bookman Old Style" w:hAnsi="Bookman Old Style"/>
          <w:b/>
          <w:bCs/>
        </w:rPr>
        <w:t>12</w:t>
      </w:r>
      <w:r w:rsidR="00EB3DFF">
        <w:rPr>
          <w:rFonts w:ascii="Bookman Old Style" w:hAnsi="Bookman Old Style"/>
          <w:b/>
          <w:bCs/>
        </w:rPr>
        <w:t xml:space="preserve"> </w:t>
      </w:r>
      <w:r w:rsidR="00E230ED">
        <w:rPr>
          <w:rFonts w:ascii="Bookman Old Style" w:hAnsi="Bookman Old Style"/>
          <w:b/>
          <w:bCs/>
        </w:rPr>
        <w:t>octo</w:t>
      </w:r>
      <w:r w:rsidR="00BD62EE">
        <w:rPr>
          <w:rFonts w:ascii="Bookman Old Style" w:hAnsi="Bookman Old Style"/>
          <w:b/>
          <w:bCs/>
        </w:rPr>
        <w:t>bre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3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4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4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5A47C5" w:rsidRPr="00DB0686" w14:paraId="64DA6EB3" w14:textId="77777777" w:rsidTr="005A47C5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5D804204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4A85795C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3DE8BF10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22694DC2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180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668375E0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34F5C572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230</w:t>
            </w:r>
          </w:p>
        </w:tc>
      </w:tr>
      <w:tr w:rsidR="005A47C5" w:rsidRPr="00DB0686" w14:paraId="1012B13A" w14:textId="77777777" w:rsidTr="005A47C5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0C5AA5B5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1BA53F91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485534E6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01C6FC68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-16,7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79F3A5B5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-10,4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26B378D3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-3,8</w:t>
            </w:r>
          </w:p>
        </w:tc>
      </w:tr>
      <w:tr w:rsidR="005A47C5" w:rsidRPr="00DB0686" w14:paraId="59E1307C" w14:textId="77777777" w:rsidTr="005A47C5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67E1DA68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2286936F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75A9F339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4C3EAA6D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4092456B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6B2625D4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5A47C5" w:rsidRPr="00DB0686" w14:paraId="7D48F741" w14:textId="77777777" w:rsidTr="005A47C5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4E3C8B3A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7D24F918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3939E436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55C3859D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4A7BD77A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63F83B80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A47C5" w:rsidRPr="00DB0686" w14:paraId="05EDBB24" w14:textId="77777777" w:rsidTr="005A47C5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0093A571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6C498138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27452E86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0F656586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21995C8A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2D8BD6F8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626</w:t>
            </w:r>
          </w:p>
        </w:tc>
      </w:tr>
      <w:tr w:rsidR="005A47C5" w:rsidRPr="00DB0686" w14:paraId="7C7084EF" w14:textId="77777777" w:rsidTr="005A47C5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135EFE2A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1D76DF9B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1696F011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72318381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35736064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58C9BF8E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A47C5" w:rsidRPr="00DB0686" w14:paraId="55928F54" w14:textId="77777777" w:rsidTr="005A47C5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0F9D01C5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2B7BB789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6DABC10F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1708D664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595E2443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60058B05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5A47C5" w:rsidRPr="00DB0686" w14:paraId="0D8B32F6" w14:textId="77777777" w:rsidTr="005A47C5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355C728A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230A3C10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06D22931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0434B1E2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295A5186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6AF173B7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A47C5" w:rsidRPr="00DB0686" w14:paraId="597D72CB" w14:textId="77777777" w:rsidTr="005A47C5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25E529C6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4C374B28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5E674B2E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365CA5E2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1B186942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71A5A634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5A47C5" w:rsidRPr="00DB0686" w14:paraId="040F7FD9" w14:textId="77777777" w:rsidTr="005A47C5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63A44764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17AD6E81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6DEE9781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5D2B3CBD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6C31544A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0EA07C43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A47C5" w:rsidRPr="00DB0686" w14:paraId="6DF8DFC7" w14:textId="77777777" w:rsidTr="005A47C5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66BF9216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626AA5A1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15865545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5F386282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453063A8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0625239E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955</w:t>
            </w:r>
          </w:p>
        </w:tc>
      </w:tr>
      <w:tr w:rsidR="005A47C5" w:rsidRPr="00DB0686" w14:paraId="6289F99A" w14:textId="77777777" w:rsidTr="005A47C5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0932528F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1552DC50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2FD31C58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1AE314B7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1B1A236E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7AA68180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A47C5" w:rsidRPr="00DB0686" w14:paraId="425EB410" w14:textId="77777777" w:rsidTr="005A47C5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3A372BF1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45548F5D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7A6B2647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0846D418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51F8195E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244286B8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715</w:t>
            </w:r>
          </w:p>
        </w:tc>
      </w:tr>
      <w:tr w:rsidR="005A47C5" w:rsidRPr="00DB0686" w14:paraId="30E78FFE" w14:textId="77777777" w:rsidTr="005A47C5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145931B6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4D2C205A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679938FE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4A8951D8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04ECAAF7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48519291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A47C5" w:rsidRPr="00DB0686" w14:paraId="3FD5ADB3" w14:textId="77777777" w:rsidTr="005A47C5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5A47C5" w:rsidRPr="00DC1CE4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0286FC9F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569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0944F5AB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868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24A09529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39B490B1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254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5B901F73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478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5B23F593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1 107</w:t>
            </w:r>
          </w:p>
        </w:tc>
      </w:tr>
      <w:tr w:rsidR="005A47C5" w:rsidRPr="00DB0686" w14:paraId="0281CA7F" w14:textId="77777777" w:rsidTr="005A47C5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17AB87D0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71B7AD8A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6AEC1913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32EBB2D6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6DAA6B02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297BD6D0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-9,0</w:t>
            </w:r>
          </w:p>
        </w:tc>
      </w:tr>
      <w:tr w:rsidR="005A47C5" w:rsidRPr="00DB0686" w14:paraId="428F63AB" w14:textId="77777777" w:rsidTr="005A47C5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0B388B35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4432B80C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60BB2773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25D848F5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7156815B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318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00C2603B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253</w:t>
            </w:r>
          </w:p>
        </w:tc>
      </w:tr>
      <w:tr w:rsidR="005A47C5" w:rsidRPr="00DB0686" w14:paraId="63262B4B" w14:textId="77777777" w:rsidTr="005A47C5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1EF2BC98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009F6B4E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16A1AEB4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51AC6321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57640E9E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52D6ACFC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-3,8</w:t>
            </w:r>
          </w:p>
        </w:tc>
      </w:tr>
      <w:tr w:rsidR="005A47C5" w:rsidRPr="00DB0686" w14:paraId="5750E4A0" w14:textId="77777777" w:rsidTr="005A47C5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5BBA7850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5A472D9B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56FB718A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2F25D067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461D4E87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41F9A3CE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664</w:t>
            </w:r>
          </w:p>
        </w:tc>
      </w:tr>
      <w:tr w:rsidR="005A47C5" w:rsidRPr="00DB0686" w14:paraId="4CB2C9CF" w14:textId="77777777" w:rsidTr="005A47C5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07A7750D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0CFA6947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5146CD1B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7EF6ECC7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659668A4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6CA63153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-4,2</w:t>
            </w:r>
          </w:p>
        </w:tc>
      </w:tr>
      <w:tr w:rsidR="005A47C5" w:rsidRPr="00DB0686" w14:paraId="42B32853" w14:textId="77777777" w:rsidTr="005A47C5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30EF77A8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1 083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19E7BA89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17C02975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0CCA5239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2F21D33B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1 215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11B105D0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1 159</w:t>
            </w:r>
          </w:p>
        </w:tc>
      </w:tr>
      <w:tr w:rsidR="005A47C5" w:rsidRPr="00DB0686" w14:paraId="0DEB7461" w14:textId="77777777" w:rsidTr="005A47C5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30DB99F4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716BEEAD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0DB23D06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516AFA50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0F10E889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4CD1F58D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4,3</w:t>
            </w:r>
          </w:p>
        </w:tc>
      </w:tr>
      <w:tr w:rsidR="005A47C5" w:rsidRPr="00DB0686" w14:paraId="60A93C0E" w14:textId="77777777" w:rsidTr="005A47C5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4C47C6FF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2AF0B2E0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1556C662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103DBB5B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3411B50C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1A67EEA7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</w:tr>
      <w:tr w:rsidR="005A47C5" w:rsidRPr="00DB0686" w14:paraId="0F87F60C" w14:textId="77777777" w:rsidTr="005A47C5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35EA42C7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536387CD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1EF2D187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5E26D7E5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7F19E393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6C1A315A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A47C5" w:rsidRPr="00DB0686" w14:paraId="6B556D1B" w14:textId="77777777" w:rsidTr="005A47C5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1A9E8283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2DE2C4F3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7A6A2195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4D2BEF36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649FB79D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56EC9B15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783</w:t>
            </w:r>
          </w:p>
        </w:tc>
      </w:tr>
      <w:tr w:rsidR="005A47C5" w:rsidRPr="00DB0686" w14:paraId="57BA8EE7" w14:textId="77777777" w:rsidTr="005A47C5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4480F207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0745A785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0B92FAA4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2188E3D3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53EC54AC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3D53E2C2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A47C5" w:rsidRPr="00DB0686" w14:paraId="1416B083" w14:textId="77777777" w:rsidTr="005A47C5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64E8AD26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4A7C169E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64B16B19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4A24271A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6AC37A90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40BFA3F3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1 033</w:t>
            </w:r>
          </w:p>
        </w:tc>
      </w:tr>
      <w:tr w:rsidR="005A47C5" w:rsidRPr="00DB0686" w14:paraId="2BB3DCD7" w14:textId="77777777" w:rsidTr="005A47C5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25B5FE96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2EDA4BAD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1CF2B5D3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0690C7BF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1EDCF9FE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30C63709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A47C5" w:rsidRPr="00DB0686" w14:paraId="266DE149" w14:textId="77777777" w:rsidTr="005A47C5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38113FC6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09E410B3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6D11E412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38CE5704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44F15FF2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7E7CA0AF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</w:tr>
      <w:tr w:rsidR="005A47C5" w:rsidRPr="00DB0686" w14:paraId="277BFC91" w14:textId="77777777" w:rsidTr="005A47C5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017E55EE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02ADEF74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4341CF68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020A0418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55445968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7F6855DE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2,8</w:t>
            </w:r>
          </w:p>
        </w:tc>
      </w:tr>
      <w:tr w:rsidR="005A47C5" w:rsidRPr="00DB0686" w14:paraId="0D32C706" w14:textId="77777777" w:rsidTr="005A47C5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7BD184EF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1D120BE0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35F5D5FE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53913DB2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32E73D37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42C10D87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5A47C5" w:rsidRPr="00DB0686" w14:paraId="6AB472E8" w14:textId="77777777" w:rsidTr="005A47C5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56F776A5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0FDED967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02F77102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2DE15CCF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05AE0A90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7502E9A2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A47C5" w:rsidRPr="00DB0686" w14:paraId="0825059D" w14:textId="77777777" w:rsidTr="005A47C5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7FA547CF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38B4B75B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58EAE11F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221AF41E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3A1C0FA1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7CA80238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5A47C5" w:rsidRPr="00DB0686" w14:paraId="5A6D132B" w14:textId="77777777" w:rsidTr="005A47C5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4680A52B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3CD35B06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2ACA8332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4EBA50BA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1012E5B4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4723750C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A47C5" w:rsidRPr="00DB0686" w14:paraId="423CF46C" w14:textId="77777777" w:rsidTr="005A47C5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05427CB3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0E872E6A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38A98148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5462D2EA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7BC747F3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1AA1F692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5A47C5" w:rsidRPr="00DB0686" w14:paraId="353AD445" w14:textId="77777777" w:rsidTr="005A47C5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26F9BF7D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1FA2A523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206B5C14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216E9A74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3CAA2830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033CE6D1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A47C5" w:rsidRPr="00DB0686" w14:paraId="16F8678C" w14:textId="77777777" w:rsidTr="005A47C5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1F4819EE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1A3C9763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0CCF0332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109E7778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5932E6A7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525F4F6D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5A47C5" w:rsidRPr="00DB0686" w14:paraId="249B61F2" w14:textId="77777777" w:rsidTr="005A47C5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22F77A89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195BE13C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4A9B8147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11E9BB02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01F0291A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4F6931C1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A47C5" w:rsidRPr="00DB0686" w14:paraId="293134F8" w14:textId="77777777" w:rsidTr="005A47C5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4632A4D7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087CC020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0AC53378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1BEA5F5E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45753E6A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100CFB9D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5A47C5" w:rsidRPr="00DB0686" w14:paraId="14848784" w14:textId="77777777" w:rsidTr="005A47C5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531A7C3D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09D2D41F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0B4ADF14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4B0DFC2D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1F58D0A5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67BB1AAD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A47C5" w:rsidRPr="00DB0686" w14:paraId="3282865F" w14:textId="77777777" w:rsidTr="005A47C5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4DE10731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7080FDEC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79D75701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6FC4D60A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5284BBB2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2332ACB6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5A47C5" w:rsidRPr="00DB0686" w14:paraId="428FAF89" w14:textId="77777777" w:rsidTr="005A47C5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1D459C07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3FAA331B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23FD2910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7289F28B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50B76134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24DD65FE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A47C5" w:rsidRPr="00DB0686" w14:paraId="57E22CB3" w14:textId="77777777" w:rsidTr="005A47C5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4907C702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7254052C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5BFE9B23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7B72C389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136574D4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4015EE73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5A47C5" w:rsidRPr="00DB0686" w14:paraId="335333F0" w14:textId="77777777" w:rsidTr="005A47C5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0EF94D09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47BF00C4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1553B25C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3D7327E5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55E4584E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44EE87B1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A47C5" w:rsidRPr="00DB0686" w14:paraId="210F0459" w14:textId="77777777" w:rsidTr="005A47C5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7CF36289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5A7A0C94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469EF48D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5D0ABE6B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7FCCD2E9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5385BBE6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5A47C5" w:rsidRPr="00DB0686" w14:paraId="1FF1F896" w14:textId="77777777" w:rsidTr="005A47C5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558E4668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1DF12774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1266B2A8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2D110227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250FE64C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7B86207C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A47C5" w:rsidRPr="00DB0686" w14:paraId="495CDFDF" w14:textId="77777777" w:rsidTr="005A47C5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592708E9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5A83A9B3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3CCD8F13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72E596DA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5F7B1DCE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76F5554F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5A47C5" w:rsidRPr="00DB0686" w14:paraId="0DCD4533" w14:textId="77777777" w:rsidTr="005A47C5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1BAED75C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1E1DEE5F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4876D55C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743687FE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46AA158E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402C98FE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A47C5" w:rsidRPr="00DB0686" w14:paraId="257298FF" w14:textId="77777777" w:rsidTr="005A47C5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1362B5CA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0013C392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397A3747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52AA1589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0D5CFBDE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35329051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5A47C5" w:rsidRPr="00DB0686" w14:paraId="20B40C04" w14:textId="77777777" w:rsidTr="005A47C5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65F286B8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0C513093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0D3D2CE5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563FC9D9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7CE19139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66F78ACA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A47C5" w:rsidRPr="00DB0686" w14:paraId="43166171" w14:textId="77777777" w:rsidTr="005A47C5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2FB692A8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4728392C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6B560234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47386FB7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56E56D0A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03570D65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5A47C5" w:rsidRPr="00DB0686" w14:paraId="4D4C4BD1" w14:textId="77777777" w:rsidTr="005A47C5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500E6685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6AAF098C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30AEF1AF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718C00AA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30B767FF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0D98D137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A47C5" w:rsidRPr="00DB0686" w14:paraId="628D88C8" w14:textId="77777777" w:rsidTr="005A47C5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2C705B99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7F8EC71F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1A553C99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2097392E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21D71F75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7A382CA2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5A47C5" w:rsidRPr="00DB0686" w14:paraId="21E8A7E0" w14:textId="77777777" w:rsidTr="005A47C5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34422B1B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6955A1D6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33998955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52A907B1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390BE690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3FC938F2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A47C5" w:rsidRPr="00DB0686" w14:paraId="5E490633" w14:textId="77777777" w:rsidTr="005A47C5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40503D90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526D1F47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59EB2014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5E35C516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7CD1A84C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2FFDA350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5A47C5" w:rsidRPr="00DB0686" w14:paraId="50D06157" w14:textId="77777777" w:rsidTr="005A47C5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29218CC8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57A43A48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4DB57BA8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61939928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7A2BF80D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0ED51E21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A47C5" w:rsidRPr="00DB0686" w14:paraId="411AD4F4" w14:textId="77777777" w:rsidTr="005A47C5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2DA65D6A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419B8877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541363EC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55FAD9BC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2C8AADEE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19F726A9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5A47C5" w:rsidRPr="00DB0686" w14:paraId="05CCD40F" w14:textId="77777777" w:rsidTr="005A47C5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5A47C5" w:rsidRPr="00DB0686" w:rsidRDefault="005A47C5" w:rsidP="005A47C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5A47C5" w:rsidRPr="00DB0686" w:rsidRDefault="005A47C5" w:rsidP="005A47C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5E1F7AAA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5455774B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20AB5698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0ED7208A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45ED3B6D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5D1362DF" w:rsidR="005A47C5" w:rsidRPr="003B51B0" w:rsidRDefault="005A47C5" w:rsidP="005A47C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3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3D1017FA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D15B3D">
        <w:rPr>
          <w:rFonts w:ascii="Bookman Old Style" w:hAnsi="Bookman Old Style" w:cs="Times New Roman"/>
          <w:sz w:val="20"/>
          <w:szCs w:val="20"/>
        </w:rPr>
        <w:t>2</w:t>
      </w:r>
      <w:r w:rsidR="00E230ED">
        <w:rPr>
          <w:rFonts w:ascii="Bookman Old Style" w:hAnsi="Bookman Old Style" w:cs="Times New Roman"/>
          <w:sz w:val="20"/>
          <w:szCs w:val="20"/>
        </w:rPr>
        <w:t>0</w:t>
      </w:r>
      <w:r w:rsidR="00EC09A4">
        <w:rPr>
          <w:rFonts w:ascii="Bookman Old Style" w:hAnsi="Bookman Old Style" w:cs="Times New Roman"/>
          <w:sz w:val="20"/>
          <w:szCs w:val="20"/>
        </w:rPr>
        <w:t xml:space="preserve"> </w:t>
      </w:r>
      <w:r w:rsidR="00D15B3D">
        <w:rPr>
          <w:rFonts w:ascii="Bookman Old Style" w:hAnsi="Bookman Old Style" w:cs="Times New Roman"/>
          <w:sz w:val="20"/>
          <w:szCs w:val="20"/>
        </w:rPr>
        <w:t>octo</w:t>
      </w:r>
      <w:r w:rsidR="00E5199F">
        <w:rPr>
          <w:rFonts w:ascii="Bookman Old Style" w:hAnsi="Bookman Old Style" w:cs="Times New Roman"/>
          <w:sz w:val="20"/>
          <w:szCs w:val="20"/>
        </w:rPr>
        <w:t>bre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000B0E" w14:textId="77777777" w:rsidR="00801652" w:rsidRDefault="00801652" w:rsidP="00724F98">
      <w:r>
        <w:separator/>
      </w:r>
    </w:p>
  </w:endnote>
  <w:endnote w:type="continuationSeparator" w:id="0">
    <w:p w14:paraId="0CCB3F27" w14:textId="77777777" w:rsidR="00801652" w:rsidRDefault="00801652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1C4CA9" w:rsidRDefault="001C4CA9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1C4CA9" w:rsidRDefault="001C4CA9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F25506" w14:textId="77777777" w:rsidR="00801652" w:rsidRDefault="00801652" w:rsidP="00724F98">
      <w:r>
        <w:separator/>
      </w:r>
    </w:p>
  </w:footnote>
  <w:footnote w:type="continuationSeparator" w:id="0">
    <w:p w14:paraId="3E2835CE" w14:textId="77777777" w:rsidR="00801652" w:rsidRDefault="00801652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1C4CA9" w:rsidRDefault="001C4CA9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1C4CA9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1C4CA9" w:rsidRDefault="001C4CA9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1C4CA9" w:rsidRDefault="001C4CA9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1C4CA9" w:rsidRDefault="001C4CA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1B9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69F"/>
    <w:rsid w:val="000858B4"/>
    <w:rsid w:val="00085FA9"/>
    <w:rsid w:val="00087A06"/>
    <w:rsid w:val="00090846"/>
    <w:rsid w:val="00091E23"/>
    <w:rsid w:val="00091F67"/>
    <w:rsid w:val="00093EC7"/>
    <w:rsid w:val="000A2D1A"/>
    <w:rsid w:val="000A4BAC"/>
    <w:rsid w:val="000A6A12"/>
    <w:rsid w:val="000B0FC9"/>
    <w:rsid w:val="000B5D08"/>
    <w:rsid w:val="000B731B"/>
    <w:rsid w:val="000C0777"/>
    <w:rsid w:val="000C161E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17ADB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4CA9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3ED0"/>
    <w:rsid w:val="00224648"/>
    <w:rsid w:val="002262E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1393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0295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3ABC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D0CC3"/>
    <w:rsid w:val="004D0FCF"/>
    <w:rsid w:val="004D1B50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2090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187D"/>
    <w:rsid w:val="00563091"/>
    <w:rsid w:val="00563A82"/>
    <w:rsid w:val="00564703"/>
    <w:rsid w:val="005658EA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25EC"/>
    <w:rsid w:val="005933D1"/>
    <w:rsid w:val="00594CD9"/>
    <w:rsid w:val="005952DB"/>
    <w:rsid w:val="005966DA"/>
    <w:rsid w:val="00597148"/>
    <w:rsid w:val="005A324F"/>
    <w:rsid w:val="005A338E"/>
    <w:rsid w:val="005A47C5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5E78"/>
    <w:rsid w:val="00607BE7"/>
    <w:rsid w:val="00607C9A"/>
    <w:rsid w:val="00607E7B"/>
    <w:rsid w:val="006219A4"/>
    <w:rsid w:val="006224F3"/>
    <w:rsid w:val="00622C6F"/>
    <w:rsid w:val="006256F5"/>
    <w:rsid w:val="0062740C"/>
    <w:rsid w:val="00627558"/>
    <w:rsid w:val="006329E6"/>
    <w:rsid w:val="006402DF"/>
    <w:rsid w:val="0064197D"/>
    <w:rsid w:val="00641F21"/>
    <w:rsid w:val="00642E47"/>
    <w:rsid w:val="00642EE3"/>
    <w:rsid w:val="0064482C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3E73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96A8B"/>
    <w:rsid w:val="0069718D"/>
    <w:rsid w:val="006A1B1A"/>
    <w:rsid w:val="006A3A91"/>
    <w:rsid w:val="006A47E5"/>
    <w:rsid w:val="006A519D"/>
    <w:rsid w:val="006A6D53"/>
    <w:rsid w:val="006B0BC3"/>
    <w:rsid w:val="006B114E"/>
    <w:rsid w:val="006B48D2"/>
    <w:rsid w:val="006B5D1D"/>
    <w:rsid w:val="006B6AB7"/>
    <w:rsid w:val="006B7595"/>
    <w:rsid w:val="006B7FBF"/>
    <w:rsid w:val="006C1E8D"/>
    <w:rsid w:val="006C696D"/>
    <w:rsid w:val="006C6ECC"/>
    <w:rsid w:val="006C6F41"/>
    <w:rsid w:val="006D111A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3E50"/>
    <w:rsid w:val="007044A8"/>
    <w:rsid w:val="00710463"/>
    <w:rsid w:val="00711278"/>
    <w:rsid w:val="0071139B"/>
    <w:rsid w:val="00711E9A"/>
    <w:rsid w:val="007131B5"/>
    <w:rsid w:val="00713C99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43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652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681D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540E"/>
    <w:rsid w:val="008C6147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04C0"/>
    <w:rsid w:val="00941A21"/>
    <w:rsid w:val="00943115"/>
    <w:rsid w:val="00944F22"/>
    <w:rsid w:val="009453FD"/>
    <w:rsid w:val="0094579E"/>
    <w:rsid w:val="00945CF1"/>
    <w:rsid w:val="00954564"/>
    <w:rsid w:val="00955A3F"/>
    <w:rsid w:val="00956D4F"/>
    <w:rsid w:val="00957B4E"/>
    <w:rsid w:val="00957E21"/>
    <w:rsid w:val="00963010"/>
    <w:rsid w:val="009706B2"/>
    <w:rsid w:val="00972644"/>
    <w:rsid w:val="00973170"/>
    <w:rsid w:val="00973653"/>
    <w:rsid w:val="00974F5F"/>
    <w:rsid w:val="0097640B"/>
    <w:rsid w:val="009771D9"/>
    <w:rsid w:val="00983796"/>
    <w:rsid w:val="0098529A"/>
    <w:rsid w:val="00985605"/>
    <w:rsid w:val="00990736"/>
    <w:rsid w:val="0099182F"/>
    <w:rsid w:val="00991A79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22E8"/>
    <w:rsid w:val="00A4371B"/>
    <w:rsid w:val="00A43C42"/>
    <w:rsid w:val="00A44273"/>
    <w:rsid w:val="00A45D1A"/>
    <w:rsid w:val="00A60550"/>
    <w:rsid w:val="00A625C2"/>
    <w:rsid w:val="00A670FC"/>
    <w:rsid w:val="00A74DBD"/>
    <w:rsid w:val="00A75A78"/>
    <w:rsid w:val="00A76187"/>
    <w:rsid w:val="00A7656C"/>
    <w:rsid w:val="00A77C67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30E"/>
    <w:rsid w:val="00AF7E42"/>
    <w:rsid w:val="00B00F59"/>
    <w:rsid w:val="00B0336E"/>
    <w:rsid w:val="00B045B1"/>
    <w:rsid w:val="00B06AEC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97DC1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2EE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377C4"/>
    <w:rsid w:val="00C471EC"/>
    <w:rsid w:val="00C47EEF"/>
    <w:rsid w:val="00C50A5E"/>
    <w:rsid w:val="00C51993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873B2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61C4"/>
    <w:rsid w:val="00CE4222"/>
    <w:rsid w:val="00CE7EDF"/>
    <w:rsid w:val="00CF219A"/>
    <w:rsid w:val="00CF3C71"/>
    <w:rsid w:val="00D05341"/>
    <w:rsid w:val="00D11B69"/>
    <w:rsid w:val="00D11BE1"/>
    <w:rsid w:val="00D15B3D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3A81"/>
    <w:rsid w:val="00DD4524"/>
    <w:rsid w:val="00DD4C58"/>
    <w:rsid w:val="00DD513F"/>
    <w:rsid w:val="00DD7177"/>
    <w:rsid w:val="00DD76D6"/>
    <w:rsid w:val="00DE013A"/>
    <w:rsid w:val="00DE3812"/>
    <w:rsid w:val="00DE41CB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0ED"/>
    <w:rsid w:val="00E235BE"/>
    <w:rsid w:val="00E26885"/>
    <w:rsid w:val="00E33D1B"/>
    <w:rsid w:val="00E37293"/>
    <w:rsid w:val="00E37C82"/>
    <w:rsid w:val="00E40DF6"/>
    <w:rsid w:val="00E433CE"/>
    <w:rsid w:val="00E471C3"/>
    <w:rsid w:val="00E5199F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0E69"/>
    <w:rsid w:val="00E8110B"/>
    <w:rsid w:val="00E838D4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6C36"/>
    <w:rsid w:val="00EB7891"/>
    <w:rsid w:val="00EC09A4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426E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05FA"/>
    <w:rsid w:val="00F1158F"/>
    <w:rsid w:val="00F116F4"/>
    <w:rsid w:val="00F140F3"/>
    <w:rsid w:val="00F14EC5"/>
    <w:rsid w:val="00F15848"/>
    <w:rsid w:val="00F16A42"/>
    <w:rsid w:val="00F23259"/>
    <w:rsid w:val="00F26E9A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152"/>
    <w:rsid w:val="00F743A9"/>
    <w:rsid w:val="00F76079"/>
    <w:rsid w:val="00F77CF8"/>
    <w:rsid w:val="00F80C7F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D772B"/>
    <w:rsid w:val="00FE2C55"/>
    <w:rsid w:val="00FE3A4A"/>
    <w:rsid w:val="00FE3BE2"/>
    <w:rsid w:val="00FE6310"/>
    <w:rsid w:val="00FF11B1"/>
    <w:rsid w:val="00FF17F7"/>
    <w:rsid w:val="00FF2081"/>
    <w:rsid w:val="00FF2B25"/>
    <w:rsid w:val="00FF3B04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BEDE46-A0AD-47C0-BDC7-95F71124B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7012</TotalTime>
  <Pages>4</Pages>
  <Words>906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380</cp:revision>
  <cp:lastPrinted>2025-09-22T07:58:00Z</cp:lastPrinted>
  <dcterms:created xsi:type="dcterms:W3CDTF">2023-03-17T10:01:00Z</dcterms:created>
  <dcterms:modified xsi:type="dcterms:W3CDTF">2025-10-24T08:49:00Z</dcterms:modified>
</cp:coreProperties>
</file>