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3EB8705C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6224E8">
        <w:rPr>
          <w:rFonts w:ascii="Bookman Old Style" w:hAnsi="Bookman Old Style"/>
          <w:b/>
          <w:bCs/>
        </w:rPr>
        <w:t>03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773D0D">
        <w:rPr>
          <w:rFonts w:ascii="Bookman Old Style" w:hAnsi="Bookman Old Style"/>
          <w:b/>
          <w:bCs/>
        </w:rPr>
        <w:t>0</w:t>
      </w:r>
      <w:r w:rsidR="006224E8">
        <w:rPr>
          <w:rFonts w:ascii="Bookman Old Style" w:hAnsi="Bookman Old Style"/>
          <w:b/>
          <w:bCs/>
        </w:rPr>
        <w:t>9</w:t>
      </w:r>
      <w:r w:rsidR="00EB3DFF">
        <w:rPr>
          <w:rFonts w:ascii="Bookman Old Style" w:hAnsi="Bookman Old Style"/>
          <w:b/>
          <w:bCs/>
        </w:rPr>
        <w:t xml:space="preserve"> </w:t>
      </w:r>
      <w:r w:rsidR="00773D0D">
        <w:rPr>
          <w:rFonts w:ascii="Bookman Old Style" w:hAnsi="Bookman Old Style"/>
          <w:b/>
          <w:bCs/>
        </w:rPr>
        <w:t>novem</w:t>
      </w:r>
      <w:bookmarkStart w:id="2" w:name="_GoBack"/>
      <w:bookmarkEnd w:id="2"/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FD5D9A" w:rsidRPr="00DB0686" w14:paraId="64DA6EB3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63E5265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34FBA0A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65AB366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4E1DC3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162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34E08A3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5345C0C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210</w:t>
            </w:r>
          </w:p>
        </w:tc>
      </w:tr>
      <w:tr w:rsidR="00FD5D9A" w:rsidRPr="00DB0686" w14:paraId="1012B13A" w14:textId="77777777" w:rsidTr="00FD5D9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5419AD5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7FE4EB4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3BC8823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2B82510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650D780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66AFE75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59E1307C" w14:textId="77777777" w:rsidTr="00FD5D9A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66F309D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46930BB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34D044B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6027118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325B24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016DA15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FD5D9A" w:rsidRPr="00DB0686" w14:paraId="7D48F741" w14:textId="77777777" w:rsidTr="00FD5D9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7037A21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936D29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2CB7F35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29928D5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7F0F078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65CB8C7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05EDBB24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6FE731A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30B2D31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285D5E7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21F5578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2B0BCE2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62585CB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FD5D9A" w:rsidRPr="00DB0686" w14:paraId="7C7084EF" w14:textId="77777777" w:rsidTr="00FD5D9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476576C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7D3F018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1524318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2E43F64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643C191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28EBE96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55928F54" w14:textId="77777777" w:rsidTr="00FD5D9A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2307A9F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718436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56A185F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7DC0E9C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6613C88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76A9133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FD5D9A" w:rsidRPr="00DB0686" w14:paraId="0D8B32F6" w14:textId="77777777" w:rsidTr="00FD5D9A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1A76B0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4EBD14D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87B4CD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3A0FD81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2C07F63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1F51DBD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597D72CB" w14:textId="77777777" w:rsidTr="00FD5D9A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3B20F16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3453DB4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54A45EC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5BF6ACD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40B6874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2470AFC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FD5D9A" w:rsidRPr="00DB0686" w14:paraId="040F7FD9" w14:textId="77777777" w:rsidTr="00FD5D9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24F1F41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232F624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33297C0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4DE37CD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696CEBF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07FC67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6DF8DFC7" w14:textId="77777777" w:rsidTr="00FD5D9A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2C28DFA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47FDEA1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4A0DBCF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F49540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0468F43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EF4216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928</w:t>
            </w:r>
          </w:p>
        </w:tc>
      </w:tr>
      <w:tr w:rsidR="00FD5D9A" w:rsidRPr="00DB0686" w14:paraId="6289F99A" w14:textId="77777777" w:rsidTr="00FD5D9A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4956C3A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5A32D50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625448C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55E44DC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5175C8B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39966EF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425EB410" w14:textId="77777777" w:rsidTr="00FD5D9A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3F83245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5CC75CC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6BAA0D8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0C01D77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3E35004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C4B1DB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FD5D9A" w:rsidRPr="00DB0686" w14:paraId="30E78FFE" w14:textId="77777777" w:rsidTr="00FD5D9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3579EED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5D439E9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70BC6E4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158DAF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7B42CCC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2F8F870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3FD5ADB3" w14:textId="77777777" w:rsidTr="00FD5D9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FD5D9A" w:rsidRPr="00DC1CE4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4A3531F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464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C4B964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2DBA161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0C5C8BF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17CA759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396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55BE923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902</w:t>
            </w:r>
          </w:p>
        </w:tc>
      </w:tr>
      <w:tr w:rsidR="00FD5D9A" w:rsidRPr="00DB0686" w14:paraId="0281CA7F" w14:textId="77777777" w:rsidTr="00FD5D9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0858D8E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673273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35DD4E7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0D4C489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0E6B94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63175D4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</w:tr>
      <w:tr w:rsidR="00FD5D9A" w:rsidRPr="00DB0686" w14:paraId="428F63AB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65033F0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48BCE70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16B9787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73FE753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7E0ED1C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43BCE02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260</w:t>
            </w:r>
          </w:p>
        </w:tc>
      </w:tr>
      <w:tr w:rsidR="00FD5D9A" w:rsidRPr="00DB0686" w14:paraId="63262B4B" w14:textId="77777777" w:rsidTr="00FD5D9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B2EB35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609BED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0725C89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6BDC1B8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361BADB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1A90A3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</w:tr>
      <w:tr w:rsidR="00FD5D9A" w:rsidRPr="00DB0686" w14:paraId="5750E4A0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51A8814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85D226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017124C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75728EB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A6DFB0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29C6526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</w:tr>
      <w:tr w:rsidR="00FD5D9A" w:rsidRPr="00DB0686" w14:paraId="4CB2C9CF" w14:textId="77777777" w:rsidTr="00FD5D9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D49228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22BD7D9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4A59C33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2796626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54A236C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4131A35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</w:tr>
      <w:tr w:rsidR="00FD5D9A" w:rsidRPr="00DB0686" w14:paraId="42B32853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7C39F78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788276E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70FA997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4AD8E1D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1416437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2488315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1 346</w:t>
            </w:r>
          </w:p>
        </w:tc>
      </w:tr>
      <w:tr w:rsidR="00FD5D9A" w:rsidRPr="00DB0686" w14:paraId="0DEB7461" w14:textId="77777777" w:rsidTr="00FD5D9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5E4261F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423FAD7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4E8209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46F072A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49B4A29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69A4643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</w:tr>
      <w:tr w:rsidR="00FD5D9A" w:rsidRPr="00DB0686" w14:paraId="60A93C0E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AED5E4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6EC783F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4F82DE9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0757BE9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6A6D169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4EF9D35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FD5D9A" w:rsidRPr="00DB0686" w14:paraId="0F87F60C" w14:textId="77777777" w:rsidTr="00FD5D9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745FAC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D5423F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57C2EEA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131AF41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3315B10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47E59E0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6B556D1B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02E6D89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7CD291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3D79800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77C148C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6BCE75B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6223311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FD5D9A" w:rsidRPr="00DB0686" w14:paraId="57BA8EE7" w14:textId="77777777" w:rsidTr="00FD5D9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35CB92B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14C397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4EFEB5D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3274D44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6F4DAAB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62E87C2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1416B083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78D342B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3B04C12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7755479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A94F2A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657B9E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40C87FB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FD5D9A" w:rsidRPr="00DB0686" w14:paraId="2BB3DCD7" w14:textId="77777777" w:rsidTr="00FD5D9A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E208FA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2715BC8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6F07B77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0796211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5D94DFB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12E71C1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266DE149" w14:textId="77777777" w:rsidTr="00FD5D9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1403065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4AED8EC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0BBF1A5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744034A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1FC76A9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5FF7840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542</w:t>
            </w:r>
          </w:p>
        </w:tc>
      </w:tr>
      <w:tr w:rsidR="00FD5D9A" w:rsidRPr="00DB0686" w14:paraId="277BFC91" w14:textId="77777777" w:rsidTr="00FD5D9A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3F03A2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0C74701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1C6A41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4EA9ED3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23EA91A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3D01610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</w:tr>
      <w:tr w:rsidR="00FD5D9A" w:rsidRPr="00DB0686" w14:paraId="0D32C706" w14:textId="77777777" w:rsidTr="00FD5D9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0C11CD1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12404E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3AE3468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44D764D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86F1E0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2D3CCCB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FD5D9A" w:rsidRPr="00DB0686" w14:paraId="6AB472E8" w14:textId="77777777" w:rsidTr="00FD5D9A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6866825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533C57A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7E3E4D3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2AA5EDA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0DDA9B5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1518E3D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0825059D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726758A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55404CA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1E02FE8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09FB307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2197850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49654EC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FD5D9A" w:rsidRPr="00DB0686" w14:paraId="5A6D132B" w14:textId="77777777" w:rsidTr="00FD5D9A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59CBC96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0D91459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1813B7C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620E6A6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01FCDF1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719D3FC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423CF46C" w14:textId="77777777" w:rsidTr="00FD5D9A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5E9EC0C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7D4E208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378223F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1324934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2EBA567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577D2BC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FD5D9A" w:rsidRPr="00DB0686" w14:paraId="353AD445" w14:textId="77777777" w:rsidTr="00FD5D9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7E6868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7EFE472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0B2A1B5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3810621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02D8802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4F5D87B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16F8678C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657D84C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11F8E66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142212C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0B36D3E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418D88F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55754B9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FD5D9A" w:rsidRPr="00DB0686" w14:paraId="249B61F2" w14:textId="77777777" w:rsidTr="00FD5D9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7B188E8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3FBD6B6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5865544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6E53AD0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50096D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785B03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293134F8" w14:textId="77777777" w:rsidTr="00FD5D9A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583A9F7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1F29029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50BD190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B91BA4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7C66FB1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489C473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FD5D9A" w:rsidRPr="00DB0686" w14:paraId="14848784" w14:textId="77777777" w:rsidTr="00FD5D9A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5B29695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3A11526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56E3C5B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9AE67B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7F8FCAB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2AC1A82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3282865F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775FE7C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09FB1A6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656D557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711FEF0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7FF0DD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7EF999B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FD5D9A" w:rsidRPr="00DB0686" w14:paraId="428FAF89" w14:textId="77777777" w:rsidTr="00FD5D9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68F7B99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75C2024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2B3212F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26510BD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4B19029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5FBD4F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57E22CB3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254B8CE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5C08F9A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260204E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7C0AFF7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6626088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0E599AC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FD5D9A" w:rsidRPr="00DB0686" w14:paraId="335333F0" w14:textId="77777777" w:rsidTr="00FD5D9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261D8EE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124E309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222035A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55652F9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3904D43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C47E7B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210F0459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F63008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C25056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7752FA8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4EF044F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29B4703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750EEE6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FD5D9A" w:rsidRPr="00DB0686" w14:paraId="1FF1F896" w14:textId="77777777" w:rsidTr="00FD5D9A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3BBCF6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39B947F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0C6FAEB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5972588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0544346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0E94D00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495CDFDF" w14:textId="77777777" w:rsidTr="00FD5D9A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DE050D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B53228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43C3A47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7318D3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7889E60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0DEF337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FD5D9A" w:rsidRPr="00DB0686" w14:paraId="0DCD4533" w14:textId="77777777" w:rsidTr="00FD5D9A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2D0A0513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3E7C685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6ECC718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44329F2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474552C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5672A9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257298FF" w14:textId="77777777" w:rsidTr="00FD5D9A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7F50717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4225AE7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15A25C1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355B2A3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0D7364A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EBEB8F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FD5D9A" w:rsidRPr="00DB0686" w14:paraId="20B40C04" w14:textId="77777777" w:rsidTr="00FD5D9A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0A93487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50323E0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3D65798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3382603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540A0DE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4F1A479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43166171" w14:textId="77777777" w:rsidTr="00FD5D9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426F894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1A5A0F2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7F7DB33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05F01D4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0738A0D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62AECA0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FD5D9A" w:rsidRPr="00DB0686" w14:paraId="4D4C4BD1" w14:textId="77777777" w:rsidTr="00FD5D9A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312F93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4C04EFC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1CEA7AA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0DA5027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6580101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211EE1E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628D88C8" w14:textId="77777777" w:rsidTr="00FD5D9A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64CBEF8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91DCC4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1F7225E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0C20F4F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583FE0D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5EB16597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FD5D9A" w:rsidRPr="00DB0686" w14:paraId="21E8A7E0" w14:textId="77777777" w:rsidTr="00FD5D9A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194F0A3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56BE57FC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0B3D76D9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6C63FB5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6086A25E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04B5B331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D5D9A" w:rsidRPr="00DB0686" w14:paraId="5E490633" w14:textId="77777777" w:rsidTr="00FD5D9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6A027AAD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50CA1C6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47BC2BB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4DED782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2EC50A6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52C7E0E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FD5D9A" w:rsidRPr="00DB0686" w14:paraId="50D06157" w14:textId="77777777" w:rsidTr="00FD5D9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6C9082E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795275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504A47EA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75DF6B88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3B00D5D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1BB5F0F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-4,7</w:t>
            </w:r>
          </w:p>
        </w:tc>
      </w:tr>
      <w:tr w:rsidR="00FD5D9A" w:rsidRPr="00DB0686" w14:paraId="411AD4F4" w14:textId="77777777" w:rsidTr="00FD5D9A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4D7CB4F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45AC3A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DB7090F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2E81E225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2D1812B0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666F56B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FD5D9A" w:rsidRPr="00DB0686" w14:paraId="05CCD40F" w14:textId="77777777" w:rsidTr="00FD5D9A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FD5D9A" w:rsidRPr="00DB0686" w:rsidRDefault="00FD5D9A" w:rsidP="00FD5D9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FD5D9A" w:rsidRPr="00DB0686" w:rsidRDefault="00FD5D9A" w:rsidP="00FD5D9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599DF57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2C651EA4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674645E2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5D706BB6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2117525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3FF93ACB" w:rsidR="00FD5D9A" w:rsidRPr="003B51B0" w:rsidRDefault="00FD5D9A" w:rsidP="00FD5D9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-4,7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4084F826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FD5D9A">
        <w:rPr>
          <w:rFonts w:ascii="Bookman Old Style" w:hAnsi="Bookman Old Style" w:cs="Times New Roman"/>
          <w:sz w:val="20"/>
          <w:szCs w:val="20"/>
        </w:rPr>
        <w:t>17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2001A0">
        <w:rPr>
          <w:rFonts w:ascii="Bookman Old Style" w:hAnsi="Bookman Old Style" w:cs="Times New Roman"/>
          <w:sz w:val="20"/>
          <w:szCs w:val="20"/>
        </w:rPr>
        <w:t>novem</w:t>
      </w:r>
      <w:r w:rsidR="00E5199F">
        <w:rPr>
          <w:rFonts w:ascii="Bookman Old Style" w:hAnsi="Bookman Old Style" w:cs="Times New Roman"/>
          <w:sz w:val="20"/>
          <w:szCs w:val="20"/>
        </w:rPr>
        <w:t>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B51674" w14:textId="77777777" w:rsidR="000857C4" w:rsidRDefault="000857C4" w:rsidP="00724F98">
      <w:r>
        <w:separator/>
      </w:r>
    </w:p>
  </w:endnote>
  <w:endnote w:type="continuationSeparator" w:id="0">
    <w:p w14:paraId="3ACF75B4" w14:textId="77777777" w:rsidR="000857C4" w:rsidRDefault="000857C4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18D6F" w14:textId="77777777" w:rsidR="000857C4" w:rsidRDefault="000857C4" w:rsidP="00724F98">
      <w:r>
        <w:separator/>
      </w:r>
    </w:p>
  </w:footnote>
  <w:footnote w:type="continuationSeparator" w:id="0">
    <w:p w14:paraId="3799DBCE" w14:textId="77777777" w:rsidR="000857C4" w:rsidRDefault="000857C4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38DE"/>
    <w:rsid w:val="00216099"/>
    <w:rsid w:val="0021704A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3A91"/>
    <w:rsid w:val="006A47E5"/>
    <w:rsid w:val="006A519D"/>
    <w:rsid w:val="006A6D53"/>
    <w:rsid w:val="006B0BC3"/>
    <w:rsid w:val="006B114E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CB2DE-BB6B-4AD9-9162-10083CA71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7023</TotalTime>
  <Pages>4</Pages>
  <Words>906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390</cp:revision>
  <cp:lastPrinted>2025-09-22T07:58:00Z</cp:lastPrinted>
  <dcterms:created xsi:type="dcterms:W3CDTF">2023-03-17T10:01:00Z</dcterms:created>
  <dcterms:modified xsi:type="dcterms:W3CDTF">2025-11-19T11:53:00Z</dcterms:modified>
</cp:coreProperties>
</file>