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4E014B76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255B5E">
        <w:rPr>
          <w:rFonts w:ascii="Bookman Old Style" w:hAnsi="Bookman Old Style"/>
          <w:b/>
          <w:bCs/>
        </w:rPr>
        <w:t>09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255B5E">
        <w:rPr>
          <w:rFonts w:ascii="Bookman Old Style" w:hAnsi="Bookman Old Style"/>
          <w:b/>
          <w:bCs/>
        </w:rPr>
        <w:t>15</w:t>
      </w:r>
      <w:r w:rsidR="007B509B">
        <w:rPr>
          <w:rFonts w:ascii="Bookman Old Style" w:hAnsi="Bookman Old Style"/>
          <w:b/>
          <w:bCs/>
        </w:rPr>
        <w:t xml:space="preserve"> </w:t>
      </w:r>
      <w:r w:rsidR="00AB3B1D">
        <w:rPr>
          <w:rFonts w:ascii="Bookman Old Style" w:hAnsi="Bookman Old Style"/>
          <w:b/>
          <w:bCs/>
        </w:rPr>
        <w:t>mars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bookmarkEnd w:id="1"/>
      <w:r w:rsidR="00B93BB0">
        <w:rPr>
          <w:rFonts w:ascii="Bookman Old Style" w:hAnsi="Bookman Old Style"/>
          <w:b/>
          <w:bCs/>
        </w:rPr>
        <w:t>6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BB03DB" w:rsidRPr="00DB0686" w14:paraId="64DA6EB3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61E584E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53E2E14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40D6748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20BD26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0D3D0CC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3395ED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BB03DB" w:rsidRPr="00DB0686" w14:paraId="1012B13A" w14:textId="77777777" w:rsidTr="00BB03D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D0950E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0BD80E6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7754CA0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2DD099B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7C38DAB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78D9196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59E1307C" w14:textId="77777777" w:rsidTr="00BB03DB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641BDBD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1ED1360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9B419E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258C0AE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3FBD37C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416658C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BB03DB" w:rsidRPr="00DB0686" w14:paraId="7D48F741" w14:textId="77777777" w:rsidTr="00BB03DB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55806E8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F4C99D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5188AB2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449DCC7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0B0000D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51691C4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05EDBB24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58A54C2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766BC5C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6C9B051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2B768EA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5A37E54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67C1656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561</w:t>
            </w:r>
          </w:p>
        </w:tc>
      </w:tr>
      <w:tr w:rsidR="00BB03DB" w:rsidRPr="00DB0686" w14:paraId="7C7084EF" w14:textId="77777777" w:rsidTr="00BB03D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4B3E298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152364C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3544EB6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2909972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1DE4489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E7256D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55928F54" w14:textId="77777777" w:rsidTr="00BB03DB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39DFD53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5A06C0B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3E8F958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1519806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D34514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7BD1859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589</w:t>
            </w:r>
          </w:p>
        </w:tc>
      </w:tr>
      <w:tr w:rsidR="00BB03DB" w:rsidRPr="00DB0686" w14:paraId="0D8B32F6" w14:textId="77777777" w:rsidTr="00BB03DB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75BB123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0671B76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0AEBA9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35335E4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24FE48B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5370D09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597D72CB" w14:textId="77777777" w:rsidTr="00BB03DB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66A98C6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41D0812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4292846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044ECFD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6B0C81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7581154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325</w:t>
            </w:r>
          </w:p>
        </w:tc>
      </w:tr>
      <w:tr w:rsidR="00BB03DB" w:rsidRPr="00DB0686" w14:paraId="040F7FD9" w14:textId="77777777" w:rsidTr="00BB03DB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2916926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0539942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58D57B5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02104ED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6B69CCC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51CAA51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6DF8DFC7" w14:textId="77777777" w:rsidTr="00BB03DB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307F293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492C745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2DB6EEC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7A6D830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139D365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2D15B8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894</w:t>
            </w:r>
          </w:p>
        </w:tc>
      </w:tr>
      <w:tr w:rsidR="00BB03DB" w:rsidRPr="00DB0686" w14:paraId="6289F99A" w14:textId="77777777" w:rsidTr="00BB03DB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37E65A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3C879C2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4B7655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6A88477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557EC30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12905D7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</w:tr>
      <w:tr w:rsidR="00BB03DB" w:rsidRPr="00DB0686" w14:paraId="425EB410" w14:textId="77777777" w:rsidTr="00BB03DB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24A4949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5D2A220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4A08EB9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709C500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1B4351F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6C6DB7F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BB03DB" w:rsidRPr="00DB0686" w14:paraId="30E78FFE" w14:textId="77777777" w:rsidTr="00BB03DB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3760B05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4E57EEA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23593B5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BE53D3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4049D9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6FAE969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3FD5ADB3" w14:textId="77777777" w:rsidTr="00BB03DB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BB03DB" w:rsidRPr="00DC1CE4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6FAEF6E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452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093B60A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664F052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266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7C500DD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390467E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309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06109C6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719</w:t>
            </w:r>
          </w:p>
        </w:tc>
      </w:tr>
      <w:tr w:rsidR="00BB03DB" w:rsidRPr="00DB0686" w14:paraId="0281CA7F" w14:textId="77777777" w:rsidTr="00BB03DB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4941168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6F8E076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6709461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3C0598C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0DF8293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5089501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5,0</w:t>
            </w:r>
          </w:p>
        </w:tc>
      </w:tr>
      <w:tr w:rsidR="00BB03DB" w:rsidRPr="00DB0686" w14:paraId="428F63AB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60D6A61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571C48B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7B84DDD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260B888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5AAC5F2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21D940C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341</w:t>
            </w:r>
          </w:p>
        </w:tc>
      </w:tr>
      <w:tr w:rsidR="00BB03DB" w:rsidRPr="00DB0686" w14:paraId="63262B4B" w14:textId="77777777" w:rsidTr="00BB03D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7202398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6A5DEF4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18D77D6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193C3BD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6D75AE3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6752832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</w:tr>
      <w:tr w:rsidR="00BB03DB" w:rsidRPr="00DB0686" w14:paraId="5750E4A0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6729B3E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454E1AA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7B882A2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1DF61AB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F07345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57347BB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848</w:t>
            </w:r>
          </w:p>
        </w:tc>
      </w:tr>
      <w:tr w:rsidR="00BB03DB" w:rsidRPr="00DB0686" w14:paraId="4CB2C9CF" w14:textId="77777777" w:rsidTr="00BB03DB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3CC7A0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1B681CD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5A645D3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BD7A21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39216B4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34B4EAA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</w:tr>
      <w:tr w:rsidR="00BB03DB" w:rsidRPr="00DB0686" w14:paraId="42B32853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6BB563E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63E6885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003F937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420D959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462017E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566435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</w:tr>
      <w:tr w:rsidR="00BB03DB" w:rsidRPr="00DB0686" w14:paraId="0DEB7461" w14:textId="77777777" w:rsidTr="00BB03DB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0E42562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09A9D30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7A7D24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170EA85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65B525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5662AB1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</w:tr>
      <w:tr w:rsidR="00BB03DB" w:rsidRPr="00DB0686" w14:paraId="60A93C0E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7C42D49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37D3A54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4AF8422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4358A8B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03F251C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6011CCF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BB03DB" w:rsidRPr="00DB0686" w14:paraId="0F87F60C" w14:textId="77777777" w:rsidTr="00BB03D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4CCB519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289AF4B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3CA5F3C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76735A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0EE5F78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1F3DA37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6B556D1B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11B866A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5537BA0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638D136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28A17BC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05C33E9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21D7C7C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BB03DB" w:rsidRPr="00DB0686" w14:paraId="57BA8EE7" w14:textId="77777777" w:rsidTr="00BB03D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34AF64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4583A5D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63C3568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3BB030F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4F5EF62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5EC4C1C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1416B083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3F755BE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67D7DEE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41087DA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5DB1AD8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5AA5569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3F593E1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BB03DB" w:rsidRPr="00DB0686" w14:paraId="2BB3DCD7" w14:textId="77777777" w:rsidTr="00BB03DB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27F6F3F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086D302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56D2620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229747E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6261C9A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5738601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266DE149" w14:textId="77777777" w:rsidTr="00BB03DB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208EE2D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57AC62B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4F41634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7A736D2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492BADB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40911D5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</w:tr>
      <w:tr w:rsidR="00BB03DB" w:rsidRPr="00DB0686" w14:paraId="277BFC91" w14:textId="77777777" w:rsidTr="00BB03DB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71CA9C0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663B31B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5C9072D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072BCCC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249F484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703F242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</w:tr>
      <w:tr w:rsidR="00BB03DB" w:rsidRPr="00DB0686" w14:paraId="0D32C706" w14:textId="77777777" w:rsidTr="00BB03DB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3E9F307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19D772A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0360364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44C978F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1648E06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6ED452C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BB03DB" w:rsidRPr="00DB0686" w14:paraId="6AB472E8" w14:textId="77777777" w:rsidTr="00BB03DB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49E1057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0173494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3388BE0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59BC4DC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183C549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0524D31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0825059D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23E18F0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4A1F147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1D32B9C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4B3CCCC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792D699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659CF16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BB03DB" w:rsidRPr="00DB0686" w14:paraId="5A6D132B" w14:textId="77777777" w:rsidTr="00BB03DB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1642458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55AAB45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07333BA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31ACC03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4EECCE6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010F191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423CF46C" w14:textId="77777777" w:rsidTr="00BB03DB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099BEB7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29ED187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6BA5954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3FB6BE2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75E90D7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37952A5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BB03DB" w:rsidRPr="00DB0686" w14:paraId="353AD445" w14:textId="77777777" w:rsidTr="00BB03DB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329F4E7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6E1BA55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4A8211A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62D9A80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2BAAED0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5F9B47E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16F8678C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0FFF8CC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7C80190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5B5F896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11CB416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4DBB139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08D6EBF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B03DB" w:rsidRPr="00DB0686" w14:paraId="249B61F2" w14:textId="77777777" w:rsidTr="00BB03DB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1F2ED5F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2FF3A07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076658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78AFB92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697B9B9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65124B1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293134F8" w14:textId="77777777" w:rsidTr="00BB03DB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50B967D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1CDD9F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7864E3A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4F9065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630E887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1DE5F8C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B03DB" w:rsidRPr="00DB0686" w14:paraId="14848784" w14:textId="77777777" w:rsidTr="00BB03DB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41A4799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6AF4BA3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1F14515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1F402AE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19E6EEC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5B8809B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3282865F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16ED931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02738F3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F3AE6B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09E7201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34B0AFE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09F0363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BB03DB" w:rsidRPr="00DB0686" w14:paraId="428FAF89" w14:textId="77777777" w:rsidTr="00BB03D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0CF7D85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B370A1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570DC28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7FD8AED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6767DFF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24E2EB5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57E22CB3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6BD012C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0CFFBB2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21D3C12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355DC1D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756D228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08C5776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BB03DB" w:rsidRPr="00DB0686" w14:paraId="335333F0" w14:textId="77777777" w:rsidTr="00BB03DB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7C1F615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5510E17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4AEA8F4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85BB0E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3014CA5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0211F37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210F0459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39B1D4B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623D376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6525CB7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65DDF61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6BF38E1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573D074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BB03DB" w:rsidRPr="00DB0686" w14:paraId="1FF1F896" w14:textId="77777777" w:rsidTr="00BB03DB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00C2F0F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19C7FE8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6A7A7A5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75DB49D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3EAF7BB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1A8AD05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495CDFDF" w14:textId="77777777" w:rsidTr="00BB03DB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3F43CDF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6D108A6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080B7A2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1672C47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0BA8405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0744A80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BB03DB" w:rsidRPr="00DB0686" w14:paraId="0DCD4533" w14:textId="77777777" w:rsidTr="00BB03DB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4DDDE38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1F60ADE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324D7B5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2DA3258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2AAC089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425E4B5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257298FF" w14:textId="77777777" w:rsidTr="00BB03DB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2FEAA52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20D9A4F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2252399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49543BB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2F3961E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785A84F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BB03DB" w:rsidRPr="00DB0686" w14:paraId="20B40C04" w14:textId="77777777" w:rsidTr="00BB03DB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0A359B9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00E1994B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6601225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1FBD824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52067AF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27B7731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43166171" w14:textId="77777777" w:rsidTr="00BB03D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16F1528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56C7AC6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67AD1A7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158AEEF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460586F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63D2081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84 667</w:t>
            </w:r>
          </w:p>
        </w:tc>
      </w:tr>
      <w:tr w:rsidR="00BB03DB" w:rsidRPr="00DB0686" w14:paraId="4D4C4BD1" w14:textId="77777777" w:rsidTr="00BB03DB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56309D2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661C5E2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9BB563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0477064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4AE94E5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0F0F642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</w:tr>
      <w:tr w:rsidR="00BB03DB" w:rsidRPr="00DB0686" w14:paraId="628D88C8" w14:textId="77777777" w:rsidTr="00BB03DB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52E1BE0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5B0CCDAA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0F0975C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3AB89D6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1FE74543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18C0B111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84 667</w:t>
            </w:r>
          </w:p>
        </w:tc>
      </w:tr>
      <w:tr w:rsidR="00BB03DB" w:rsidRPr="00DB0686" w14:paraId="21E8A7E0" w14:textId="77777777" w:rsidTr="00BB03DB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1E2DDDD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431B881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01520FE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50EA275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3C11476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1397F8C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</w:tr>
      <w:tr w:rsidR="00BB03DB" w:rsidRPr="00DB0686" w14:paraId="5E490633" w14:textId="77777777" w:rsidTr="00BB03DB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736C3B1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42E0286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70DCA25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504DF79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50D0356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0A392C8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BB03DB" w:rsidRPr="00DB0686" w14:paraId="50D06157" w14:textId="77777777" w:rsidTr="00BB03DB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1E5DD95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5B903DB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46BACE8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6A1C3B17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0D791FDC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61318652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B03DB" w:rsidRPr="00DB0686" w14:paraId="411AD4F4" w14:textId="77777777" w:rsidTr="00BB03DB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6C79C314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596898A8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743634C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5775E5F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4BB3B53D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6071F266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BB03DB" w:rsidRPr="00DB0686" w14:paraId="05CCD40F" w14:textId="77777777" w:rsidTr="00BB03DB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BB03DB" w:rsidRPr="00DB0686" w:rsidRDefault="00BB03DB" w:rsidP="00BB03D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BB03DB" w:rsidRPr="00DB0686" w:rsidRDefault="00BB03DB" w:rsidP="00BB03D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685AB0E0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128D97EE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6E8D05F5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7FAD028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61FB19F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0EB64079" w:rsidR="00BB03DB" w:rsidRPr="003B51B0" w:rsidRDefault="00BB03DB" w:rsidP="00BB03D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041D82A1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8F46DD">
        <w:rPr>
          <w:rFonts w:ascii="Bookman Old Style" w:hAnsi="Bookman Old Style" w:cs="Times New Roman"/>
          <w:sz w:val="20"/>
          <w:szCs w:val="20"/>
        </w:rPr>
        <w:t>1</w:t>
      </w:r>
      <w:bookmarkStart w:id="4" w:name="_GoBack"/>
      <w:bookmarkEnd w:id="4"/>
      <w:r w:rsidR="00255B5E">
        <w:rPr>
          <w:rFonts w:ascii="Bookman Old Style" w:hAnsi="Bookman Old Style" w:cs="Times New Roman"/>
          <w:sz w:val="20"/>
          <w:szCs w:val="20"/>
        </w:rPr>
        <w:t>3</w:t>
      </w:r>
      <w:r w:rsidR="00793D87">
        <w:rPr>
          <w:rFonts w:ascii="Bookman Old Style" w:hAnsi="Bookman Old Style" w:cs="Times New Roman"/>
          <w:sz w:val="20"/>
          <w:szCs w:val="20"/>
        </w:rPr>
        <w:t xml:space="preserve"> </w:t>
      </w:r>
      <w:r w:rsidR="00255B5E">
        <w:rPr>
          <w:rFonts w:ascii="Bookman Old Style" w:hAnsi="Bookman Old Style" w:cs="Times New Roman"/>
          <w:sz w:val="20"/>
          <w:szCs w:val="20"/>
        </w:rPr>
        <w:t>avril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B3B1D">
        <w:rPr>
          <w:rFonts w:ascii="Bookman Old Style" w:hAnsi="Bookman Old Style" w:cs="Times New Roman"/>
          <w:sz w:val="20"/>
          <w:szCs w:val="20"/>
        </w:rPr>
        <w:t>6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73078C" w14:textId="77777777" w:rsidR="00BF6853" w:rsidRDefault="00BF6853" w:rsidP="00724F98">
      <w:r>
        <w:separator/>
      </w:r>
    </w:p>
  </w:endnote>
  <w:endnote w:type="continuationSeparator" w:id="0">
    <w:p w14:paraId="04763B6B" w14:textId="77777777" w:rsidR="00BF6853" w:rsidRDefault="00BF6853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DD00E4" w:rsidRDefault="00DD00E4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DD00E4" w:rsidRDefault="00DD00E4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76DAF0" w14:textId="77777777" w:rsidR="00BF6853" w:rsidRDefault="00BF6853" w:rsidP="00724F98">
      <w:r>
        <w:separator/>
      </w:r>
    </w:p>
  </w:footnote>
  <w:footnote w:type="continuationSeparator" w:id="0">
    <w:p w14:paraId="40AEB0C3" w14:textId="77777777" w:rsidR="00BF6853" w:rsidRDefault="00BF6853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DD00E4" w:rsidRDefault="00DD00E4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DD00E4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DD00E4" w:rsidRDefault="00DD00E4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DD00E4" w:rsidRDefault="00DD00E4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DD00E4" w:rsidRDefault="00DD00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6726"/>
    <w:rsid w:val="00087A06"/>
    <w:rsid w:val="00090846"/>
    <w:rsid w:val="00091E23"/>
    <w:rsid w:val="00091F67"/>
    <w:rsid w:val="00093EC7"/>
    <w:rsid w:val="000A2D1A"/>
    <w:rsid w:val="000A4BAC"/>
    <w:rsid w:val="000A6A12"/>
    <w:rsid w:val="000A75D6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5D25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2171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5B5E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2EEF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109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C0B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379B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C7240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76FFD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E7D38"/>
    <w:rsid w:val="005F05EB"/>
    <w:rsid w:val="005F4868"/>
    <w:rsid w:val="005F61EB"/>
    <w:rsid w:val="005F752D"/>
    <w:rsid w:val="005F7806"/>
    <w:rsid w:val="005F7C97"/>
    <w:rsid w:val="00604210"/>
    <w:rsid w:val="006055A8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3C3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2BD8"/>
    <w:rsid w:val="00793CC0"/>
    <w:rsid w:val="00793D87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09B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E6743"/>
    <w:rsid w:val="008F46DD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5F57"/>
    <w:rsid w:val="0097640B"/>
    <w:rsid w:val="009771D9"/>
    <w:rsid w:val="00983796"/>
    <w:rsid w:val="00983CCE"/>
    <w:rsid w:val="0098529A"/>
    <w:rsid w:val="00985605"/>
    <w:rsid w:val="00990136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0BC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3B1D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3EA3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0764A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439EB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3BB0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03DB"/>
    <w:rsid w:val="00BB17BD"/>
    <w:rsid w:val="00BB1E72"/>
    <w:rsid w:val="00BB31B1"/>
    <w:rsid w:val="00BB44C4"/>
    <w:rsid w:val="00BB4BBB"/>
    <w:rsid w:val="00BB60D7"/>
    <w:rsid w:val="00BB6EF8"/>
    <w:rsid w:val="00BB7B58"/>
    <w:rsid w:val="00BC0E2C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BF6853"/>
    <w:rsid w:val="00C05BEE"/>
    <w:rsid w:val="00C07ACA"/>
    <w:rsid w:val="00C11F90"/>
    <w:rsid w:val="00C127F1"/>
    <w:rsid w:val="00C12B92"/>
    <w:rsid w:val="00C14262"/>
    <w:rsid w:val="00C168C2"/>
    <w:rsid w:val="00C20734"/>
    <w:rsid w:val="00C22464"/>
    <w:rsid w:val="00C22F6D"/>
    <w:rsid w:val="00C23DD2"/>
    <w:rsid w:val="00C2485B"/>
    <w:rsid w:val="00C25E78"/>
    <w:rsid w:val="00C273FD"/>
    <w:rsid w:val="00C2792E"/>
    <w:rsid w:val="00C36617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D6BBF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1AD8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00E4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4D08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5878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06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0AD"/>
    <w:rsid w:val="00FB629D"/>
    <w:rsid w:val="00FC2251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C7118-38DE-416E-93E5-169CDDEAF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7919</TotalTime>
  <Pages>4</Pages>
  <Words>903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432</cp:revision>
  <cp:lastPrinted>2025-09-22T07:58:00Z</cp:lastPrinted>
  <dcterms:created xsi:type="dcterms:W3CDTF">2023-03-17T10:01:00Z</dcterms:created>
  <dcterms:modified xsi:type="dcterms:W3CDTF">2026-04-15T00:21:00Z</dcterms:modified>
</cp:coreProperties>
</file>