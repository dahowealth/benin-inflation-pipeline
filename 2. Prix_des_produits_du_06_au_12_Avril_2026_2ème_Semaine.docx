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68A93CE4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3425DB">
        <w:rPr>
          <w:rFonts w:ascii="Bookman Old Style" w:hAnsi="Bookman Old Style"/>
          <w:b/>
          <w:bCs/>
        </w:rPr>
        <w:t>06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3425DB">
        <w:rPr>
          <w:rFonts w:ascii="Bookman Old Style" w:hAnsi="Bookman Old Style"/>
          <w:b/>
          <w:bCs/>
        </w:rPr>
        <w:t>12</w:t>
      </w:r>
      <w:r w:rsidR="007B509B">
        <w:rPr>
          <w:rFonts w:ascii="Bookman Old Style" w:hAnsi="Bookman Old Style"/>
          <w:b/>
          <w:bCs/>
        </w:rPr>
        <w:t xml:space="preserve"> </w:t>
      </w:r>
      <w:r w:rsidR="003425DB">
        <w:rPr>
          <w:rFonts w:ascii="Bookman Old Style" w:hAnsi="Bookman Old Style"/>
          <w:b/>
          <w:bCs/>
        </w:rPr>
        <w:t>avril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6B25BC" w:rsidRPr="00DB0686" w14:paraId="64DA6EB3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4A002A5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3FD7A96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368E581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7DC496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F389E5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2027EE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6B25BC" w:rsidRPr="00DB0686" w14:paraId="1012B13A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4584943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61F85B2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2B1A41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33A8930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572D992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2465EB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59E1307C" w14:textId="77777777" w:rsidTr="006B25BC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2A5C5CC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70B814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6D4B5D8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8396EA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643F54C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E5419A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6B25BC" w:rsidRPr="00DB0686" w14:paraId="7D48F741" w14:textId="77777777" w:rsidTr="006B25BC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0E6EF32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96D46D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51520A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6180BAD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F45860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029B7AF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05EDBB24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A13FFA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C78F7C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1DCDF8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B8E98D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085315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1127550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544</w:t>
            </w:r>
          </w:p>
        </w:tc>
      </w:tr>
      <w:tr w:rsidR="006B25BC" w:rsidRPr="00DB0686" w14:paraId="7C7084EF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37058F6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346F9C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42D027C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45A7A6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45F8718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6D73F1A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55928F54" w14:textId="77777777" w:rsidTr="006B25BC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F6F548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5F18DE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C1FF20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11771E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38D0E1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30C354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589</w:t>
            </w:r>
          </w:p>
        </w:tc>
      </w:tr>
      <w:tr w:rsidR="006B25BC" w:rsidRPr="00DB0686" w14:paraId="0D8B32F6" w14:textId="77777777" w:rsidTr="006B25BC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4AAEC2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09FF69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05CDC6E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64DD90D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79A0FC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C0D663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597D72CB" w14:textId="77777777" w:rsidTr="006B25BC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6209453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8C6775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D27EDE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4C6D10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38DFD1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59051D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325</w:t>
            </w:r>
          </w:p>
        </w:tc>
      </w:tr>
      <w:tr w:rsidR="006B25BC" w:rsidRPr="00DB0686" w14:paraId="040F7FD9" w14:textId="77777777" w:rsidTr="006B25BC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413541D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150FC98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0412060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608EC8E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7A1FB84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02E171B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6DF8DFC7" w14:textId="77777777" w:rsidTr="006B25BC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AF2959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3BE5812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EF4B37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F55CB7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29423C0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5EE0F1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807</w:t>
            </w:r>
          </w:p>
        </w:tc>
      </w:tr>
      <w:tr w:rsidR="006B25BC" w:rsidRPr="00DB0686" w14:paraId="6289F99A" w14:textId="77777777" w:rsidTr="006B25BC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4F73CE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CF3F84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509BED3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4188510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71C252D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E561CC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-9,7</w:t>
            </w:r>
          </w:p>
        </w:tc>
      </w:tr>
      <w:tr w:rsidR="006B25BC" w:rsidRPr="00DB0686" w14:paraId="425EB410" w14:textId="77777777" w:rsidTr="006B25BC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7502AB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D74EE5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5FB1AA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04D1595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216218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2247E54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6B25BC" w:rsidRPr="00DB0686" w14:paraId="30E78FFE" w14:textId="77777777" w:rsidTr="006B25BC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227074E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692FA9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7E4194F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7E9E09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39EEB1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43B3D9D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3FD5ADB3" w14:textId="77777777" w:rsidTr="006B25BC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6B25BC" w:rsidRPr="00DC1CE4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4732A05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513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1F00F8C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D7547A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B36FEB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4D42129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349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77C114E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785</w:t>
            </w:r>
          </w:p>
        </w:tc>
      </w:tr>
      <w:tr w:rsidR="006B25BC" w:rsidRPr="00DB0686" w14:paraId="0281CA7F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06CA68C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1D85CF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B827F6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741C4ED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4EFEB8F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5633E73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428F63AB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49CD4F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5F6908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274952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1C75338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7E8E83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4699830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410</w:t>
            </w:r>
          </w:p>
        </w:tc>
      </w:tr>
      <w:tr w:rsidR="006B25BC" w:rsidRPr="00DB0686" w14:paraId="63262B4B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2AA3C8C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20C1BE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16928F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04DF0D4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1C2A794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ED7F3E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6B25BC" w:rsidRPr="00DB0686" w14:paraId="5750E4A0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0AC8745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3B1BF77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1C25B6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F17BE5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9C02F1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858899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953</w:t>
            </w:r>
          </w:p>
        </w:tc>
      </w:tr>
      <w:tr w:rsidR="006B25BC" w:rsidRPr="00DB0686" w14:paraId="4CB2C9CF" w14:textId="77777777" w:rsidTr="006B25BC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D9A39D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4E5C029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48C580F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021DAF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D8EEC4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1C6CFFE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</w:tr>
      <w:tr w:rsidR="006B25BC" w:rsidRPr="00DB0686" w14:paraId="42B32853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42E2A31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41E678B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609676D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85E53D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CC86D3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7281BE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568</w:t>
            </w:r>
          </w:p>
        </w:tc>
      </w:tr>
      <w:tr w:rsidR="006B25BC" w:rsidRPr="00DB0686" w14:paraId="0DEB7461" w14:textId="77777777" w:rsidTr="006B25BC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31816F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654360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B2F3CE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F85AD7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EE4577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210E65E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</w:tr>
      <w:tr w:rsidR="006B25BC" w:rsidRPr="00DB0686" w14:paraId="60A93C0E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55AC7BB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76F5225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40F892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67C0A3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3C5D8E4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6FA4953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6B25BC" w:rsidRPr="00DB0686" w14:paraId="0F87F60C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06C115F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331F1D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BE94AD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46D4D59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EC6572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A5AEF7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6B556D1B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F9E1F3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70BF47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063B2A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1BC81EB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26FEA2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862F8F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6B25BC" w:rsidRPr="00DB0686" w14:paraId="57BA8EE7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4A9441E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1CB7BED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2785612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F061FD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3755509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5A3910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1416B083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D7CD57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79CA1A9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134189D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2653EA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333C9F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84D4D4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6B25BC" w:rsidRPr="00DB0686" w14:paraId="2BB3DCD7" w14:textId="77777777" w:rsidTr="006B25BC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E69409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0F8CD5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8A562D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58F4A2B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3843CBC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0EB54AE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266DE149" w14:textId="77777777" w:rsidTr="006B25BC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032507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490614A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A165D7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703483B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07F1CB1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526B37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6B25BC" w:rsidRPr="00DB0686" w14:paraId="277BFC91" w14:textId="77777777" w:rsidTr="006B25BC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BCDF0F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A3BAC2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E93154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2DC8E12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7D3B3A3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C20E74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0D32C706" w14:textId="77777777" w:rsidTr="006B25BC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4D2350A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14A005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F3D923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38EEFA2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F3EE46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F90FD8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6B25BC" w:rsidRPr="00DB0686" w14:paraId="6AB472E8" w14:textId="77777777" w:rsidTr="006B25BC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36C2FAF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F36F1D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CE73AA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661ED4D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5CEAC37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356DB68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0825059D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0CF4ADF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38D135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DBC233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412434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5C544F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62D4EC3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6B25BC" w:rsidRPr="00DB0686" w14:paraId="5A6D132B" w14:textId="77777777" w:rsidTr="006B25BC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786465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9A1451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090EDE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63C54D3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778600C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29CB7A3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423CF46C" w14:textId="77777777" w:rsidTr="006B25BC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02A7E4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194EFFC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678565D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EF247D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AD8BDC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75CD7C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B25BC" w:rsidRPr="00DB0686" w14:paraId="353AD445" w14:textId="77777777" w:rsidTr="006B25BC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8EDA55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BACD34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ADAB00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156C601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7BCE4F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5C2E1A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16F8678C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54EF472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2B92E88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97F06D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07DD342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50683B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8893D9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B25BC" w:rsidRPr="00DB0686" w14:paraId="249B61F2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D46F82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228248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3203EF4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0759166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2547EEB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194126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293134F8" w14:textId="77777777" w:rsidTr="006B25BC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0971856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5ABE35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073244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3101A42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151B67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3C181C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B25BC" w:rsidRPr="00DB0686" w14:paraId="14848784" w14:textId="77777777" w:rsidTr="006B25BC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40BC6E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2DD657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5BA4180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1BAB327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EB107B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F74AA5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3282865F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3A54417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0B5824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BFA8CA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690925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5E0DD1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858E51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6B25BC" w:rsidRPr="00DB0686" w14:paraId="428FAF89" w14:textId="77777777" w:rsidTr="006B25B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3F98C1E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54F0431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36A9ED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D035EA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7FBA4CF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6747EC3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57E22CB3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F0C2E7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3BA8815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4AE857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112D361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B8FD2D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B5A108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B25BC" w:rsidRPr="00DB0686" w14:paraId="335333F0" w14:textId="77777777" w:rsidTr="006B25BC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6143BD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4B7529B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6EF2A9B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9AF960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85408C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1E14F3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210F0459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5164E8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1F5061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06004E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D3F4A4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3C567DF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439025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6B25BC" w:rsidRPr="00DB0686" w14:paraId="1FF1F896" w14:textId="77777777" w:rsidTr="006B25BC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190546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687BA13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2F7C789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1E5A37E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B5DC59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F22DF8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495CDFDF" w14:textId="77777777" w:rsidTr="006B25BC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4099761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F58E26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7474430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20D79D4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968E2D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8CC086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6B25BC" w:rsidRPr="00DB0686" w14:paraId="0DCD4533" w14:textId="77777777" w:rsidTr="006B25BC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663729E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239BD1E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180F210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324701B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EA2721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8E2B95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257298FF" w14:textId="77777777" w:rsidTr="006B25BC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6F4CCD0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6EEAF02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9AEBC5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757FB1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729D551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9CAF46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6B25BC" w:rsidRPr="00DB0686" w14:paraId="20B40C04" w14:textId="77777777" w:rsidTr="006B25BC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0AC9B4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1E96B26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0DCB85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1866F6F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03759FB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628273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43166171" w14:textId="77777777" w:rsidTr="006B25B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827005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362821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398C44E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101 667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1FFD775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8FCF0C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1BC1F6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</w:tr>
      <w:tr w:rsidR="006B25BC" w:rsidRPr="00DB0686" w14:paraId="4D4C4BD1" w14:textId="77777777" w:rsidTr="006B25BC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4FDF2BB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9BB413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586CFA1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25D10AB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2000C1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22EB3E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</w:tr>
      <w:tr w:rsidR="006B25BC" w:rsidRPr="00DB0686" w14:paraId="628D88C8" w14:textId="77777777" w:rsidTr="006B25BC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279FC30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4F9300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1BE643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8D5AFFD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54DF9F7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4E541B7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98 333</w:t>
            </w:r>
          </w:p>
        </w:tc>
      </w:tr>
      <w:tr w:rsidR="006B25BC" w:rsidRPr="00DB0686" w14:paraId="21E8A7E0" w14:textId="77777777" w:rsidTr="006B25BC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2E7C75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72F947A0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394161D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073C076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FC01AA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34DC38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</w:tr>
      <w:tr w:rsidR="006B25BC" w:rsidRPr="00DB0686" w14:paraId="5E490633" w14:textId="77777777" w:rsidTr="006B25BC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BD7542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5A70325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7A1BF9C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2CAF883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1A19EAC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3F35639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6B25BC" w:rsidRPr="00DB0686" w14:paraId="50D06157" w14:textId="77777777" w:rsidTr="006B25BC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03CCB37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362572A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39381ACA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1E2ACE4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0253B20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F66141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5BC" w:rsidRPr="00DB0686" w14:paraId="411AD4F4" w14:textId="77777777" w:rsidTr="006B25BC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33B6C5F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FD95A9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2EAFBF9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4B53E41E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4D4B388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715DA73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6B25BC" w:rsidRPr="00DB0686" w14:paraId="05CCD40F" w14:textId="77777777" w:rsidTr="006B25BC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6B25BC" w:rsidRPr="00DB0686" w:rsidRDefault="006B25BC" w:rsidP="006B25B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6B25BC" w:rsidRPr="00DB0686" w:rsidRDefault="006B25BC" w:rsidP="006B25B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43275BA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2E6CBAEC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F985F92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4B16DEF4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D01D553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73002061" w:rsidR="006B25BC" w:rsidRPr="003B51B0" w:rsidRDefault="006B25BC" w:rsidP="006B25B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  <w:bookmarkStart w:id="4" w:name="_GoBack"/>
      <w:bookmarkEnd w:id="4"/>
    </w:p>
    <w:p w14:paraId="17850EEE" w14:textId="0AC5B53C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5B353E">
        <w:rPr>
          <w:rFonts w:ascii="Bookman Old Style" w:hAnsi="Bookman Old Style" w:cs="Times New Roman"/>
          <w:sz w:val="20"/>
          <w:szCs w:val="20"/>
        </w:rPr>
        <w:t>28</w:t>
      </w:r>
      <w:r w:rsidR="00793D87">
        <w:rPr>
          <w:rFonts w:ascii="Bookman Old Style" w:hAnsi="Bookman Old Style" w:cs="Times New Roman"/>
          <w:sz w:val="20"/>
          <w:szCs w:val="20"/>
        </w:rPr>
        <w:t xml:space="preserve"> </w:t>
      </w:r>
      <w:r w:rsidR="00255B5E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B3B1D">
        <w:rPr>
          <w:rFonts w:ascii="Bookman Old Style" w:hAnsi="Bookman Old Style" w:cs="Times New Roman"/>
          <w:sz w:val="20"/>
          <w:szCs w:val="20"/>
        </w:rPr>
        <w:t>6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77A063" w14:textId="77777777" w:rsidR="00311837" w:rsidRDefault="00311837" w:rsidP="00724F98">
      <w:r>
        <w:separator/>
      </w:r>
    </w:p>
  </w:endnote>
  <w:endnote w:type="continuationSeparator" w:id="0">
    <w:p w14:paraId="151DB706" w14:textId="77777777" w:rsidR="00311837" w:rsidRDefault="00311837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694745" w:rsidRDefault="00694745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694745" w:rsidRDefault="00694745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374013" w14:textId="77777777" w:rsidR="00311837" w:rsidRDefault="00311837" w:rsidP="00724F98">
      <w:r>
        <w:separator/>
      </w:r>
    </w:p>
  </w:footnote>
  <w:footnote w:type="continuationSeparator" w:id="0">
    <w:p w14:paraId="296BBA63" w14:textId="77777777" w:rsidR="00311837" w:rsidRDefault="00311837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694745" w:rsidRDefault="00694745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694745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694745" w:rsidRDefault="00694745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694745" w:rsidRDefault="00694745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694745" w:rsidRDefault="0069474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2DFB"/>
    <w:rsid w:val="00083A1B"/>
    <w:rsid w:val="0008569F"/>
    <w:rsid w:val="000857C4"/>
    <w:rsid w:val="000858B4"/>
    <w:rsid w:val="00085FA9"/>
    <w:rsid w:val="00086726"/>
    <w:rsid w:val="00087A06"/>
    <w:rsid w:val="00090846"/>
    <w:rsid w:val="00091E23"/>
    <w:rsid w:val="00091F67"/>
    <w:rsid w:val="00093EC7"/>
    <w:rsid w:val="000A2D1A"/>
    <w:rsid w:val="000A4BAC"/>
    <w:rsid w:val="000A6A12"/>
    <w:rsid w:val="000A75D6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15CC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5B5E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837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5DB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379B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76FFD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53E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3C3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474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5BC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3B86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2BD8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334B9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5F57"/>
    <w:rsid w:val="0097640B"/>
    <w:rsid w:val="009771D9"/>
    <w:rsid w:val="00983796"/>
    <w:rsid w:val="00983CCE"/>
    <w:rsid w:val="0098529A"/>
    <w:rsid w:val="00985605"/>
    <w:rsid w:val="00990136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0BC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52871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3B1D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3EA3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2120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0629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48ED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00E4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0109"/>
    <w:rsid w:val="00F456F6"/>
    <w:rsid w:val="00F45B3E"/>
    <w:rsid w:val="00F461F4"/>
    <w:rsid w:val="00F53BB5"/>
    <w:rsid w:val="00F553FD"/>
    <w:rsid w:val="00F5666F"/>
    <w:rsid w:val="00F577B3"/>
    <w:rsid w:val="00F60306"/>
    <w:rsid w:val="00F60362"/>
    <w:rsid w:val="00F62FFA"/>
    <w:rsid w:val="00F64843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0AD"/>
    <w:rsid w:val="00FB629D"/>
    <w:rsid w:val="00FC2251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0DA63-BDF7-4D41-B6FA-9E56BA77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7922</TotalTime>
  <Pages>4</Pages>
  <Words>907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436</cp:revision>
  <cp:lastPrinted>2025-09-22T07:58:00Z</cp:lastPrinted>
  <dcterms:created xsi:type="dcterms:W3CDTF">2023-03-17T10:01:00Z</dcterms:created>
  <dcterms:modified xsi:type="dcterms:W3CDTF">2026-04-30T14:07:00Z</dcterms:modified>
</cp:coreProperties>
</file>