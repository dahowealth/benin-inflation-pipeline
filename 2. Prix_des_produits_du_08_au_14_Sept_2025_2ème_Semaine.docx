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4BD0A8BF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A75A78">
        <w:rPr>
          <w:rFonts w:ascii="Bookman Old Style" w:hAnsi="Bookman Old Style"/>
          <w:b/>
          <w:bCs/>
        </w:rPr>
        <w:t>08</w:t>
      </w:r>
      <w:r w:rsidR="0088681D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A75A78">
        <w:rPr>
          <w:rFonts w:ascii="Bookman Old Style" w:hAnsi="Bookman Old Style"/>
          <w:b/>
          <w:bCs/>
        </w:rPr>
        <w:t>14</w:t>
      </w:r>
      <w:r w:rsidR="00EB3DFF">
        <w:rPr>
          <w:rFonts w:ascii="Bookman Old Style" w:hAnsi="Bookman Old Style"/>
          <w:b/>
          <w:bCs/>
        </w:rPr>
        <w:t xml:space="preserve"> </w:t>
      </w:r>
      <w:r w:rsidR="00BD62EE">
        <w:rPr>
          <w:rFonts w:ascii="Bookman Old Style" w:hAnsi="Bookman Old Style"/>
          <w:b/>
          <w:bCs/>
        </w:rPr>
        <w:t>sep</w:t>
      </w:r>
      <w:r w:rsidR="00B24AF0">
        <w:rPr>
          <w:rFonts w:ascii="Bookman Old Style" w:hAnsi="Bookman Old Style"/>
          <w:b/>
          <w:bCs/>
        </w:rPr>
        <w:t>t</w:t>
      </w:r>
      <w:r w:rsidR="00BD62EE">
        <w:rPr>
          <w:rFonts w:ascii="Bookman Old Style" w:hAnsi="Bookman Old Style"/>
          <w:b/>
          <w:bCs/>
        </w:rPr>
        <w:t>embre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69718D" w:rsidRPr="00DB0686" w14:paraId="64DA6EB3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07A8F9B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4EF4A3F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74BEA93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448093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2DE57C6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38AD252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261</w:t>
            </w:r>
          </w:p>
        </w:tc>
      </w:tr>
      <w:tr w:rsidR="0069718D" w:rsidRPr="00DB0686" w14:paraId="1012B13A" w14:textId="77777777" w:rsidTr="0069718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46A6ECB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1981078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6BED50C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1327C6F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66396DF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7CF4734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59E1307C" w14:textId="77777777" w:rsidTr="0069718D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7D1512B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4A381E6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9DF01F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15C3262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1EC5FE3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74AE661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69718D" w:rsidRPr="00DB0686" w14:paraId="7D48F741" w14:textId="77777777" w:rsidTr="0069718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6486E4C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0D2732A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38D3169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365E711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0756950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636BB77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05EDBB24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341EEB8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471818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3F09464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5E681CA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0A10B3A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4D49A88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69718D" w:rsidRPr="00DB0686" w14:paraId="7C7084EF" w14:textId="77777777" w:rsidTr="0069718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3E0BAC0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3C0CF97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0C6BB98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475E546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5A8CE12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E8E249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55928F54" w14:textId="77777777" w:rsidTr="0069718D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2047FA1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4A66304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0C17BC1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38DB345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6C92326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AA2B44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69718D" w:rsidRPr="00DB0686" w14:paraId="0D8B32F6" w14:textId="77777777" w:rsidTr="0069718D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50AAF72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6EC648E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7E8BD95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46E1A84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2FF0B70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7D5F732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597D72CB" w14:textId="77777777" w:rsidTr="0069718D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2B30D97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0C22070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5BD5C94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7B80882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738C456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1A3B5F7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69718D" w:rsidRPr="00DB0686" w14:paraId="040F7FD9" w14:textId="77777777" w:rsidTr="0069718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12700BB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5C52942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10734C1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71981CB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71FFAE9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2BC7AAC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6DF8DFC7" w14:textId="77777777" w:rsidTr="0069718D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385E74B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5251C81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4748BDE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3AF307E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57E76DE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16EC8B0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69718D" w:rsidRPr="00DB0686" w14:paraId="6289F99A" w14:textId="77777777" w:rsidTr="0069718D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4D5D354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6D0B7B3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18AF443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70613AF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414FDE4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662C2E4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425EB410" w14:textId="77777777" w:rsidTr="0069718D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3989817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1293B8F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30AA5B3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1380E3C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0BE7B54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4F544A2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69718D" w:rsidRPr="00DB0686" w14:paraId="30E78FFE" w14:textId="77777777" w:rsidTr="0069718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6DCD99F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7A6475A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3B90AAA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5DDB274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6403DD8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14B8216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3FD5ADB3" w14:textId="77777777" w:rsidTr="0069718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69718D" w:rsidRPr="00DC1CE4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752A335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6660794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3B647EF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3BDD7CF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6B77E39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17E008E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1 319</w:t>
            </w:r>
          </w:p>
        </w:tc>
      </w:tr>
      <w:tr w:rsidR="0069718D" w:rsidRPr="00DB0686" w14:paraId="0281CA7F" w14:textId="77777777" w:rsidTr="0069718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2A85696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6F2FF69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7DDC8ED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400FCF0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54B71A8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004154A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</w:tr>
      <w:tr w:rsidR="0069718D" w:rsidRPr="00DB0686" w14:paraId="428F63AB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7763A78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569D671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7F1C022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56785C4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73A80CF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192B3DB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279</w:t>
            </w:r>
          </w:p>
        </w:tc>
      </w:tr>
      <w:tr w:rsidR="0069718D" w:rsidRPr="00DB0686" w14:paraId="63262B4B" w14:textId="77777777" w:rsidTr="0069718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65888FD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06C20EE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2564B60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7EE27F1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0600122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0FA688B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-0,7</w:t>
            </w:r>
          </w:p>
        </w:tc>
      </w:tr>
      <w:tr w:rsidR="0069718D" w:rsidRPr="00DB0686" w14:paraId="5750E4A0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31B67D3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2C184BE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1365BBD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175E2DC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4264599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68C8577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769</w:t>
            </w:r>
          </w:p>
        </w:tc>
      </w:tr>
      <w:tr w:rsidR="0069718D" w:rsidRPr="00DB0686" w14:paraId="4CB2C9CF" w14:textId="77777777" w:rsidTr="0069718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7AB0FF7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791C7AD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7A37955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5E58FE8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32860F1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06AC75D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42B32853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45898D7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1 019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496D855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1 147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15E7CF8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08DF35C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7A2882D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1 126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1C54534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1 072</w:t>
            </w:r>
          </w:p>
        </w:tc>
      </w:tr>
      <w:tr w:rsidR="0069718D" w:rsidRPr="00DB0686" w14:paraId="0DEB7461" w14:textId="77777777" w:rsidTr="0069718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27DBCDF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BC684F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F45E11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55CB126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0FF15CA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511F530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</w:tr>
      <w:tr w:rsidR="0069718D" w:rsidRPr="00DB0686" w14:paraId="60A93C0E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5088AD5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75A3F8C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714A083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4CFC4F5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5E0A096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350893A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69718D" w:rsidRPr="00DB0686" w14:paraId="0F87F60C" w14:textId="77777777" w:rsidTr="0069718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447217F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02E81E5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7DACC7A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30084AD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3152351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61CF26B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6B556D1B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448ED9E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1552F48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0956A15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32443C2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673F1CC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59033CA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69718D" w:rsidRPr="00DB0686" w14:paraId="57BA8EE7" w14:textId="77777777" w:rsidTr="0069718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67F324F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3B6134A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253CF87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450FD54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6D5F610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4D83D17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1416B083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33E47A7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2107ED7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4CDAE07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6F83092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3EB5E0D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3DB3415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69718D" w:rsidRPr="00DB0686" w14:paraId="2BB3DCD7" w14:textId="77777777" w:rsidTr="0069718D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607CB06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4998CD2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50EF581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6F7505C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6DBE405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4C02E02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266DE149" w14:textId="77777777" w:rsidTr="0069718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15736A4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644EAB0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023CDEA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137B869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535652A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6FEE7DD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</w:tr>
      <w:tr w:rsidR="0069718D" w:rsidRPr="00DB0686" w14:paraId="277BFC91" w14:textId="77777777" w:rsidTr="0069718D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02BC2E4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34D1B18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360895F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5B48BFE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03F7F8D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60E8F13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0D32C706" w14:textId="77777777" w:rsidTr="0069718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50467AF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0DB730E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5283494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2CA7F51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0B93D1D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30D13EE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69718D" w:rsidRPr="00DB0686" w14:paraId="6AB472E8" w14:textId="77777777" w:rsidTr="0069718D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6697EC3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35D35CF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60F0ED5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0F1FF46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3848EF1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0A79081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0825059D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2D7FF70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0F9DF24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3916B49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75384CF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4ECE694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6DD2D4E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69718D" w:rsidRPr="00DB0686" w14:paraId="5A6D132B" w14:textId="77777777" w:rsidTr="0069718D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17CABFF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2E584C7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77F5F8F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5CC5D5C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3D3A6EC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080552B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423CF46C" w14:textId="77777777" w:rsidTr="0069718D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40E8EF4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2118EF3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5763896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7182B09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16DB16D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215352F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69718D" w:rsidRPr="00DB0686" w14:paraId="353AD445" w14:textId="77777777" w:rsidTr="0069718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35FB4B3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6B7786D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1CBDBB3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55BAF2C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3435A96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2F27081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16F8678C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4B6E8EA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054D11B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2C0F1D6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38556F7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3ACD62F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6EA1720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9718D" w:rsidRPr="00DB0686" w14:paraId="249B61F2" w14:textId="77777777" w:rsidTr="0069718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2FE5F56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50EFB6B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19210E3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36DA729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7582854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469414E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293134F8" w14:textId="77777777" w:rsidTr="0069718D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01EF349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25D63EC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71E9161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4E98C31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5D9091D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3641D0C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9718D" w:rsidRPr="00DB0686" w14:paraId="14848784" w14:textId="77777777" w:rsidTr="0069718D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6910715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2C2AAC4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4A0FD64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157CDF5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341A8ED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1E1F5F1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3282865F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482FF7D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759F48F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2CD2D86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098A0AF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5FEEE3D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36DECD5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69718D" w:rsidRPr="00DB0686" w14:paraId="428FAF89" w14:textId="77777777" w:rsidTr="0069718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1F902AD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22F0D27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3E753DB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30E0DF1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3445EA5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108F4B0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57E22CB3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7387BF9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28C7928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30BF188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2503483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3E0DF3C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1DF1798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69718D" w:rsidRPr="00DB0686" w14:paraId="335333F0" w14:textId="77777777" w:rsidTr="0069718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2242631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7D178A1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07D3EA4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2689FD8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212F0D2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56B416F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210F0459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4A5D7BC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1A2735C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4335102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7E0F8BA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63BBF3F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1E18390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69718D" w:rsidRPr="00DB0686" w14:paraId="1FF1F896" w14:textId="77777777" w:rsidTr="0069718D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713452D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79BDEAC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4238597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71DCD39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2B406A2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43913E3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495CDFDF" w14:textId="77777777" w:rsidTr="0069718D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16A5BA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338CF63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4124CF9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197A04F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71F7E06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6C67801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69718D" w:rsidRPr="00DB0686" w14:paraId="0DCD4533" w14:textId="77777777" w:rsidTr="0069718D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3E1CFD7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53F952EC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55E20A9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2E655F9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70EA2EA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7E1AB8A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257298FF" w14:textId="77777777" w:rsidTr="0069718D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6D264BE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210D214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1D1EE56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41FE676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1B9F6E7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18F1CBE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69718D" w:rsidRPr="00DB0686" w14:paraId="20B40C04" w14:textId="77777777" w:rsidTr="0069718D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4702C0D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37B397E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0B67C83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02DC08E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3BB49D4A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5CA31AD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43166171" w14:textId="77777777" w:rsidTr="0069718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6BB0DB7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1F99375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3FEDDAC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59F36E5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2C25E876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3B8600E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69718D" w:rsidRPr="00DB0686" w14:paraId="4D4C4BD1" w14:textId="77777777" w:rsidTr="0069718D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5F7C414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3EB748C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7C92C93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6746D44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013E5D45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471A9BF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628D88C8" w14:textId="77777777" w:rsidTr="0069718D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3A3DF7F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0AD8243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6AFC9AA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2E85877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2E70315B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397FE4F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69718D" w:rsidRPr="00DB0686" w14:paraId="21E8A7E0" w14:textId="77777777" w:rsidTr="0069718D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51BA202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0AA2290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138AAA9D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68F0151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3B5AA44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37CC21C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5E490633" w14:textId="77777777" w:rsidTr="0069718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31AF396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1265476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54C754C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6002664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5DEB0B7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2933FB6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69718D" w:rsidRPr="00DB0686" w14:paraId="50D06157" w14:textId="77777777" w:rsidTr="0069718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1B2D39E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4789419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1E23392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7274DC81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07F2997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631F42F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9718D" w:rsidRPr="00DB0686" w14:paraId="411AD4F4" w14:textId="77777777" w:rsidTr="0069718D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7C3132E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0751AC30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45B99308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7238D8B4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3301054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60AECC63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69718D" w:rsidRPr="00DB0686" w14:paraId="05CCD40F" w14:textId="77777777" w:rsidTr="0069718D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69718D" w:rsidRPr="00DB0686" w:rsidRDefault="0069718D" w:rsidP="0069718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69718D" w:rsidRPr="00DB0686" w:rsidRDefault="0069718D" w:rsidP="0069718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68C4EAAE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7E5EB699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3C1B049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5A5993F2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0901C58F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64ADC0B7" w:rsidR="0069718D" w:rsidRPr="003B51B0" w:rsidRDefault="0069718D" w:rsidP="0069718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7880AFA3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C51993">
        <w:rPr>
          <w:rFonts w:ascii="Bookman Old Style" w:hAnsi="Bookman Old Style" w:cs="Times New Roman"/>
          <w:sz w:val="20"/>
          <w:szCs w:val="20"/>
        </w:rPr>
        <w:t>1</w:t>
      </w:r>
      <w:r w:rsidR="0069718D">
        <w:rPr>
          <w:rFonts w:ascii="Bookman Old Style" w:hAnsi="Bookman Old Style" w:cs="Times New Roman"/>
          <w:sz w:val="20"/>
          <w:szCs w:val="20"/>
        </w:rPr>
        <w:t>8</w:t>
      </w:r>
      <w:bookmarkStart w:id="4" w:name="_GoBack"/>
      <w:bookmarkEnd w:id="4"/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E5199F">
        <w:rPr>
          <w:rFonts w:ascii="Bookman Old Style" w:hAnsi="Bookman Old Style" w:cs="Times New Roman"/>
          <w:sz w:val="20"/>
          <w:szCs w:val="20"/>
        </w:rPr>
        <w:t>septembre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0E83E9" w14:textId="77777777" w:rsidR="006224F3" w:rsidRDefault="006224F3" w:rsidP="00724F98">
      <w:r>
        <w:separator/>
      </w:r>
    </w:p>
  </w:endnote>
  <w:endnote w:type="continuationSeparator" w:id="0">
    <w:p w14:paraId="1B6B2D30" w14:textId="77777777" w:rsidR="006224F3" w:rsidRDefault="006224F3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1C4CA9" w:rsidRDefault="001C4CA9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1C4CA9" w:rsidRDefault="001C4CA9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FFE874" w14:textId="77777777" w:rsidR="006224F3" w:rsidRDefault="006224F3" w:rsidP="00724F98">
      <w:r>
        <w:separator/>
      </w:r>
    </w:p>
  </w:footnote>
  <w:footnote w:type="continuationSeparator" w:id="0">
    <w:p w14:paraId="029A898A" w14:textId="77777777" w:rsidR="006224F3" w:rsidRDefault="006224F3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C4CA9" w:rsidRDefault="001C4CA9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C4CA9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C4CA9" w:rsidRDefault="001C4CA9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C4CA9" w:rsidRDefault="001C4CA9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C4CA9" w:rsidRDefault="001C4CA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9A4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3A91"/>
    <w:rsid w:val="006A47E5"/>
    <w:rsid w:val="006A519D"/>
    <w:rsid w:val="006A6D53"/>
    <w:rsid w:val="006B0BC3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772B"/>
    <w:rsid w:val="00FE2C55"/>
    <w:rsid w:val="00FE3A4A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25158-B10B-4C77-B153-68FC36743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6996</TotalTime>
  <Pages>4</Pages>
  <Words>907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373</cp:revision>
  <cp:lastPrinted>2025-09-22T07:58:00Z</cp:lastPrinted>
  <dcterms:created xsi:type="dcterms:W3CDTF">2023-03-17T10:01:00Z</dcterms:created>
  <dcterms:modified xsi:type="dcterms:W3CDTF">2025-09-22T08:01:00Z</dcterms:modified>
</cp:coreProperties>
</file>