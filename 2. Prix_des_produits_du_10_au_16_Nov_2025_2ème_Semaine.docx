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3965C3F5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4C2C2C">
        <w:rPr>
          <w:rFonts w:ascii="Bookman Old Style" w:hAnsi="Bookman Old Style"/>
          <w:b/>
          <w:bCs/>
        </w:rPr>
        <w:t>10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4C2C2C">
        <w:rPr>
          <w:rFonts w:ascii="Bookman Old Style" w:hAnsi="Bookman Old Style"/>
          <w:b/>
          <w:bCs/>
        </w:rPr>
        <w:t>16</w:t>
      </w:r>
      <w:r w:rsidR="00EB3DFF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novem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AB5AED" w:rsidRPr="00DB0686" w14:paraId="64DA6EB3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B1CC1B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FEDAB1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21FDD96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1AFB1A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5040441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AC9B44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210</w:t>
            </w:r>
          </w:p>
        </w:tc>
      </w:tr>
      <w:tr w:rsidR="00AB5AED" w:rsidRPr="00DB0686" w14:paraId="1012B13A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60FDB4B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FC0003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7F452E3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3FA3CA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079599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D27978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59E1307C" w14:textId="77777777" w:rsidTr="00AB5AE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5DBA5A8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37438F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E0ABAB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CE76C8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AC0A83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2170268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AB5AED" w:rsidRPr="00DB0686" w14:paraId="7D48F741" w14:textId="77777777" w:rsidTr="00AB5AE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7A3EE76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9A67E0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DD76F0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3C293B9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0D5879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7FB61B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05EDBB24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51420B4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9CCA05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173527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22BC72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3C72FBC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2C6C62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AB5AED" w:rsidRPr="00DB0686" w14:paraId="7C7084EF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C3BEC8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D8A372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7A50079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3449C64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15181A4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5139DF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55928F54" w14:textId="77777777" w:rsidTr="00AB5AE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B33700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72E161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729610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198C56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351C2E5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393A85F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AB5AED" w:rsidRPr="00DB0686" w14:paraId="0D8B32F6" w14:textId="77777777" w:rsidTr="00AB5AE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4F1090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E6CFB0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D7C9EA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083FC3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DCA0A1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E3AD60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597D72CB" w14:textId="77777777" w:rsidTr="00AB5AE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3DB0911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9DE753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39EBF5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43524D6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F2A8DA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5C2297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399</w:t>
            </w:r>
          </w:p>
        </w:tc>
      </w:tr>
      <w:tr w:rsidR="00AB5AED" w:rsidRPr="00DB0686" w14:paraId="040F7FD9" w14:textId="77777777" w:rsidTr="00AB5AE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54F310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E4243D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814915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B7C53A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C4741D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184FA4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</w:tr>
      <w:tr w:rsidR="00AB5AED" w:rsidRPr="00DB0686" w14:paraId="6DF8DFC7" w14:textId="77777777" w:rsidTr="00AB5AE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7767CDE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B47671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2C8A2BA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91DFFA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C2DECB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A695BC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</w:tr>
      <w:tr w:rsidR="00AB5AED" w:rsidRPr="00DB0686" w14:paraId="6289F99A" w14:textId="77777777" w:rsidTr="00AB5AE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88C6D7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B30E28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AD16B3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77A185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8B1854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5BFF474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425EB410" w14:textId="77777777" w:rsidTr="00AB5AE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5C045E1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FD1DA8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CE4A41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D439C0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6C50050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AFB9BA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AB5AED" w:rsidRPr="00DB0686" w14:paraId="30E78FFE" w14:textId="77777777" w:rsidTr="00AB5AE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2E589AE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8B1AB7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2EB00A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A06089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505386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A61EDF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3FD5ADB3" w14:textId="77777777" w:rsidTr="00AB5AE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AB5AED" w:rsidRPr="00DC1CE4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290D09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62658D5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1CE219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14E282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ED19FC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383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38B2E1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868</w:t>
            </w:r>
          </w:p>
        </w:tc>
      </w:tr>
      <w:tr w:rsidR="00AB5AED" w:rsidRPr="00DB0686" w14:paraId="0281CA7F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DD13CD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9D3A96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7D811E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0A6DDF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2222751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0E6B93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</w:tr>
      <w:tr w:rsidR="00AB5AED" w:rsidRPr="00DB0686" w14:paraId="428F63AB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201A58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2052D60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400129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5FC5CDD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C0D316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9716E2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276</w:t>
            </w:r>
          </w:p>
        </w:tc>
      </w:tr>
      <w:tr w:rsidR="00AB5AED" w:rsidRPr="00DB0686" w14:paraId="63262B4B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05AE07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0552CFE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17ABBC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431CBB2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BF17E8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1FCE23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</w:tr>
      <w:tr w:rsidR="00AB5AED" w:rsidRPr="00DB0686" w14:paraId="5750E4A0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37773E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04AFCED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CCF348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93B0A8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612C150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068E110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</w:t>
            </w:r>
          </w:p>
        </w:tc>
      </w:tr>
      <w:tr w:rsidR="00AB5AED" w:rsidRPr="00DB0686" w14:paraId="4CB2C9CF" w14:textId="77777777" w:rsidTr="00AB5AE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4F1D09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D88F55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BBED5D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274D38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9221C1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2BBEC01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</w:tr>
      <w:tr w:rsidR="00AB5AED" w:rsidRPr="00DB0686" w14:paraId="42B32853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C2CED6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557F5E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4A8E53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8A7714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67985E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09236BE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1 346</w:t>
            </w:r>
          </w:p>
        </w:tc>
      </w:tr>
      <w:tr w:rsidR="00AB5AED" w:rsidRPr="00DB0686" w14:paraId="0DEB7461" w14:textId="77777777" w:rsidTr="00AB5AE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C7CDCD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3325070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DCD5A9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11FB5B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8C6FD3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AFBC1B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60A93C0E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455234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1967BFF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0A4C32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21A71F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459B107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050EFBE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AB5AED" w:rsidRPr="00DB0686" w14:paraId="0F87F60C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50E8DEB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7A2DB4F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0D6524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BDF0AE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1B4DCCF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565FFC8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6B556D1B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31F91BB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4AAB46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05F5825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7AC1C3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53FB6E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03C51DD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AB5AED" w:rsidRPr="00DB0686" w14:paraId="57BA8EE7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65B3EA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F619B7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FBB8EE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7695D1E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D313DB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7A1BD18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1416B083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70A346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25DD91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1248A9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84A43C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820A1D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BC4096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AB5AED" w:rsidRPr="00DB0686" w14:paraId="2BB3DCD7" w14:textId="77777777" w:rsidTr="00AB5AE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9C826A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7389F0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4DEC477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29B1FF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0B1851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010D27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-8,0</w:t>
            </w:r>
          </w:p>
        </w:tc>
      </w:tr>
      <w:tr w:rsidR="00AB5AED" w:rsidRPr="00DB0686" w14:paraId="266DE149" w14:textId="77777777" w:rsidTr="00AB5AE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2E31D6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567E6F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6192341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6A3EBD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74C041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3B81667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</w:tr>
      <w:tr w:rsidR="00AB5AED" w:rsidRPr="00DB0686" w14:paraId="277BFC91" w14:textId="77777777" w:rsidTr="00AB5AE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604096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2FD5CC7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53C3C8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7A4D9F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2629B0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252E885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</w:tr>
      <w:tr w:rsidR="00AB5AED" w:rsidRPr="00DB0686" w14:paraId="0D32C706" w14:textId="77777777" w:rsidTr="00AB5AE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76D99E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B4E149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07F8B5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7002F16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0225D8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5509F62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AB5AED" w:rsidRPr="00DB0686" w14:paraId="6AB472E8" w14:textId="77777777" w:rsidTr="00AB5AE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8FBE86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208DEE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F72BA6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BB4288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25B997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AD1333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0825059D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08DDFFC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CADA0C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BC26B6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9A8907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2A35CE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766958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AB5AED" w:rsidRPr="00DB0686" w14:paraId="5A6D132B" w14:textId="77777777" w:rsidTr="00AB5AE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66ED6F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854D46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6445BF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A9AAA7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42B040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E12B40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423CF46C" w14:textId="77777777" w:rsidTr="00AB5AE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2FB58D2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245F94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19D1CB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5DDDBC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11D385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9CD93F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AB5AED" w:rsidRPr="00DB0686" w14:paraId="353AD445" w14:textId="77777777" w:rsidTr="00AB5AE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64675A8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DBC00A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863AAB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C35941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CE1C98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D6A928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16F8678C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779545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5A4AA1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7ED7104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5EB62C4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1873761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40816A0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B5AED" w:rsidRPr="00DB0686" w14:paraId="249B61F2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5388CA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B33BCF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339FD3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5C5678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737A70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BC9BA4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293134F8" w14:textId="77777777" w:rsidTr="00AB5AE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FEBE97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29FA33D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C75D21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3B5BAA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A8982F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A6690A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B5AED" w:rsidRPr="00DB0686" w14:paraId="14848784" w14:textId="77777777" w:rsidTr="00AB5AE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151FDD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460DBE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21440E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45361A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1243E6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3B23B4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3282865F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C3E62C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5459071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45D207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5B2B88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0308C3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0934063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AB5AED" w:rsidRPr="00DB0686" w14:paraId="428FAF89" w14:textId="77777777" w:rsidTr="00AB5AE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345B97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235168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4E4F336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0050D8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42A4A1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E9F3C1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57E22CB3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2D0BCC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64DE50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1756D1B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1FFF2F8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03214B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A1B383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AB5AED" w:rsidRPr="00DB0686" w14:paraId="335333F0" w14:textId="77777777" w:rsidTr="00AB5AE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1A231F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185D4E6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34B6493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8258F8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4D6152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769480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210F0459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65B2D0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D6F6AE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B24BCF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AE7836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153EA7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6A663B4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AB5AED" w:rsidRPr="00DB0686" w14:paraId="1FF1F896" w14:textId="77777777" w:rsidTr="00AB5AE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CF98E9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4ABC48D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A72DAA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00542C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872D8C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B213D6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495CDFDF" w14:textId="77777777" w:rsidTr="00AB5AE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218F05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779D21A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3191212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0909848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DE2B4E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0AC89B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AB5AED" w:rsidRPr="00DB0686" w14:paraId="0DCD4533" w14:textId="77777777" w:rsidTr="00AB5AE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1D7ACC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25745C0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673B30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22C287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C0320F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5848C56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257298FF" w14:textId="77777777" w:rsidTr="00AB5AE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E71339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C1FD3A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180B8E8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1B6C12D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02AD87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9E9A1A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AB5AED" w:rsidRPr="00DB0686" w14:paraId="20B40C04" w14:textId="77777777" w:rsidTr="00AB5AE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50BB0A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8E251D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5B2703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917A4E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CEEE1D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31177D7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43166171" w14:textId="77777777" w:rsidTr="00AB5AE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3402DFE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31766B2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5CB7FD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513970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73894D3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EEB2BB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AB5AED" w:rsidRPr="00DB0686" w14:paraId="4D4C4BD1" w14:textId="77777777" w:rsidTr="00AB5AE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A5F476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4A4A3D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88C327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9EA349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53BEFA4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2418086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628D88C8" w14:textId="77777777" w:rsidTr="00AB5AE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E5D120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104778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2BD322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0B49C02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A1014C4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0F9ADC8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AB5AED" w:rsidRPr="00DB0686" w14:paraId="21E8A7E0" w14:textId="77777777" w:rsidTr="00AB5AE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B4F288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AA5968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067DE58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F8D965D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0F889CE5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877D3D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5E490633" w14:textId="77777777" w:rsidTr="00AB5AE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B584B4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26B293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F7371D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1617A4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859311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464AAD8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AB5AED" w:rsidRPr="00DB0686" w14:paraId="50D06157" w14:textId="77777777" w:rsidTr="00AB5AE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37E03AE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00D07FA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48201C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F525869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9A8B861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210BF6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B5AED" w:rsidRPr="00DB0686" w14:paraId="411AD4F4" w14:textId="77777777" w:rsidTr="00AB5AE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3A04A4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1E81B39F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88387C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49E8F33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FCDAA93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D4063F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AB5AED" w:rsidRPr="00DB0686" w14:paraId="05CCD40F" w14:textId="77777777" w:rsidTr="00AB5AE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AB5AED" w:rsidRPr="00DB0686" w:rsidRDefault="00AB5AED" w:rsidP="00AB5AE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AB5AED" w:rsidRPr="00DB0686" w:rsidRDefault="00AB5AED" w:rsidP="00AB5AE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944DF20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36A847B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C99406E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B07087C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28046F2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AE23AB7" w:rsidR="00AB5AED" w:rsidRPr="003B51B0" w:rsidRDefault="00AB5AED" w:rsidP="00AB5AE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03E1C87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AB5AED">
        <w:rPr>
          <w:rFonts w:ascii="Bookman Old Style" w:hAnsi="Bookman Old Style" w:cs="Times New Roman"/>
          <w:sz w:val="20"/>
          <w:szCs w:val="20"/>
        </w:rPr>
        <w:t>26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2001A0">
        <w:rPr>
          <w:rFonts w:ascii="Bookman Old Style" w:hAnsi="Bookman Old Style" w:cs="Times New Roman"/>
          <w:sz w:val="20"/>
          <w:szCs w:val="20"/>
        </w:rPr>
        <w:t>novem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4D6788" w14:textId="77777777" w:rsidR="008B3499" w:rsidRDefault="008B3499" w:rsidP="00724F98">
      <w:r>
        <w:separator/>
      </w:r>
    </w:p>
  </w:endnote>
  <w:endnote w:type="continuationSeparator" w:id="0">
    <w:p w14:paraId="197FE151" w14:textId="77777777" w:rsidR="008B3499" w:rsidRDefault="008B3499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6E753" w14:textId="77777777" w:rsidR="008B3499" w:rsidRDefault="008B3499" w:rsidP="00724F98">
      <w:r>
        <w:separator/>
      </w:r>
    </w:p>
  </w:footnote>
  <w:footnote w:type="continuationSeparator" w:id="0">
    <w:p w14:paraId="416D8CDF" w14:textId="77777777" w:rsidR="008B3499" w:rsidRDefault="008B3499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CA5D8-30E9-4825-91DA-0CD3C6DDF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7024</TotalTime>
  <Pages>4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392</cp:revision>
  <cp:lastPrinted>2025-09-22T07:58:00Z</cp:lastPrinted>
  <dcterms:created xsi:type="dcterms:W3CDTF">2023-03-17T10:01:00Z</dcterms:created>
  <dcterms:modified xsi:type="dcterms:W3CDTF">2025-11-28T08:12:00Z</dcterms:modified>
</cp:coreProperties>
</file>