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6CB3E92A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566112">
        <w:rPr>
          <w:rFonts w:ascii="Bookman Old Style" w:hAnsi="Bookman Old Style"/>
          <w:b/>
          <w:bCs/>
        </w:rPr>
        <w:t>03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223ED0">
        <w:rPr>
          <w:rFonts w:ascii="Bookman Old Style" w:hAnsi="Bookman Old Style"/>
          <w:b/>
          <w:bCs/>
        </w:rPr>
        <w:t>0</w:t>
      </w:r>
      <w:r w:rsidR="00566112">
        <w:rPr>
          <w:rFonts w:ascii="Bookman Old Style" w:hAnsi="Bookman Old Style"/>
          <w:b/>
          <w:bCs/>
        </w:rPr>
        <w:t>9</w:t>
      </w:r>
      <w:r w:rsidR="00223ED0">
        <w:rPr>
          <w:rFonts w:ascii="Bookman Old Style" w:hAnsi="Bookman Old Style"/>
          <w:b/>
          <w:bCs/>
        </w:rPr>
        <w:t xml:space="preserve"> 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23A9C" w:rsidRPr="00DB0686" w14:paraId="64DA6EB3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11C40B3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34EAE2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52514C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52917F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1F997F8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26A56AF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023A9C" w:rsidRPr="00DB0686" w14:paraId="1012B13A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3D5DD6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5F289D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9E2FB3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3D38D2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B4E8AE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EB49E9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59E1307C" w14:textId="77777777" w:rsidTr="00023A9C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CBB2CF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50C8CE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7A2D035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28624F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211795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359E255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23A9C" w:rsidRPr="00DB0686" w14:paraId="7D48F741" w14:textId="77777777" w:rsidTr="00023A9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C41605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06837C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6583AED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D7904A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AB0D44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122709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05EDBB24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FB906E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6D0CE4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723425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916659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4863FE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AB381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023A9C" w:rsidRPr="00DB0686" w14:paraId="7C7084EF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3D7BC6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06B80EF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4646EF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6C922A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4B5BB1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05CA3F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55928F54" w14:textId="77777777" w:rsidTr="00023A9C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C6A909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3D81D5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0E66C89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029E732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EAF572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E43C33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23A9C" w:rsidRPr="00DB0686" w14:paraId="0D8B32F6" w14:textId="77777777" w:rsidTr="00023A9C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4EC179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D12CFC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6D93AE5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84E51A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FD1D9C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910EC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597D72CB" w14:textId="77777777" w:rsidTr="00023A9C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458B106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7E58CC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393815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BCC96C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B56B01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55DA992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23A9C" w:rsidRPr="00DB0686" w14:paraId="040F7FD9" w14:textId="77777777" w:rsidTr="00023A9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7580CC4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1278A1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47818A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7AD4CD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50FD75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35C02B7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6DF8DFC7" w14:textId="77777777" w:rsidTr="00023A9C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FA2F76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E38A52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6AFC73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2A4BAF5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E02697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11755B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023A9C" w:rsidRPr="00DB0686" w14:paraId="6289F99A" w14:textId="77777777" w:rsidTr="00023A9C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4CDB9F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9F660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24FF49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55DFBC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71DA6D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E72B64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425EB410" w14:textId="77777777" w:rsidTr="00023A9C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9F9C7C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B18D8A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BFF89F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459112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6CF0FF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6E21F4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697</w:t>
            </w:r>
          </w:p>
        </w:tc>
      </w:tr>
      <w:tr w:rsidR="00023A9C" w:rsidRPr="00DB0686" w14:paraId="30E78FFE" w14:textId="77777777" w:rsidTr="00023A9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FFC8EF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D50A3C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45D242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BC9DA1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50D27B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D5BF15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3FD5ADB3" w14:textId="77777777" w:rsidTr="00023A9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023A9C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023A9C" w:rsidRPr="00DC1CE4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023A9C" w:rsidRPr="00DC1CE4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023A9C" w:rsidRPr="00DC1CE4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FBB77A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3B9C0CA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1F30EA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F16272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B5804C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5CEEA5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1 082</w:t>
            </w:r>
          </w:p>
        </w:tc>
      </w:tr>
      <w:tr w:rsidR="00023A9C" w:rsidRPr="00DB0686" w14:paraId="0281CA7F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8DE5D6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66630F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2C8E5E6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4FBBB5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7C6EBBE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C129C7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</w:tr>
      <w:tr w:rsidR="00023A9C" w:rsidRPr="00DB0686" w14:paraId="428F63AB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17A9F2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3EF561A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A35C27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8A6864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BD0AFB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451832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275</w:t>
            </w:r>
          </w:p>
        </w:tc>
      </w:tr>
      <w:tr w:rsidR="00023A9C" w:rsidRPr="00DB0686" w14:paraId="63262B4B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26B7A32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25B37A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1BD481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09CDA2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060ABE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9F18F8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</w:tr>
      <w:tr w:rsidR="00023A9C" w:rsidRPr="00DB0686" w14:paraId="5750E4A0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711B1B9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416C8A7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7FC27E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CBE5A3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D80E72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853F98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897</w:t>
            </w:r>
          </w:p>
        </w:tc>
      </w:tr>
      <w:tr w:rsidR="00023A9C" w:rsidRPr="00DB0686" w14:paraId="4CB2C9CF" w14:textId="77777777" w:rsidTr="00023A9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B666B8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172614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5EE04C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2C8ABC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9F90FF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22A8DB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</w:tr>
      <w:tr w:rsidR="00023A9C" w:rsidRPr="00DB0686" w14:paraId="42B32853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C95D78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4A373A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5575CB5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51674C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79CDDA4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7178EC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</w:tr>
      <w:tr w:rsidR="00023A9C" w:rsidRPr="00DB0686" w14:paraId="0DEB7461" w14:textId="77777777" w:rsidTr="00023A9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EE718E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5160FE7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BD2911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0798EE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E9ECE6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30D13F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-12,3</w:t>
            </w:r>
          </w:p>
        </w:tc>
      </w:tr>
      <w:tr w:rsidR="00023A9C" w:rsidRPr="00DB0686" w14:paraId="60A93C0E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4E089D0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21B4DA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A093AC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220464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CDB2A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C47C22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23A9C" w:rsidRPr="00DB0686" w14:paraId="0F87F60C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725DD0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C47EB8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57F7CC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1D87CF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50D722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331605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6B556D1B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E06D59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743A7C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14375E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3635F0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316C43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983107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023A9C" w:rsidRPr="00DB0686" w14:paraId="57BA8EE7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A729EF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C71A39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B42213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1DABD7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5396A4E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47FA25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1416B083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015617E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F40340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71728A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4C5A3D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6401C8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B6D2E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023A9C" w:rsidRPr="00DB0686" w14:paraId="2BB3DCD7" w14:textId="77777777" w:rsidTr="00023A9C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A5FEC9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9BB5D5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64F97A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E924EC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30E792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41847E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266DE149" w14:textId="77777777" w:rsidTr="00023A9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2B5FB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932DE7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2CD78B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C93B5A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6986DE5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150F7E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</w:tr>
      <w:tr w:rsidR="00023A9C" w:rsidRPr="00DB0686" w14:paraId="277BFC91" w14:textId="77777777" w:rsidTr="00023A9C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94FBDB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80352B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6C67DD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E3EF90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35F9B49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D989FE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023A9C" w:rsidRPr="00DB0686" w14:paraId="0D32C706" w14:textId="77777777" w:rsidTr="00023A9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3D5CEB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58BB5FE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9EDEB5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82CEF6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2F38C9C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16C9C1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023A9C" w:rsidRPr="00DB0686" w14:paraId="6AB472E8" w14:textId="77777777" w:rsidTr="00023A9C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5C2F35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14F209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02D1A47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65EF473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25D192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41EE20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0825059D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119D1F0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CEC4EA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35F6FEF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9DDEBE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10E0AD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B50FFF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23A9C" w:rsidRPr="00DB0686" w14:paraId="5A6D132B" w14:textId="77777777" w:rsidTr="00023A9C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EC61E6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3A29DB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E026EC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F2406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03B1E83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AB7D7B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423CF46C" w14:textId="77777777" w:rsidTr="00023A9C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2818FA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3BCA163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9F65DD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F09E6B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EABD98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4CF99DB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23A9C" w:rsidRPr="00DB0686" w14:paraId="353AD445" w14:textId="77777777" w:rsidTr="00023A9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865E10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19F383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D69E6D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886983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099AEB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A9E3B5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16F8678C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FC15E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65314A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11B4DF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27A52D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068B889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CCBE8D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23A9C" w:rsidRPr="00DB0686" w14:paraId="249B61F2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12A906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5FB9D5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85D4D2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43A8E6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58F6E6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7CABDE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293134F8" w14:textId="77777777" w:rsidTr="00023A9C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55E57B9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2E5B19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79DF23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31B89E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7CC370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E32F5F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23A9C" w:rsidRPr="00DB0686" w14:paraId="14848784" w14:textId="77777777" w:rsidTr="00023A9C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8ADBF7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8C33AA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B44475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A7F11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FD8DAB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65078C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3282865F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A074ED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FA7C55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CCC91E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156B12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324BAC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C9E14F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23A9C" w:rsidRPr="00DB0686" w14:paraId="428FAF89" w14:textId="77777777" w:rsidTr="00023A9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A7CE02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08C648C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1E6C115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7CE162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EBD446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0DF6FB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57E22CB3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73536B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D9F0C1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4D4AE6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ACDBFD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0D3C6ED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220B6B2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23A9C" w:rsidRPr="00DB0686" w14:paraId="335333F0" w14:textId="77777777" w:rsidTr="00023A9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017CDF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3D01CC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C8A881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A48891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A680FC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04B847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210F0459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730AD0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102032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57AFAE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49CA07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1770FF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7B04431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23A9C" w:rsidRPr="00DB0686" w14:paraId="1FF1F896" w14:textId="77777777" w:rsidTr="00023A9C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26CFCDF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2291D1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BA4D9A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1AC55FD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379DF5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2946810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495CDFDF" w14:textId="77777777" w:rsidTr="00023A9C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395ED98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7A4E68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05E9B5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B0C042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CE0E88B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55E7A8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23A9C" w:rsidRPr="00DB0686" w14:paraId="0DCD4533" w14:textId="77777777" w:rsidTr="00023A9C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8738F8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9F3590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4EB652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734BD3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BFDA34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5FA67B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257298FF" w14:textId="77777777" w:rsidTr="00023A9C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549BF5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2EABF2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721511F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2176C9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8C8AC2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BA8C8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23A9C" w:rsidRPr="00DB0686" w14:paraId="20B40C04" w14:textId="77777777" w:rsidTr="00023A9C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1C14D9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0E8E8F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80E1B2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8012A0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3F3F81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DBCBE7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43166171" w14:textId="77777777" w:rsidTr="00023A9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916FAF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95E588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5E5C28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B51BE4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358E5A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BA76A9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023A9C" w:rsidRPr="00DB0686" w14:paraId="4D4C4BD1" w14:textId="77777777" w:rsidTr="00023A9C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070F42E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D1ED4F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72C8EF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B080B1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7877F3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C77FED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628D88C8" w14:textId="77777777" w:rsidTr="00023A9C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E1A7A9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E25A30D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77CD6D8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3ADC7D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1DFEBF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8F3CEFF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023A9C" w:rsidRPr="00DB0686" w14:paraId="21E8A7E0" w14:textId="77777777" w:rsidTr="00023A9C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46B474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423854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91ADC5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60E9B8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0B1F91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2DF2C93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5E490633" w14:textId="77777777" w:rsidTr="00023A9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B40B47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88D3A8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BBDFCC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BED254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04D9A0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DD4A717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23A9C" w:rsidRPr="00DB0686" w14:paraId="50D06157" w14:textId="77777777" w:rsidTr="00023A9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C1B494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A815AA5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691EF1F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44BF0A8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7BB53D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EE30C5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23A9C" w:rsidRPr="00DB0686" w14:paraId="411AD4F4" w14:textId="77777777" w:rsidTr="00023A9C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BE0F4FE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4DAFD8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1FE4BCB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41984F1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FE3156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DCCCFBA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23A9C" w:rsidRPr="00DB0686" w14:paraId="05CCD40F" w14:textId="77777777" w:rsidTr="00023A9C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23A9C" w:rsidRPr="00DB0686" w:rsidRDefault="00023A9C" w:rsidP="00023A9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23A9C" w:rsidRPr="00DB0686" w:rsidRDefault="00023A9C" w:rsidP="00023A9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BCC6114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8EE2E40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274405C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4EFFBE2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5ED03D6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293F799" w:rsidR="00023A9C" w:rsidRPr="003B51B0" w:rsidRDefault="00023A9C" w:rsidP="00023A9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030904D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566112">
        <w:rPr>
          <w:rFonts w:ascii="Bookman Old Style" w:hAnsi="Bookman Old Style" w:cs="Times New Roman"/>
          <w:sz w:val="20"/>
          <w:szCs w:val="20"/>
        </w:rPr>
        <w:t>17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DCE74" w14:textId="77777777" w:rsidR="00B23EC0" w:rsidRDefault="00B23EC0" w:rsidP="00724F98">
      <w:r>
        <w:separator/>
      </w:r>
    </w:p>
  </w:endnote>
  <w:endnote w:type="continuationSeparator" w:id="0">
    <w:p w14:paraId="22CE40C1" w14:textId="77777777" w:rsidR="00B23EC0" w:rsidRDefault="00B23EC0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BD4D8F" w:rsidRDefault="00BD4D8F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BD4D8F" w:rsidRDefault="00BD4D8F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5ADC0" w14:textId="77777777" w:rsidR="00B23EC0" w:rsidRDefault="00B23EC0" w:rsidP="00724F98">
      <w:r>
        <w:separator/>
      </w:r>
    </w:p>
  </w:footnote>
  <w:footnote w:type="continuationSeparator" w:id="0">
    <w:p w14:paraId="655A9D9C" w14:textId="77777777" w:rsidR="00B23EC0" w:rsidRDefault="00B23EC0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D4D8F" w:rsidRDefault="00BD4D8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D4D8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D4D8F" w:rsidRDefault="00BD4D8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D4D8F" w:rsidRDefault="00BD4D8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D4D8F" w:rsidRDefault="00BD4D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65901-1053-4129-9BFB-2E31E3C34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4833</TotalTime>
  <Pages>4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287</cp:revision>
  <cp:lastPrinted>2025-01-22T10:58:00Z</cp:lastPrinted>
  <dcterms:created xsi:type="dcterms:W3CDTF">2023-03-17T10:01:00Z</dcterms:created>
  <dcterms:modified xsi:type="dcterms:W3CDTF">2025-03-19T06:23:00Z</dcterms:modified>
</cp:coreProperties>
</file>