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5038D858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AE3EA3">
        <w:rPr>
          <w:rFonts w:ascii="Bookman Old Style" w:hAnsi="Bookman Old Style"/>
          <w:b/>
          <w:bCs/>
        </w:rPr>
        <w:t>02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AB3B1D">
        <w:rPr>
          <w:rFonts w:ascii="Bookman Old Style" w:hAnsi="Bookman Old Style"/>
          <w:b/>
          <w:bCs/>
        </w:rPr>
        <w:t>0</w:t>
      </w:r>
      <w:r w:rsidR="00AE3EA3">
        <w:rPr>
          <w:rFonts w:ascii="Bookman Old Style" w:hAnsi="Bookman Old Style"/>
          <w:b/>
          <w:bCs/>
        </w:rPr>
        <w:t>8</w:t>
      </w:r>
      <w:r w:rsidR="007B509B">
        <w:rPr>
          <w:rFonts w:ascii="Bookman Old Style" w:hAnsi="Bookman Old Style"/>
          <w:b/>
          <w:bCs/>
        </w:rPr>
        <w:t xml:space="preserve"> </w:t>
      </w:r>
      <w:r w:rsidR="00AB3B1D">
        <w:rPr>
          <w:rFonts w:ascii="Bookman Old Style" w:hAnsi="Bookman Old Style"/>
          <w:b/>
          <w:bCs/>
        </w:rPr>
        <w:t>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  <w:bookmarkStart w:id="2" w:name="_GoBack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5400F6" w:rsidRPr="00DB0686" w14:paraId="64DA6EB3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3F0A4A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3566331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7869F6C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84A709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6753B5B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6B2AE0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5400F6" w:rsidRPr="00DB0686" w14:paraId="1012B13A" w14:textId="77777777" w:rsidTr="005400F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427E355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4E4F7F2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2F6A0C8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3F828B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026BB4C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2EE184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59E1307C" w14:textId="77777777" w:rsidTr="005400F6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1A60682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2208055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4C7C1D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741F0EF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685112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0F4C15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5400F6" w:rsidRPr="00DB0686" w14:paraId="7D48F741" w14:textId="77777777" w:rsidTr="005400F6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AA6BD7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6575FE4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2EA6B44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61A06FA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97EC21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20DA478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05EDBB24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54ADFCA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6393CC8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3DEEE61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57D3C1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F8C6A9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55F540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561</w:t>
            </w:r>
          </w:p>
        </w:tc>
      </w:tr>
      <w:tr w:rsidR="005400F6" w:rsidRPr="00DB0686" w14:paraId="7C7084EF" w14:textId="77777777" w:rsidTr="005400F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66FD39F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48A7736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E7741E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167FAB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30E7841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48778B4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55928F54" w14:textId="77777777" w:rsidTr="005400F6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7EBD03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26E7629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2072F39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70E2B6A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4478786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B1B3D9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589</w:t>
            </w:r>
          </w:p>
        </w:tc>
      </w:tr>
      <w:tr w:rsidR="005400F6" w:rsidRPr="00DB0686" w14:paraId="0D8B32F6" w14:textId="77777777" w:rsidTr="005400F6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7DB6516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6157340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428B721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1995A8D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BA7401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D710A0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597D72CB" w14:textId="77777777" w:rsidTr="005400F6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0932815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734DE4C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64FADDD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2BC13C5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669F1BE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2EE3033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325</w:t>
            </w:r>
          </w:p>
        </w:tc>
      </w:tr>
      <w:tr w:rsidR="005400F6" w:rsidRPr="00DB0686" w14:paraId="040F7FD9" w14:textId="77777777" w:rsidTr="005400F6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5D0A9E3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6E4C405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8C73CE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3ECADF2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1EE198A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75C145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</w:tr>
      <w:tr w:rsidR="005400F6" w:rsidRPr="00DB0686" w14:paraId="6DF8DFC7" w14:textId="77777777" w:rsidTr="005400F6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5869C9C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2B59FE6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3D577DA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133AECB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74EA4CC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6658021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928</w:t>
            </w:r>
          </w:p>
        </w:tc>
      </w:tr>
      <w:tr w:rsidR="005400F6" w:rsidRPr="00DB0686" w14:paraId="6289F99A" w14:textId="77777777" w:rsidTr="005400F6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38F2FC6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751BD86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70D983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6129899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6B4F032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69DA3BC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425EB410" w14:textId="77777777" w:rsidTr="005400F6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B1B8CF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46F8AC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2351C7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57A20E6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FFC007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84AB30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5400F6" w:rsidRPr="00DB0686" w14:paraId="30E78FFE" w14:textId="77777777" w:rsidTr="005400F6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43EF626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487559F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3C56C2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5DEE9A7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610D0AD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14762ED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3FD5ADB3" w14:textId="77777777" w:rsidTr="005400F6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5400F6" w:rsidRPr="00DC1CE4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443FA6B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429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48033B3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7235D45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55B3144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44F70EB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0D1EDD0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685</w:t>
            </w:r>
          </w:p>
        </w:tc>
      </w:tr>
      <w:tr w:rsidR="005400F6" w:rsidRPr="00DB0686" w14:paraId="0281CA7F" w14:textId="77777777" w:rsidTr="005400F6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1A558A6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7826651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070C909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7B5C546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D0E13C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4A8BC91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428F63AB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01758F4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52646C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2899750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088356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25C741E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7A7586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328</w:t>
            </w:r>
          </w:p>
        </w:tc>
      </w:tr>
      <w:tr w:rsidR="005400F6" w:rsidRPr="00DB0686" w14:paraId="63262B4B" w14:textId="77777777" w:rsidTr="005400F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7ADE6A0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572BB79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5495607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17507D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09EE804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3C4F043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</w:tr>
      <w:tr w:rsidR="005400F6" w:rsidRPr="00DB0686" w14:paraId="5750E4A0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554081C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13601DB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52E74BB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268F299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98DB50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C12C35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</w:tr>
      <w:tr w:rsidR="005400F6" w:rsidRPr="00DB0686" w14:paraId="4CB2C9CF" w14:textId="77777777" w:rsidTr="005400F6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140C2C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9E45C9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B87723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3CD9A0D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172A562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1110C5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</w:tr>
      <w:tr w:rsidR="005400F6" w:rsidRPr="00DB0686" w14:paraId="42B32853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88B23A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7F5BA00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677E305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7FCA9E0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33714F9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3A92D34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</w:tr>
      <w:tr w:rsidR="005400F6" w:rsidRPr="00DB0686" w14:paraId="0DEB7461" w14:textId="77777777" w:rsidTr="005400F6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7CC95E1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39BEE5E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4FDE812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C82D6E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77CA83C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0DC66E6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</w:tr>
      <w:tr w:rsidR="005400F6" w:rsidRPr="00DB0686" w14:paraId="60A93C0E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1CE598A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2AFEE5B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1BB6508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10732D3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2E4AE39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424C51F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5400F6" w:rsidRPr="00DB0686" w14:paraId="0F87F60C" w14:textId="77777777" w:rsidTr="005400F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4CD166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6581D35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23B4C0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26C9931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53183D0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2531D63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6B556D1B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41E4803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5B12072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34A990B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1436454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7CF9593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329E7BD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5400F6" w:rsidRPr="00DB0686" w14:paraId="57BA8EE7" w14:textId="77777777" w:rsidTr="005400F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3B021E3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77F5FA9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7EB8CA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2174244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43B99BD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CDCDA1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1416B083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B602AD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004539E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54CA9B8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2AC7B11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A5B6E8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2D4B1D1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5400F6" w:rsidRPr="00DB0686" w14:paraId="2BB3DCD7" w14:textId="77777777" w:rsidTr="005400F6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AC61DC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6D665F8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381E16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751CBF4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0E7F7D6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7C8F9C1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266DE149" w14:textId="77777777" w:rsidTr="005400F6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13298E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748BBDD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5BA418A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2284B3B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34EBE79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EB54C7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</w:tr>
      <w:tr w:rsidR="005400F6" w:rsidRPr="00DB0686" w14:paraId="277BFC91" w14:textId="77777777" w:rsidTr="005400F6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4EF58B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426AF1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973AD3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1129493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18B1C6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6B4B3EA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5400F6" w:rsidRPr="00DB0686" w14:paraId="0D32C706" w14:textId="77777777" w:rsidTr="005400F6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545AD9C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0F59E02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27E814C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3E3410E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8A6C9F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1EE1860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5400F6" w:rsidRPr="00DB0686" w14:paraId="6AB472E8" w14:textId="77777777" w:rsidTr="005400F6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5ADF417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A87BE0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63E33F1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1CEA451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50C96EF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61B382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0825059D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11C3011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302A799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5AFB605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5F2265A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03A93D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2452A92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5400F6" w:rsidRPr="00DB0686" w14:paraId="5A6D132B" w14:textId="77777777" w:rsidTr="005400F6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B2C4BB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31F06D9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26565F8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3293DF2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A48947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863788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423CF46C" w14:textId="77777777" w:rsidTr="005400F6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0788CC3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2351861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285614E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9A5CF4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2393674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22E1621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5400F6" w:rsidRPr="00DB0686" w14:paraId="353AD445" w14:textId="77777777" w:rsidTr="005400F6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48E1AEA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59C01FE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EEB90E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279E832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69EA442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326A04A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16F8678C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1F6147E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655C30B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17E2513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7CF19D0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09B5F18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22827A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5400F6" w:rsidRPr="00DB0686" w14:paraId="249B61F2" w14:textId="77777777" w:rsidTr="005400F6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4294256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B4490A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3FD46B0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6882FA1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507A667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0D657D7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293134F8" w14:textId="77777777" w:rsidTr="005400F6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16BC783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39848FE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14F7271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1B0BF4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63A8498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7C89289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5400F6" w:rsidRPr="00DB0686" w14:paraId="14848784" w14:textId="77777777" w:rsidTr="005400F6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2515331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04026A1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60077EF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BA9CD3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C37BB9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EACDF1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3282865F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25C557A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AC21AA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159C812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229A56A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5040AEF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24423F6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5400F6" w:rsidRPr="00DB0686" w14:paraId="428FAF89" w14:textId="77777777" w:rsidTr="005400F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1D6C2CD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54E8260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5B2C14B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636EE0A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1B92147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10541BB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57E22CB3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0575374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520B7DE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15A1383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4B29EC6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2E48F57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1A07C7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5400F6" w:rsidRPr="00DB0686" w14:paraId="335333F0" w14:textId="77777777" w:rsidTr="005400F6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50289A3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FD0319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6580865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7826397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4114C25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521A0A9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210F0459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6B71AEF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0EE981E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CF3C5E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02C9B02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13E48E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401304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5400F6" w:rsidRPr="00DB0686" w14:paraId="1FF1F896" w14:textId="77777777" w:rsidTr="005400F6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7D0369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5CE75BF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55A4312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43156F7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4169685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1B9DA90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495CDFDF" w14:textId="77777777" w:rsidTr="005400F6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4AE3E91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286E15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634A479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D2BEEA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4280D71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0ED75D5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5400F6" w:rsidRPr="00DB0686" w14:paraId="0DCD4533" w14:textId="77777777" w:rsidTr="005400F6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6088294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AA76D2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D1E435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4F87C4F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2B8E797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68A832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257298FF" w14:textId="77777777" w:rsidTr="005400F6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02432F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649D619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26BCD34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4DF9BF4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37313F6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336CF23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5400F6" w:rsidRPr="00DB0686" w14:paraId="20B40C04" w14:textId="77777777" w:rsidTr="005400F6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24AB9F8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64F525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0FB8109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2E9712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523918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A7830B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43166171" w14:textId="77777777" w:rsidTr="005400F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0C6EE4A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7E7ACDB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7E6CC7B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31635DB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70D58A2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6CAC787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5400F6" w:rsidRPr="00DB0686" w14:paraId="4D4C4BD1" w14:textId="77777777" w:rsidTr="005400F6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E5CF8B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275784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F81B45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056ABFF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5DB3D22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17D9ADD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628D88C8" w14:textId="77777777" w:rsidTr="005400F6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0F120F68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209A67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681BE16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45D282D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0A212CE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E461F9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5400F6" w:rsidRPr="00DB0686" w14:paraId="21E8A7E0" w14:textId="77777777" w:rsidTr="005400F6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6B0C8D8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15E5200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6AA6FD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26B2B58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38EE956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7DC54FA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5E490633" w14:textId="77777777" w:rsidTr="005400F6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258E2D8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7DD8F65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5827BF5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784DA896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5C0B252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3DEAD501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5400F6" w:rsidRPr="00DB0686" w14:paraId="50D06157" w14:textId="77777777" w:rsidTr="005400F6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DAA4CA7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3A76B82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784D06F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4EB6C40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1C2EECC5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172AD5F4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400F6" w:rsidRPr="00DB0686" w14:paraId="411AD4F4" w14:textId="77777777" w:rsidTr="005400F6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2D4CC0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13FD47D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014D28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73FCE7DE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9087D2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7A42361F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5400F6" w:rsidRPr="00DB0686" w14:paraId="05CCD40F" w14:textId="77777777" w:rsidTr="005400F6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5400F6" w:rsidRPr="00DB0686" w:rsidRDefault="005400F6" w:rsidP="005400F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5400F6" w:rsidRPr="00DB0686" w:rsidRDefault="005400F6" w:rsidP="005400F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01E805D9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346E4780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40D4517B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30D0FA4A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23ED1BB3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3F8CCF9C" w:rsidR="005400F6" w:rsidRPr="003B51B0" w:rsidRDefault="005400F6" w:rsidP="005400F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BA14CD8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FB60AD">
        <w:rPr>
          <w:rFonts w:ascii="Bookman Old Style" w:hAnsi="Bookman Old Style" w:cs="Times New Roman"/>
          <w:sz w:val="20"/>
          <w:szCs w:val="20"/>
        </w:rPr>
        <w:t>27</w:t>
      </w:r>
      <w:r w:rsidR="00793D87">
        <w:rPr>
          <w:rFonts w:ascii="Bookman Old Style" w:hAnsi="Bookman Old Style" w:cs="Times New Roman"/>
          <w:sz w:val="20"/>
          <w:szCs w:val="20"/>
        </w:rPr>
        <w:t xml:space="preserve"> </w:t>
      </w:r>
      <w:r w:rsidR="00AB3B1D">
        <w:rPr>
          <w:rFonts w:ascii="Bookman Old Style" w:hAnsi="Bookman Old Style" w:cs="Times New Roman"/>
          <w:sz w:val="20"/>
          <w:szCs w:val="20"/>
        </w:rPr>
        <w:t>mars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B3B1D">
        <w:rPr>
          <w:rFonts w:ascii="Bookman Old Style" w:hAnsi="Bookman Old Style" w:cs="Times New Roman"/>
          <w:sz w:val="20"/>
          <w:szCs w:val="20"/>
        </w:rPr>
        <w:t>6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8DA20B" w14:textId="77777777" w:rsidR="00AF6F73" w:rsidRDefault="00AF6F73" w:rsidP="00724F98">
      <w:r>
        <w:separator/>
      </w:r>
    </w:p>
  </w:endnote>
  <w:endnote w:type="continuationSeparator" w:id="0">
    <w:p w14:paraId="10134D2A" w14:textId="77777777" w:rsidR="00AF6F73" w:rsidRDefault="00AF6F73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DD00E4" w:rsidRDefault="00DD00E4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DD00E4" w:rsidRDefault="00DD00E4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34532B" w14:textId="77777777" w:rsidR="00AF6F73" w:rsidRDefault="00AF6F73" w:rsidP="00724F98">
      <w:r>
        <w:separator/>
      </w:r>
    </w:p>
  </w:footnote>
  <w:footnote w:type="continuationSeparator" w:id="0">
    <w:p w14:paraId="7A4E6E28" w14:textId="77777777" w:rsidR="00AF6F73" w:rsidRDefault="00AF6F73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DD00E4" w:rsidRDefault="00DD00E4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DD00E4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DD00E4" w:rsidRDefault="00DD00E4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DD00E4" w:rsidRDefault="00DD00E4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DD00E4" w:rsidRDefault="00DD00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A75D6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5D25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379B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0F6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76FFD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E7D38"/>
    <w:rsid w:val="005F05EB"/>
    <w:rsid w:val="005F4868"/>
    <w:rsid w:val="005F61EB"/>
    <w:rsid w:val="005F752D"/>
    <w:rsid w:val="005F7806"/>
    <w:rsid w:val="005F7C97"/>
    <w:rsid w:val="00604210"/>
    <w:rsid w:val="006055A8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3C3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2BD8"/>
    <w:rsid w:val="00793CC0"/>
    <w:rsid w:val="00793D87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09B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5F57"/>
    <w:rsid w:val="0097640B"/>
    <w:rsid w:val="009771D9"/>
    <w:rsid w:val="00983796"/>
    <w:rsid w:val="00983CCE"/>
    <w:rsid w:val="0098529A"/>
    <w:rsid w:val="00985605"/>
    <w:rsid w:val="00990136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0BC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3B1D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3EA3"/>
    <w:rsid w:val="00AE57DE"/>
    <w:rsid w:val="00AE6ECA"/>
    <w:rsid w:val="00AE7D35"/>
    <w:rsid w:val="00AF1783"/>
    <w:rsid w:val="00AF22C1"/>
    <w:rsid w:val="00AF6F73"/>
    <w:rsid w:val="00AF7020"/>
    <w:rsid w:val="00AF730E"/>
    <w:rsid w:val="00AF7E42"/>
    <w:rsid w:val="00B00F59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6617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1AD8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00E4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5878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06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0AD"/>
    <w:rsid w:val="00FB629D"/>
    <w:rsid w:val="00FC2251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F497A-3009-4425-A021-262B7FA5C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7899</TotalTime>
  <Pages>4</Pages>
  <Words>904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429</cp:revision>
  <cp:lastPrinted>2025-09-22T07:58:00Z</cp:lastPrinted>
  <dcterms:created xsi:type="dcterms:W3CDTF">2023-03-17T10:01:00Z</dcterms:created>
  <dcterms:modified xsi:type="dcterms:W3CDTF">2026-04-01T08:20:00Z</dcterms:modified>
</cp:coreProperties>
</file>