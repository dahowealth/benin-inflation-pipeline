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0B472A03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Période : semaine du</w:t>
      </w:r>
      <w:r w:rsidR="00E1681A">
        <w:rPr>
          <w:rFonts w:ascii="Bookman Old Style" w:hAnsi="Bookman Old Style"/>
          <w:b/>
          <w:bCs/>
        </w:rPr>
        <w:t xml:space="preserve"> </w:t>
      </w:r>
      <w:r w:rsidR="004C7240">
        <w:rPr>
          <w:rFonts w:ascii="Bookman Old Style" w:hAnsi="Bookman Old Style"/>
          <w:b/>
          <w:bCs/>
        </w:rPr>
        <w:t>1</w:t>
      </w:r>
      <w:r w:rsidR="00C36617">
        <w:rPr>
          <w:rFonts w:ascii="Bookman Old Style" w:hAnsi="Bookman Old Style"/>
          <w:b/>
          <w:bCs/>
        </w:rPr>
        <w:t>9</w:t>
      </w:r>
      <w:r w:rsidR="00E1681A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C36617">
        <w:rPr>
          <w:rFonts w:ascii="Bookman Old Style" w:hAnsi="Bookman Old Style"/>
          <w:b/>
          <w:bCs/>
        </w:rPr>
        <w:t>25</w:t>
      </w:r>
      <w:r w:rsidR="00EB3DFF">
        <w:rPr>
          <w:rFonts w:ascii="Bookman Old Style" w:hAnsi="Bookman Old Style"/>
          <w:b/>
          <w:bCs/>
        </w:rPr>
        <w:t xml:space="preserve"> </w:t>
      </w:r>
      <w:r w:rsidR="00B93BB0">
        <w:rPr>
          <w:rFonts w:ascii="Bookman Old Style" w:hAnsi="Bookman Old Style"/>
          <w:b/>
          <w:bCs/>
        </w:rPr>
        <w:t>janvier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bookmarkEnd w:id="1"/>
      <w:r w:rsidR="00B93BB0">
        <w:rPr>
          <w:rFonts w:ascii="Bookman Old Style" w:hAnsi="Bookman Old Style"/>
          <w:b/>
          <w:bCs/>
        </w:rPr>
        <w:t>6</w:t>
      </w:r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793D87" w:rsidRPr="00DB0686" w14:paraId="64DA6EB3" w14:textId="77777777" w:rsidTr="00793D8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63D02B9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406DEBD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5A8D2FE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7367380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23CF7BA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4B3AC86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205</w:t>
            </w:r>
          </w:p>
        </w:tc>
      </w:tr>
      <w:tr w:rsidR="00793D87" w:rsidRPr="00DB0686" w14:paraId="1012B13A" w14:textId="77777777" w:rsidTr="00793D8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5088A04B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7E3E889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6110F63D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7D53CAA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1CB0156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5E808C40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793D87" w:rsidRPr="00DB0686" w14:paraId="59E1307C" w14:textId="77777777" w:rsidTr="00793D87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47A5C80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078CCE8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158981C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6E44652B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3F94BDDA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7BDA731A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541</w:t>
            </w:r>
          </w:p>
        </w:tc>
      </w:tr>
      <w:tr w:rsidR="00793D87" w:rsidRPr="00DB0686" w14:paraId="7D48F741" w14:textId="77777777" w:rsidTr="00793D87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472A395B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76A2C88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5CD81AA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79FC2CE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566BB07D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551BAC8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793D87" w:rsidRPr="00DB0686" w14:paraId="05EDBB24" w14:textId="77777777" w:rsidTr="00793D8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41C9AF7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2C25265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26CCE1CA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750BEE2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6F23959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6067CAF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</w:tr>
      <w:tr w:rsidR="00793D87" w:rsidRPr="00DB0686" w14:paraId="7C7084EF" w14:textId="77777777" w:rsidTr="00793D8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4CE3CB3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7146D793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4FCE6B3A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0A3EE26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44FB359D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-12,0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063F945B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793D87" w:rsidRPr="00DB0686" w14:paraId="55928F54" w14:textId="77777777" w:rsidTr="00793D87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070D6EE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0FE439D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2E2A77B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00D96312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3BC3745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7F47664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605</w:t>
            </w:r>
          </w:p>
        </w:tc>
      </w:tr>
      <w:tr w:rsidR="00793D87" w:rsidRPr="00DB0686" w14:paraId="0D8B32F6" w14:textId="77777777" w:rsidTr="00793D87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6AABD69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0CE5E50D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50F5D8B3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16E01BD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-12,8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33FB91A6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4B9E607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-3,0</w:t>
            </w:r>
          </w:p>
        </w:tc>
      </w:tr>
      <w:tr w:rsidR="00793D87" w:rsidRPr="00DB0686" w14:paraId="597D72CB" w14:textId="77777777" w:rsidTr="00793D87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5092D042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29F8D51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7A033470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585EA42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4489A5FB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04BC96A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385</w:t>
            </w:r>
          </w:p>
        </w:tc>
      </w:tr>
      <w:tr w:rsidR="00793D87" w:rsidRPr="00DB0686" w14:paraId="040F7FD9" w14:textId="77777777" w:rsidTr="00793D87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6BB5C8C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5C5A42D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3C58A69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1225AFFB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18C8A88A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60A8048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793D87" w:rsidRPr="00DB0686" w14:paraId="6DF8DFC7" w14:textId="77777777" w:rsidTr="00793D87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0D0811FD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5EBA891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5556C85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1D49124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55D7C7F6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0A42C15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896</w:t>
            </w:r>
          </w:p>
        </w:tc>
      </w:tr>
      <w:tr w:rsidR="00793D87" w:rsidRPr="00DB0686" w14:paraId="6289F99A" w14:textId="77777777" w:rsidTr="00793D87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5B69FF8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478D9B5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45717313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5854AA6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00E00B7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68A880AB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793D87" w:rsidRPr="00DB0686" w14:paraId="425EB410" w14:textId="77777777" w:rsidTr="00793D87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080E07B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01210942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4794BF5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7C22647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0851B68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00BFE72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688</w:t>
            </w:r>
          </w:p>
        </w:tc>
      </w:tr>
      <w:tr w:rsidR="00793D87" w:rsidRPr="00DB0686" w14:paraId="30E78FFE" w14:textId="77777777" w:rsidTr="00793D87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7341359A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0073796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60FCAAC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438AE8F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3DF1172A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136CBDE0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793D87" w:rsidRPr="00DB0686" w14:paraId="3FD5ADB3" w14:textId="77777777" w:rsidTr="00793D87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793D87" w:rsidRPr="00DC1CE4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69B6D2D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594B184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543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6D29EEF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278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16E7FEE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63C038A6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167E51E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703</w:t>
            </w:r>
          </w:p>
        </w:tc>
      </w:tr>
      <w:tr w:rsidR="00793D87" w:rsidRPr="00DB0686" w14:paraId="0281CA7F" w14:textId="77777777" w:rsidTr="00793D87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28F590F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6E5C085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7E5E932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19D6E6B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5638112A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0D04470B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-2,5</w:t>
            </w:r>
          </w:p>
        </w:tc>
      </w:tr>
      <w:tr w:rsidR="00793D87" w:rsidRPr="00DB0686" w14:paraId="428F63AB" w14:textId="77777777" w:rsidTr="00793D8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632EDF93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02EAC9EB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3127DCD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49A7430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53F2FB4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60DB6A6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290</w:t>
            </w:r>
          </w:p>
        </w:tc>
      </w:tr>
      <w:tr w:rsidR="00793D87" w:rsidRPr="00DB0686" w14:paraId="63262B4B" w14:textId="77777777" w:rsidTr="00793D8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54792E1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7A73C68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3B0DDE1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0C32E28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2AC8E04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4FE3A52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</w:tr>
      <w:tr w:rsidR="00793D87" w:rsidRPr="00DB0686" w14:paraId="5750E4A0" w14:textId="77777777" w:rsidTr="00793D8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49DD709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234F2C7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7E348400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872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3460AD5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03EB9C8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763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5EBB394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728</w:t>
            </w:r>
          </w:p>
        </w:tc>
      </w:tr>
      <w:tr w:rsidR="00793D87" w:rsidRPr="00DB0686" w14:paraId="4CB2C9CF" w14:textId="77777777" w:rsidTr="00793D87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3A819930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2EC3407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15EC33C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4E7843B0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2DF4D1C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0151BAC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-0,5</w:t>
            </w:r>
          </w:p>
        </w:tc>
      </w:tr>
      <w:tr w:rsidR="00793D87" w:rsidRPr="00DB0686" w14:paraId="42B32853" w14:textId="77777777" w:rsidTr="00793D87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11B4BDF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2823EB2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3BBBECD6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5D77ECCA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64869FCB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5CB5A00B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848</w:t>
            </w:r>
          </w:p>
        </w:tc>
      </w:tr>
      <w:tr w:rsidR="00793D87" w:rsidRPr="00DB0686" w14:paraId="0DEB7461" w14:textId="77777777" w:rsidTr="00793D87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67036D0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6D8CC35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47ADE13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0A749426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5EB8BF0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35E6ACD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</w:tr>
      <w:tr w:rsidR="00793D87" w:rsidRPr="00DB0686" w14:paraId="60A93C0E" w14:textId="77777777" w:rsidTr="00793D87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5C07D83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73CA632A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7F7563B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16A979A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503B69A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648AA42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793D87" w:rsidRPr="00DB0686" w14:paraId="0F87F60C" w14:textId="77777777" w:rsidTr="00793D8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47A2CC4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6E5C6FA2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318AEC3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25B0135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7D7A4180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03A37EC3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793D87" w:rsidRPr="00DB0686" w14:paraId="6B556D1B" w14:textId="77777777" w:rsidTr="00793D8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6165F30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2BDB9162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40D5768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5BF8EE7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445840D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314BF99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</w:tr>
      <w:tr w:rsidR="00793D87" w:rsidRPr="00DB0686" w14:paraId="57BA8EE7" w14:textId="77777777" w:rsidTr="00793D8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18BAD3E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49FC478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0F50475D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2E2072B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2CB68BFB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0BA67C6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793D87" w:rsidRPr="00DB0686" w14:paraId="1416B083" w14:textId="77777777" w:rsidTr="00793D8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2A15AAC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34DD181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2957230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41B93276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21AA457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7DBF639A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</w:tr>
      <w:tr w:rsidR="00793D87" w:rsidRPr="00DB0686" w14:paraId="2BB3DCD7" w14:textId="77777777" w:rsidTr="00793D87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7138B10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55C2B48B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5A2639C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73D9B17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4CEE18EB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37F2F4A3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793D87" w:rsidRPr="00DB0686" w14:paraId="266DE149" w14:textId="77777777" w:rsidTr="00793D87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36A9C0B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1778F013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07BBAF3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70F3069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5FAF6AD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5A590112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525</w:t>
            </w:r>
          </w:p>
        </w:tc>
      </w:tr>
      <w:tr w:rsidR="00793D87" w:rsidRPr="00DB0686" w14:paraId="277BFC91" w14:textId="77777777" w:rsidTr="00793D87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415B39E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62EAAF4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6F44566A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380CFB3A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00C853C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3915F14D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</w:tr>
      <w:tr w:rsidR="00793D87" w:rsidRPr="00DB0686" w14:paraId="0D32C706" w14:textId="77777777" w:rsidTr="00793D87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25C5C1C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759F91B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6E5A250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2D1EA49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2C08CF9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41A7A30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793D87" w:rsidRPr="00DB0686" w14:paraId="6AB472E8" w14:textId="77777777" w:rsidTr="00793D87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40B572A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462DBD3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7F514F9D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54AB6F9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1D5136AD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791AF57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793D87" w:rsidRPr="00DB0686" w14:paraId="0825059D" w14:textId="77777777" w:rsidTr="00793D87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72B6DFE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090E831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018847C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41A38B6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50B13202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5DCE39E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793D87" w:rsidRPr="00DB0686" w14:paraId="5A6D132B" w14:textId="77777777" w:rsidTr="00793D87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111D826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77F225C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686BAA4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35C03DA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66593FDD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0FED77F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793D87" w:rsidRPr="00DB0686" w14:paraId="423CF46C" w14:textId="77777777" w:rsidTr="00793D87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63850A4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4BEDFE7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583574D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734FECF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61D63AB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121E2FD0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793D87" w:rsidRPr="00DB0686" w14:paraId="353AD445" w14:textId="77777777" w:rsidTr="00793D87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0360B9E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46DF04B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68C5D4C2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304718A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0FCD48A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3EB00303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793D87" w:rsidRPr="00DB0686" w14:paraId="16F8678C" w14:textId="77777777" w:rsidTr="00793D8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100580BD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368E9D4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34EC663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206EBF7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30DAA75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22B2B5E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793D87" w:rsidRPr="00DB0686" w14:paraId="249B61F2" w14:textId="77777777" w:rsidTr="00793D87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015A0A8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4F3B9AA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61200AD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36FA5DC0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09355042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13DC9C7D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793D87" w:rsidRPr="00DB0686" w14:paraId="293134F8" w14:textId="77777777" w:rsidTr="00793D87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199C7672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0BC971E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757A2493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707B8E6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033EFB6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64ADCBB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793D87" w:rsidRPr="00DB0686" w14:paraId="14848784" w14:textId="77777777" w:rsidTr="00793D87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0ACAA666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0B8C1303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0C1BF38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2937036A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6EA7115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26FE40C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793D87" w:rsidRPr="00DB0686" w14:paraId="3282865F" w14:textId="77777777" w:rsidTr="00793D8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3260B10A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0BF5F1B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5B59788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383FB5D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5799E4F0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3B7954E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793D87" w:rsidRPr="00DB0686" w14:paraId="428FAF89" w14:textId="77777777" w:rsidTr="00793D8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4072F9F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2CABB1B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43889E0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6EB333E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4E57889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622C83D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793D87" w:rsidRPr="00DB0686" w14:paraId="57E22CB3" w14:textId="77777777" w:rsidTr="00793D8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7C7523D0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568460AD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03AF9142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7F01C38B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7B0F941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6FD6EE8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793D87" w:rsidRPr="00DB0686" w14:paraId="335333F0" w14:textId="77777777" w:rsidTr="00793D87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0E9FC88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3237644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3731BF4D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2275AF1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0096379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11ACEC6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793D87" w:rsidRPr="00DB0686" w14:paraId="210F0459" w14:textId="77777777" w:rsidTr="00793D87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0CC7D68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2408B272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65D73C06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1C7FDA5A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418F3DB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2463EFCA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793D87" w:rsidRPr="00DB0686" w14:paraId="1FF1F896" w14:textId="77777777" w:rsidTr="00793D87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27A2959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3AA75D4D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0E4181FA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3A38EBCB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74B0F50A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229E403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793D87" w:rsidRPr="00DB0686" w14:paraId="495CDFDF" w14:textId="77777777" w:rsidTr="00793D87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07DF2D70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5D1CE17A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6343220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5F9FA44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63783AE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57AF12C6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793D87" w:rsidRPr="00DB0686" w14:paraId="0DCD4533" w14:textId="77777777" w:rsidTr="00793D87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2F773962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5709360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1664119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665817D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56C5F1D2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208993DB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793D87" w:rsidRPr="00DB0686" w14:paraId="257298FF" w14:textId="77777777" w:rsidTr="00793D87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50CC023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2689DF0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60596E9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6F4B24C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25A5856B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3AC60563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793D87" w:rsidRPr="00DB0686" w14:paraId="20B40C04" w14:textId="77777777" w:rsidTr="00793D87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36D641F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0DD6A1EB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0A8A57C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48D029EB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0CB55F1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16AE551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793D87" w:rsidRPr="00DB0686" w14:paraId="43166171" w14:textId="77777777" w:rsidTr="00793D8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1F4E73D1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5126284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1C762242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3F7FE84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6DF45B5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745D33C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793D87" w:rsidRPr="00DB0686" w14:paraId="4D4C4BD1" w14:textId="77777777" w:rsidTr="00793D87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30577F6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0031385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1181C71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5CC8B38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62B82D9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7940C4D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793D87" w:rsidRPr="00DB0686" w14:paraId="628D88C8" w14:textId="77777777" w:rsidTr="00793D87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16F1A41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45ADAA5D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2EFFB16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5411FB62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19B063E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46E38E7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793D87" w:rsidRPr="00DB0686" w14:paraId="21E8A7E0" w14:textId="77777777" w:rsidTr="00793D87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5BB565C6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12E4A36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55C0716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05C3667A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70F4ADF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3A47448D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793D87" w:rsidRPr="00DB0686" w14:paraId="5E490633" w14:textId="77777777" w:rsidTr="00793D87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0B98C58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670EEE4B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0BA5F44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110E82F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7CADFF39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3F2597FA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793D87" w:rsidRPr="00DB0686" w14:paraId="50D06157" w14:textId="77777777" w:rsidTr="00793D87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6572F468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4204822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527C4802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22D3599D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2068BC4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1EE080C6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793D87" w:rsidRPr="00DB0686" w14:paraId="411AD4F4" w14:textId="77777777" w:rsidTr="00793D87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74204EF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3B802EF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7B83163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397C03BC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7E4D0F8E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4BB9F4C5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793D87" w:rsidRPr="00DB0686" w14:paraId="05CCD40F" w14:textId="77777777" w:rsidTr="00793D87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793D87" w:rsidRPr="00DB0686" w:rsidRDefault="00793D87" w:rsidP="00793D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793D87" w:rsidRPr="00DB0686" w:rsidRDefault="00793D87" w:rsidP="00793D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65C50BDB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591A8F04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33EF7516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30621142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65DDDC07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6A2348AF" w:rsidR="00793D87" w:rsidRPr="003B51B0" w:rsidRDefault="00793D87" w:rsidP="00793D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664F4B93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793D87">
        <w:rPr>
          <w:rFonts w:ascii="Bookman Old Style" w:hAnsi="Bookman Old Style" w:cs="Times New Roman"/>
          <w:sz w:val="20"/>
          <w:szCs w:val="20"/>
        </w:rPr>
        <w:t>03 février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  <w:bookmarkStart w:id="4" w:name="_GoBack"/>
      <w:bookmarkEnd w:id="4"/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6EA14B" w14:textId="77777777" w:rsidR="005E7D38" w:rsidRDefault="005E7D38" w:rsidP="00724F98">
      <w:r>
        <w:separator/>
      </w:r>
    </w:p>
  </w:endnote>
  <w:endnote w:type="continuationSeparator" w:id="0">
    <w:p w14:paraId="0D2AD63B" w14:textId="77777777" w:rsidR="005E7D38" w:rsidRDefault="005E7D38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3B0C0B" w:rsidRDefault="003B0C0B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3B0C0B" w:rsidRDefault="003B0C0B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12F155" w14:textId="77777777" w:rsidR="005E7D38" w:rsidRDefault="005E7D38" w:rsidP="00724F98">
      <w:r>
        <w:separator/>
      </w:r>
    </w:p>
  </w:footnote>
  <w:footnote w:type="continuationSeparator" w:id="0">
    <w:p w14:paraId="6ECC23CA" w14:textId="77777777" w:rsidR="005E7D38" w:rsidRDefault="005E7D38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3B0C0B" w:rsidRDefault="003B0C0B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3B0C0B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3B0C0B" w:rsidRDefault="003B0C0B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3B0C0B" w:rsidRDefault="003B0C0B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3B0C0B" w:rsidRDefault="003B0C0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7C4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2CF1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5B85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44872"/>
    <w:rsid w:val="00146EE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0B41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1A0"/>
    <w:rsid w:val="00200FF6"/>
    <w:rsid w:val="002017B1"/>
    <w:rsid w:val="0020380C"/>
    <w:rsid w:val="0020423F"/>
    <w:rsid w:val="00210293"/>
    <w:rsid w:val="00210A2B"/>
    <w:rsid w:val="00212171"/>
    <w:rsid w:val="002138DE"/>
    <w:rsid w:val="00216099"/>
    <w:rsid w:val="0021704A"/>
    <w:rsid w:val="00217C03"/>
    <w:rsid w:val="002216EA"/>
    <w:rsid w:val="00223ED0"/>
    <w:rsid w:val="00224648"/>
    <w:rsid w:val="002262E3"/>
    <w:rsid w:val="00227B1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5731D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28CB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2EEF"/>
    <w:rsid w:val="002D33B9"/>
    <w:rsid w:val="002D4FA7"/>
    <w:rsid w:val="002E0FCC"/>
    <w:rsid w:val="002E157D"/>
    <w:rsid w:val="002E1FC9"/>
    <w:rsid w:val="002E3271"/>
    <w:rsid w:val="002E4B84"/>
    <w:rsid w:val="002E55C8"/>
    <w:rsid w:val="002F17C9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109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C0B"/>
    <w:rsid w:val="003B0DA8"/>
    <w:rsid w:val="003B1066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00E3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C2C2C"/>
    <w:rsid w:val="004C7240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0F37"/>
    <w:rsid w:val="0056187D"/>
    <w:rsid w:val="00563091"/>
    <w:rsid w:val="00563A82"/>
    <w:rsid w:val="00564703"/>
    <w:rsid w:val="005658EA"/>
    <w:rsid w:val="00565EF1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E7D38"/>
    <w:rsid w:val="005F05EB"/>
    <w:rsid w:val="005F4868"/>
    <w:rsid w:val="005F61EB"/>
    <w:rsid w:val="005F752D"/>
    <w:rsid w:val="005F7806"/>
    <w:rsid w:val="005F7C97"/>
    <w:rsid w:val="00604210"/>
    <w:rsid w:val="00605A8B"/>
    <w:rsid w:val="00605E78"/>
    <w:rsid w:val="00607BE7"/>
    <w:rsid w:val="00607C9A"/>
    <w:rsid w:val="00607E7B"/>
    <w:rsid w:val="00621670"/>
    <w:rsid w:val="006219A4"/>
    <w:rsid w:val="006224E8"/>
    <w:rsid w:val="006224F3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2D74"/>
    <w:rsid w:val="006A3A91"/>
    <w:rsid w:val="006A47E5"/>
    <w:rsid w:val="006A519D"/>
    <w:rsid w:val="006A6D53"/>
    <w:rsid w:val="006B0BC3"/>
    <w:rsid w:val="006B114E"/>
    <w:rsid w:val="006B295A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324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6340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3D0D"/>
    <w:rsid w:val="0077488C"/>
    <w:rsid w:val="00775C9C"/>
    <w:rsid w:val="00776161"/>
    <w:rsid w:val="0077624F"/>
    <w:rsid w:val="00781796"/>
    <w:rsid w:val="00782CC0"/>
    <w:rsid w:val="007917AD"/>
    <w:rsid w:val="00793CC0"/>
    <w:rsid w:val="00793D87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7DD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1E42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499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640B"/>
    <w:rsid w:val="009771D9"/>
    <w:rsid w:val="00983796"/>
    <w:rsid w:val="00983CCE"/>
    <w:rsid w:val="0098529A"/>
    <w:rsid w:val="00985605"/>
    <w:rsid w:val="00990736"/>
    <w:rsid w:val="0099182F"/>
    <w:rsid w:val="00991A79"/>
    <w:rsid w:val="00995C76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2FF0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0C40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5AED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02A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0764A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439EB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3B92"/>
    <w:rsid w:val="00B93BB0"/>
    <w:rsid w:val="00B94699"/>
    <w:rsid w:val="00B947A3"/>
    <w:rsid w:val="00B964D3"/>
    <w:rsid w:val="00B974E2"/>
    <w:rsid w:val="00B97DC1"/>
    <w:rsid w:val="00BA2ACD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6EF8"/>
    <w:rsid w:val="00BB7B58"/>
    <w:rsid w:val="00BC0E2C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464"/>
    <w:rsid w:val="00C22F6D"/>
    <w:rsid w:val="00C23DD2"/>
    <w:rsid w:val="00C2485B"/>
    <w:rsid w:val="00C25E78"/>
    <w:rsid w:val="00C273FD"/>
    <w:rsid w:val="00C2792E"/>
    <w:rsid w:val="00C36617"/>
    <w:rsid w:val="00C377C4"/>
    <w:rsid w:val="00C471EC"/>
    <w:rsid w:val="00C47EEF"/>
    <w:rsid w:val="00C50A5E"/>
    <w:rsid w:val="00C51993"/>
    <w:rsid w:val="00C53031"/>
    <w:rsid w:val="00C55B36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1D08"/>
    <w:rsid w:val="00CD61C4"/>
    <w:rsid w:val="00CD6BBF"/>
    <w:rsid w:val="00CE4222"/>
    <w:rsid w:val="00CE7EDF"/>
    <w:rsid w:val="00CF219A"/>
    <w:rsid w:val="00CF3C71"/>
    <w:rsid w:val="00D05341"/>
    <w:rsid w:val="00D11275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03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14B2"/>
    <w:rsid w:val="00DA3CD6"/>
    <w:rsid w:val="00DA454E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E7F65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16CC"/>
    <w:rsid w:val="00E16807"/>
    <w:rsid w:val="00E1681A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57E12"/>
    <w:rsid w:val="00E622CE"/>
    <w:rsid w:val="00E6586F"/>
    <w:rsid w:val="00E67A62"/>
    <w:rsid w:val="00E71B1A"/>
    <w:rsid w:val="00E72221"/>
    <w:rsid w:val="00E72223"/>
    <w:rsid w:val="00E72D99"/>
    <w:rsid w:val="00E7356B"/>
    <w:rsid w:val="00E7369C"/>
    <w:rsid w:val="00E7385C"/>
    <w:rsid w:val="00E7669F"/>
    <w:rsid w:val="00E80E69"/>
    <w:rsid w:val="00E8110B"/>
    <w:rsid w:val="00E838D4"/>
    <w:rsid w:val="00E84D08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5CB5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263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32B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3964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5D9A"/>
    <w:rsid w:val="00FD772B"/>
    <w:rsid w:val="00FE1B86"/>
    <w:rsid w:val="00FE2C55"/>
    <w:rsid w:val="00FE3A4A"/>
    <w:rsid w:val="00FE3BAB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0DD58E-8A16-485E-A5C5-54A0E44A1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7780</TotalTime>
  <Pages>4</Pages>
  <Words>906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418</cp:revision>
  <cp:lastPrinted>2025-09-22T07:58:00Z</cp:lastPrinted>
  <dcterms:created xsi:type="dcterms:W3CDTF">2023-03-17T10:01:00Z</dcterms:created>
  <dcterms:modified xsi:type="dcterms:W3CDTF">2026-02-06T06:12:00Z</dcterms:modified>
</cp:coreProperties>
</file>