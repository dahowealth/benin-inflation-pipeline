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4C5373C4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08569F">
        <w:rPr>
          <w:rFonts w:ascii="Bookman Old Style" w:hAnsi="Bookman Old Style"/>
          <w:b/>
          <w:bCs/>
        </w:rPr>
        <w:t>04</w:t>
      </w:r>
      <w:r w:rsidR="00A33760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08569F">
        <w:rPr>
          <w:rFonts w:ascii="Bookman Old Style" w:hAnsi="Bookman Old Style"/>
          <w:b/>
          <w:bCs/>
        </w:rPr>
        <w:t>10</w:t>
      </w:r>
      <w:r w:rsidR="00EB3DFF">
        <w:rPr>
          <w:rFonts w:ascii="Bookman Old Style" w:hAnsi="Bookman Old Style"/>
          <w:b/>
          <w:bCs/>
        </w:rPr>
        <w:t xml:space="preserve"> </w:t>
      </w:r>
      <w:r w:rsidR="0008569F">
        <w:rPr>
          <w:rFonts w:ascii="Bookman Old Style" w:hAnsi="Bookman Old Style"/>
          <w:b/>
          <w:bCs/>
        </w:rPr>
        <w:t>aoû</w:t>
      </w:r>
      <w:r w:rsidR="00B24AF0">
        <w:rPr>
          <w:rFonts w:ascii="Bookman Old Style" w:hAnsi="Bookman Old Style"/>
          <w:b/>
          <w:bCs/>
        </w:rPr>
        <w:t>t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A77C67" w:rsidRPr="00DB0686" w14:paraId="64DA6EB3" w14:textId="77777777" w:rsidTr="00A77C6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23220F3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734ED35D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1806DD5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2CF7C87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7E033E6A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567DF4B0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280</w:t>
            </w:r>
          </w:p>
        </w:tc>
      </w:tr>
      <w:tr w:rsidR="00A77C67" w:rsidRPr="00DB0686" w14:paraId="1012B13A" w14:textId="77777777" w:rsidTr="00A77C6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37C3B9A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7025DD83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30BB777F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1FC627B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3B470C30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5D8EE17F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59E1307C" w14:textId="77777777" w:rsidTr="00A77C67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3CF18C9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49FEF91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011C32F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51C1CE80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2FF2686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3BE9CC3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A77C67" w:rsidRPr="00DB0686" w14:paraId="7D48F741" w14:textId="77777777" w:rsidTr="00A77C67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045E691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760A13F1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0F2E49A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2AC2BFD3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6BBAE83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34D379E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05EDBB24" w14:textId="77777777" w:rsidTr="00A77C6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179F366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1F92F1F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7EFD0847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6DB1884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26B74C07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68E602B7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A77C67" w:rsidRPr="00DB0686" w14:paraId="7C7084EF" w14:textId="77777777" w:rsidTr="00A77C6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17D4C47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302CA2D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67F97D5F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10C04D1A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7C295F0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0821933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55928F54" w14:textId="77777777" w:rsidTr="00A77C67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2182C9A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06D6EB4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3EE617E6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6BDE716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5AA70006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74D30D2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A77C67" w:rsidRPr="00DB0686" w14:paraId="0D8B32F6" w14:textId="77777777" w:rsidTr="00A77C67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310DE52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470CBB6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525C7413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3CE5C44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3C03843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38282DB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597D72CB" w14:textId="77777777" w:rsidTr="00A77C67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6DAFECD3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299BAA47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58DCCABA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01FCAFC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5B00712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30114F0F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A77C67" w:rsidRPr="00DB0686" w14:paraId="040F7FD9" w14:textId="77777777" w:rsidTr="00A77C67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4DD3CDF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66616B7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3224D60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4CA0412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5743CE0D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679BBA4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6DF8DFC7" w14:textId="77777777" w:rsidTr="00A77C67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23FD3B81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7500F73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140BB90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7B1577F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4500C59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0D4293A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955</w:t>
            </w:r>
          </w:p>
        </w:tc>
      </w:tr>
      <w:tr w:rsidR="00A77C67" w:rsidRPr="00DB0686" w14:paraId="6289F99A" w14:textId="77777777" w:rsidTr="00A77C67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5BDD5B31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63607DE0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69D87A5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5D4D2280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4865977A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149EABBA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425EB410" w14:textId="77777777" w:rsidTr="00A77C67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573C31E0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5E994CC0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520976D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293AC077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7E4442E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6BD7927D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715</w:t>
            </w:r>
          </w:p>
        </w:tc>
      </w:tr>
      <w:tr w:rsidR="00A77C67" w:rsidRPr="00DB0686" w14:paraId="30E78FFE" w14:textId="77777777" w:rsidTr="00A77C67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1EB8DD6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39199277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26EA3AC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7A6D268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60E576C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6E74CB3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3FD5ADB3" w14:textId="77777777" w:rsidTr="00A77C67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A77C67" w:rsidRPr="00DC1CE4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6B90145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1 214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7EE9332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1 698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335A8A9A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69B52257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651B527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826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47283D43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1 864</w:t>
            </w:r>
          </w:p>
        </w:tc>
      </w:tr>
      <w:tr w:rsidR="00A77C67" w:rsidRPr="00DB0686" w14:paraId="0281CA7F" w14:textId="77777777" w:rsidTr="00A77C67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225BD47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1BF1086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62D2EDC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0D4C0886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609025D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6642D5B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3,7</w:t>
            </w:r>
          </w:p>
        </w:tc>
      </w:tr>
      <w:tr w:rsidR="00A77C67" w:rsidRPr="00DB0686" w14:paraId="428F63AB" w14:textId="77777777" w:rsidTr="00A77C6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6CA1691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51E2F51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05F5A84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76D922C1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2DF18EC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0C58EBE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408</w:t>
            </w:r>
          </w:p>
        </w:tc>
      </w:tr>
      <w:tr w:rsidR="00A77C67" w:rsidRPr="00DB0686" w14:paraId="63262B4B" w14:textId="77777777" w:rsidTr="00A77C6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0CA23A1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-14,4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691965B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2F364D33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14D0C473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1A958BB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72078B5A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-15,9</w:t>
            </w:r>
          </w:p>
        </w:tc>
      </w:tr>
      <w:tr w:rsidR="00A77C67" w:rsidRPr="00DB0686" w14:paraId="5750E4A0" w14:textId="77777777" w:rsidTr="00A77C6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4DBEF27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3BA4997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20A8E6E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1EC3B0C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2FBDCDA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3AC8F856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880</w:t>
            </w:r>
          </w:p>
        </w:tc>
      </w:tr>
      <w:tr w:rsidR="00A77C67" w:rsidRPr="00DB0686" w14:paraId="4CB2C9CF" w14:textId="77777777" w:rsidTr="00A77C67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414F7620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0AFA38B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2A254D0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1EB4826F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2DF473D6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7BE1C133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-2,0</w:t>
            </w:r>
          </w:p>
        </w:tc>
      </w:tr>
      <w:tr w:rsidR="00A77C67" w:rsidRPr="00DB0686" w14:paraId="42B32853" w14:textId="77777777" w:rsidTr="00A77C67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54435956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0D2D4B6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503F8E3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550CBBB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4F927420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36BD53D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904</w:t>
            </w:r>
          </w:p>
        </w:tc>
      </w:tr>
      <w:tr w:rsidR="00A77C67" w:rsidRPr="00DB0686" w14:paraId="0DEB7461" w14:textId="77777777" w:rsidTr="00A77C67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5D0AD58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6F5EF73A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01EA2297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7038DA5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01A243A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259C0373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1,8</w:t>
            </w:r>
          </w:p>
        </w:tc>
      </w:tr>
      <w:tr w:rsidR="00A77C67" w:rsidRPr="00DB0686" w14:paraId="60A93C0E" w14:textId="77777777" w:rsidTr="00A77C67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648E68A3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31F178C6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495110DD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2937EC36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42BEEB90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424B6E7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A77C67" w:rsidRPr="00DB0686" w14:paraId="0F87F60C" w14:textId="77777777" w:rsidTr="00A77C6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498F8A4D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430FE59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5BC0563F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7785194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50907943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0A316930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6B556D1B" w14:textId="77777777" w:rsidTr="00A77C6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67A3831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5144008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66183F86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6D5BC5E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4AF3D88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4AE2D0A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783</w:t>
            </w:r>
          </w:p>
        </w:tc>
      </w:tr>
      <w:tr w:rsidR="00A77C67" w:rsidRPr="00DB0686" w14:paraId="57BA8EE7" w14:textId="77777777" w:rsidTr="00A77C6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655AAFDF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72A86A4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714BA84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357726EF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7EEA779A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59A2875D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1416B083" w14:textId="77777777" w:rsidTr="00A77C6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74918EA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17CDD55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4A291500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10C7BC2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30EAA931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2E3DC95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</w:tr>
      <w:tr w:rsidR="00A77C67" w:rsidRPr="00DB0686" w14:paraId="2BB3DCD7" w14:textId="77777777" w:rsidTr="00A77C67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1DC013BF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75FB595F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17CC793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6110A02A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27E3DCE6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2D0B66E1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266DE149" w14:textId="77777777" w:rsidTr="00A77C67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1D169347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176E923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1F35657A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56CFB86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7DDBD72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30AB837A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</w:tr>
      <w:tr w:rsidR="00A77C67" w:rsidRPr="00DB0686" w14:paraId="277BFC91" w14:textId="77777777" w:rsidTr="00A77C67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19FA225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22162BB1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033ED26D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60DE5F9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6627B773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019E53D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3,2</w:t>
            </w:r>
          </w:p>
        </w:tc>
      </w:tr>
      <w:tr w:rsidR="00A77C67" w:rsidRPr="00DB0686" w14:paraId="0D32C706" w14:textId="77777777" w:rsidTr="00A77C67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280E68B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2A8DC5DD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5A1C3BE7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2546E11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40B2A82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44888E4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A77C67" w:rsidRPr="00DB0686" w14:paraId="6AB472E8" w14:textId="77777777" w:rsidTr="00A77C67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37627F5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353AF4B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679F33B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4961AFE3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3CEA2FA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63B9D11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0825059D" w14:textId="77777777" w:rsidTr="00A77C67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6268232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1327A02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68AD614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72F0352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6452977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7746F32A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A77C67" w:rsidRPr="00DB0686" w14:paraId="5A6D132B" w14:textId="77777777" w:rsidTr="00A77C67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657F7ABD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6D3DFE3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188482E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1CB98740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01A1C617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4619AB4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423CF46C" w14:textId="77777777" w:rsidTr="00A77C67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228134A6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5610DBF1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2E01136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2E4E5B3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375F9FF3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7B80C9D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A77C67" w:rsidRPr="00DB0686" w14:paraId="353AD445" w14:textId="77777777" w:rsidTr="00A77C67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2C08A10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37EB8BBF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208F5E91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22269C9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4E7DF59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4B345477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16F8678C" w14:textId="77777777" w:rsidTr="00A77C6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5966A6A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062D6D2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7D0009C3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1F426C6F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7B25B6A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173FDF80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A77C67" w:rsidRPr="00DB0686" w14:paraId="249B61F2" w14:textId="77777777" w:rsidTr="00A77C67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2CEC856F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70CF3BB1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68EF924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2F2DD61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726391A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382BF78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293134F8" w14:textId="77777777" w:rsidTr="00A77C67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7E5FF52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37E34233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62E265E6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24DB4BE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5811236D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32594FB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A77C67" w:rsidRPr="00DB0686" w14:paraId="14848784" w14:textId="77777777" w:rsidTr="00A77C67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1D30F15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19185DCA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7104885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4BD4346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401E8FAD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5001DFD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3282865F" w14:textId="77777777" w:rsidTr="00A77C6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7333603A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2AAEA52D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6656F7C1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09EA810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04AB96C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7C2782A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A77C67" w:rsidRPr="00DB0686" w14:paraId="428FAF89" w14:textId="77777777" w:rsidTr="00A77C6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7FA4BE76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1DB74653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0C3A9D1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5FC2DEFD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3664318F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48CC9D6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57E22CB3" w14:textId="77777777" w:rsidTr="00A77C6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34792BBD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52CC5BA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0684AA9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0AB668F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232F9BD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06D7430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A77C67" w:rsidRPr="00DB0686" w14:paraId="335333F0" w14:textId="77777777" w:rsidTr="00A77C67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59E4459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79708F40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71AA6AB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1279853D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221A7817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307DB3D1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210F0459" w14:textId="77777777" w:rsidTr="00A77C67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3106F04A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2BF543B6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7E34000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74A54E7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4D76D29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0A58568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A77C67" w:rsidRPr="00DB0686" w14:paraId="1FF1F896" w14:textId="77777777" w:rsidTr="00A77C67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73F5FFE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0074E9B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63EEA9C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068CEB4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7389F71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1EE8AFE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495CDFDF" w14:textId="77777777" w:rsidTr="00A77C67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70551DD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7947809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2E6B218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0FC31F46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74ACA79D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0B0370B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A77C67" w:rsidRPr="00DB0686" w14:paraId="0DCD4533" w14:textId="77777777" w:rsidTr="00A77C67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0A02175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597D7C9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3D85EB7F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30CC1FC6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699F6BF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75DCA94A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257298FF" w14:textId="77777777" w:rsidTr="00A77C67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54229621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18296A7D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45BBF7B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38FEC0D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2BC17E9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53B37C6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A77C67" w:rsidRPr="00DB0686" w14:paraId="20B40C04" w14:textId="77777777" w:rsidTr="00A77C67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695FCEC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059D8BF1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262CC4B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38E0C07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4BA1B5C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0BA75E5D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43166171" w14:textId="77777777" w:rsidTr="00A77C6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01257A31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033B1610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41AE1F51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69E8A41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304134D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7032B1C6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A77C67" w:rsidRPr="00DB0686" w14:paraId="4D4C4BD1" w14:textId="77777777" w:rsidTr="00A77C67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3F8FF96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0FA5845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636F483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699DF14F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7678CE2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2EA3C92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628D88C8" w14:textId="77777777" w:rsidTr="00A77C67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61F9261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074A2836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56344BE7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468E6180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1BEBEE6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5526ED23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A77C67" w:rsidRPr="00DB0686" w14:paraId="21E8A7E0" w14:textId="77777777" w:rsidTr="00A77C67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2149C72B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60913041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23397021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30021A11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5ABC447D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21BDBF5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5E490633" w14:textId="77777777" w:rsidTr="00A77C67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0E4369F0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062BBFC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778159F9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2DDBFE37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0018C32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69D4D73A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A77C67" w:rsidRPr="00DB0686" w14:paraId="50D06157" w14:textId="77777777" w:rsidTr="00A77C67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04ED585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6B9D45C2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4A03E483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6068A250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74F0A61C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5246E03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7C67" w:rsidRPr="00DB0686" w14:paraId="411AD4F4" w14:textId="77777777" w:rsidTr="00A77C67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4A61D5C7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5DAF860E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45DB3AAF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3E7AA086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50850DF8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10C0E43D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A77C67" w:rsidRPr="00DB0686" w14:paraId="05CCD40F" w14:textId="77777777" w:rsidTr="00A77C67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A77C67" w:rsidRPr="00DB0686" w:rsidRDefault="00A77C67" w:rsidP="00A77C6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A77C67" w:rsidRPr="00DB0686" w:rsidRDefault="00A77C67" w:rsidP="00A77C6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4DFCAF6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6DC35CDA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4FCBF125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3491F1A7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6CF916A3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60BFE724" w:rsidR="00A77C67" w:rsidRPr="003B51B0" w:rsidRDefault="00A77C67" w:rsidP="00A77C6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414D0A72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A77C67">
        <w:rPr>
          <w:rFonts w:ascii="Bookman Old Style" w:hAnsi="Bookman Old Style" w:cs="Times New Roman"/>
          <w:sz w:val="20"/>
          <w:szCs w:val="20"/>
        </w:rPr>
        <w:t>13</w:t>
      </w:r>
      <w:bookmarkStart w:id="4" w:name="_GoBack"/>
      <w:bookmarkEnd w:id="4"/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A77C67">
        <w:rPr>
          <w:rFonts w:ascii="Bookman Old Style" w:hAnsi="Bookman Old Style" w:cs="Times New Roman"/>
          <w:sz w:val="20"/>
          <w:szCs w:val="20"/>
        </w:rPr>
        <w:t>aoû</w:t>
      </w:r>
      <w:r w:rsidR="0050058C">
        <w:rPr>
          <w:rFonts w:ascii="Bookman Old Style" w:hAnsi="Bookman Old Style" w:cs="Times New Roman"/>
          <w:sz w:val="20"/>
          <w:szCs w:val="20"/>
        </w:rPr>
        <w:t>t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373E2E" w14:textId="77777777" w:rsidR="00AF730E" w:rsidRDefault="00AF730E" w:rsidP="00724F98">
      <w:r>
        <w:separator/>
      </w:r>
    </w:p>
  </w:endnote>
  <w:endnote w:type="continuationSeparator" w:id="0">
    <w:p w14:paraId="0B3E253C" w14:textId="77777777" w:rsidR="00AF730E" w:rsidRDefault="00AF730E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08569F" w:rsidRDefault="0008569F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08569F" w:rsidRDefault="0008569F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9054F2" w14:textId="77777777" w:rsidR="00AF730E" w:rsidRDefault="00AF730E" w:rsidP="00724F98">
      <w:r>
        <w:separator/>
      </w:r>
    </w:p>
  </w:footnote>
  <w:footnote w:type="continuationSeparator" w:id="0">
    <w:p w14:paraId="0BDC03D7" w14:textId="77777777" w:rsidR="00AF730E" w:rsidRDefault="00AF730E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08569F" w:rsidRDefault="0008569F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08569F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08569F" w:rsidRDefault="0008569F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08569F" w:rsidRDefault="0008569F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08569F" w:rsidRDefault="0008569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A1B1A"/>
    <w:rsid w:val="006A3A91"/>
    <w:rsid w:val="006A47E5"/>
    <w:rsid w:val="006A519D"/>
    <w:rsid w:val="006A6D53"/>
    <w:rsid w:val="006B0BC3"/>
    <w:rsid w:val="006B48D2"/>
    <w:rsid w:val="006B5D1D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219A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6D6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E6310"/>
    <w:rsid w:val="00FF11B1"/>
    <w:rsid w:val="00FF17F7"/>
    <w:rsid w:val="00FF2081"/>
    <w:rsid w:val="00FF2B25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85730-0F61-482B-9D01-80D353F8C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6695</TotalTime>
  <Pages>4</Pages>
  <Words>904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356</cp:revision>
  <cp:lastPrinted>2025-04-17T09:14:00Z</cp:lastPrinted>
  <dcterms:created xsi:type="dcterms:W3CDTF">2023-03-17T10:01:00Z</dcterms:created>
  <dcterms:modified xsi:type="dcterms:W3CDTF">2025-08-14T08:29:00Z</dcterms:modified>
</cp:coreProperties>
</file>