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0866664C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2" w:name="_GoBack"/>
      <w:bookmarkEnd w:id="2"/>
      <w:r>
        <w:rPr>
          <w:rFonts w:ascii="Bookman Old Style" w:hAnsi="Bookman Old Style"/>
          <w:b/>
          <w:bCs/>
        </w:rPr>
        <w:t xml:space="preserve">Période : semaine du </w:t>
      </w:r>
      <w:r w:rsidR="00C25E78">
        <w:rPr>
          <w:rFonts w:ascii="Bookman Old Style" w:hAnsi="Bookman Old Style"/>
          <w:b/>
          <w:bCs/>
        </w:rPr>
        <w:t>10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C25E78">
        <w:rPr>
          <w:rFonts w:ascii="Bookman Old Style" w:hAnsi="Bookman Old Style"/>
          <w:b/>
          <w:bCs/>
        </w:rPr>
        <w:t>16</w:t>
      </w:r>
      <w:r w:rsidR="00242497">
        <w:rPr>
          <w:rFonts w:ascii="Bookman Old Style" w:hAnsi="Bookman Old Style"/>
          <w:b/>
          <w:bCs/>
        </w:rPr>
        <w:t xml:space="preserve"> </w:t>
      </w:r>
      <w:r w:rsidR="00BD5F8F">
        <w:rPr>
          <w:rFonts w:ascii="Bookman Old Style" w:hAnsi="Bookman Old Style"/>
          <w:b/>
          <w:bCs/>
        </w:rPr>
        <w:t>févr</w:t>
      </w:r>
      <w:r w:rsidR="00E8110B">
        <w:rPr>
          <w:rFonts w:ascii="Bookman Old Style" w:hAnsi="Bookman Old Style"/>
          <w:b/>
          <w:bCs/>
        </w:rPr>
        <w:t>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6A519D" w:rsidRPr="00DB0686" w14:paraId="64DA6EB3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30ABC47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259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6E2F098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36EDE54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78975A8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8A272B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224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7C2A0B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287</w:t>
            </w:r>
          </w:p>
        </w:tc>
      </w:tr>
      <w:tr w:rsidR="006A519D" w:rsidRPr="00DB0686" w14:paraId="1012B13A" w14:textId="77777777" w:rsidTr="006A519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410CE6A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72EAAC6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0303B5E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94BF2E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535711F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67C1321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59E1307C" w14:textId="77777777" w:rsidTr="006A519D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5CB7BE0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3AAA1A2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36002C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6CA9682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51D2628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19BA7B4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6A519D" w:rsidRPr="00DB0686" w14:paraId="7D48F741" w14:textId="77777777" w:rsidTr="006A519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1941222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70D4836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04826E9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0437AE3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690D075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2B7ADD5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05EDBB24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2DCBF2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14EBBD0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001F2CE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5E42887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7B43D64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56EF330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6A519D" w:rsidRPr="00DB0686" w14:paraId="7C7084EF" w14:textId="77777777" w:rsidTr="006A519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2D324BA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7F47FBD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18C065A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4DD6728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00BCB6C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6FF3A0B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55928F54" w14:textId="77777777" w:rsidTr="006A519D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446BE5C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656CE27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174CB89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5EFC660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5D28ED8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199D462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6A519D" w:rsidRPr="00DB0686" w14:paraId="0D8B32F6" w14:textId="77777777" w:rsidTr="006A519D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036F3E0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0A43323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5E7DB23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5C27004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317ACF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56B862C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597D72CB" w14:textId="77777777" w:rsidTr="006A519D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2D421DC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77F15EB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13A5EB5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2115251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05E9414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2B728C0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6A519D" w:rsidRPr="00DB0686" w14:paraId="040F7FD9" w14:textId="77777777" w:rsidTr="006A519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219E1DB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4AFF246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23CC673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670B289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23AE1BF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7EFBF43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6DF8DFC7" w14:textId="77777777" w:rsidTr="006A519D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21D178B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0503DB9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4AF31BD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418FED8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06886FE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EBD296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6A519D" w:rsidRPr="00DB0686" w14:paraId="6289F99A" w14:textId="77777777" w:rsidTr="006A519D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1E07951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0758826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131AC4F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5EB5230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23EB1C1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104917B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425EB410" w14:textId="77777777" w:rsidTr="006A519D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162C100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5593D3E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69BBC49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4604081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52718C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39381DC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701</w:t>
            </w:r>
          </w:p>
        </w:tc>
      </w:tr>
      <w:tr w:rsidR="006A519D" w:rsidRPr="00DB0686" w14:paraId="30E78FFE" w14:textId="77777777" w:rsidTr="006A519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6F5D9D9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5201BBC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5FD81A5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FC1E94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692B92B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07C6185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3FD5ADB3" w14:textId="77777777" w:rsidTr="006A519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6A519D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6A519D" w:rsidRPr="00DC1CE4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6A519D" w:rsidRPr="00DC1CE4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6A519D" w:rsidRPr="00DC1CE4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53829B1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664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0D37729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014AA1A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602879A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5EFE504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431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66B3016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1 049</w:t>
            </w:r>
          </w:p>
        </w:tc>
      </w:tr>
      <w:tr w:rsidR="006A519D" w:rsidRPr="00DB0686" w14:paraId="0281CA7F" w14:textId="77777777" w:rsidTr="006A519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83BC6A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0E0D1C2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29EE090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6FE19BF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63AD386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03C3C9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</w:tr>
      <w:tr w:rsidR="006A519D" w:rsidRPr="00DB0686" w14:paraId="428F63AB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36B47C0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110C9B3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73CC224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935664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29137C0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3A60423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286</w:t>
            </w:r>
          </w:p>
        </w:tc>
      </w:tr>
      <w:tr w:rsidR="006A519D" w:rsidRPr="00DB0686" w14:paraId="63262B4B" w14:textId="77777777" w:rsidTr="006A519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6F520B1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28CF37C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4246F8F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713435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-18,7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6A9F6F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427220C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</w:tr>
      <w:tr w:rsidR="006A519D" w:rsidRPr="00DB0686" w14:paraId="5750E4A0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4B2E14E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7A80472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7D6484F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758D994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4F34928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54DB5DF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754</w:t>
            </w:r>
          </w:p>
        </w:tc>
      </w:tr>
      <w:tr w:rsidR="006A519D" w:rsidRPr="00DB0686" w14:paraId="4CB2C9CF" w14:textId="77777777" w:rsidTr="006A519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6020EE4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709DABF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3AF2B8C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72BB00A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2150545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18C08E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</w:tr>
      <w:tr w:rsidR="006A519D" w:rsidRPr="00DB0686" w14:paraId="42B32853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547B1FB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2DEED99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73386AE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6A6932C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740754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F77CEC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636</w:t>
            </w:r>
          </w:p>
        </w:tc>
      </w:tr>
      <w:tr w:rsidR="006A519D" w:rsidRPr="00DB0686" w14:paraId="0DEB7461" w14:textId="77777777" w:rsidTr="006A519D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3C3893F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-21,5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0238BB2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5DF46ED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0F2CCC9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017E040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-15,2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346FC26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-13,0</w:t>
            </w:r>
          </w:p>
        </w:tc>
      </w:tr>
      <w:tr w:rsidR="006A519D" w:rsidRPr="00DB0686" w14:paraId="60A93C0E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7764213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4982C58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A6071B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26CEC66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63C2A9D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E35B2B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6A519D" w:rsidRPr="00DB0686" w14:paraId="0F87F60C" w14:textId="77777777" w:rsidTr="006A519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D55BF1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2C7C1A0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0BDC6F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663501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3A33758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6B4BE8F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6B556D1B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201E07D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38A380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65F1AF0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0FDE8A1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2282B1F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68183C9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808</w:t>
            </w:r>
          </w:p>
        </w:tc>
      </w:tr>
      <w:tr w:rsidR="006A519D" w:rsidRPr="00DB0686" w14:paraId="57BA8EE7" w14:textId="77777777" w:rsidTr="006A519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38A118B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3F21AF2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51100DB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1BE8EAD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1A03BE4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14,3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6A67885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10,2</w:t>
            </w:r>
          </w:p>
        </w:tc>
      </w:tr>
      <w:tr w:rsidR="006A519D" w:rsidRPr="00DB0686" w14:paraId="1416B083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1E43C2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485B3D8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2687DC6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0F8CEC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271C3EB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29FEA3C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6A519D" w:rsidRPr="00DB0686" w14:paraId="2BB3DCD7" w14:textId="77777777" w:rsidTr="006A519D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7673876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4968C20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3B0ADBA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4888D88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761F358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128FE41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266DE149" w14:textId="77777777" w:rsidTr="006A519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434DDDE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CD4F66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246A1EC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199BC43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5C65688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00752C7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</w:tr>
      <w:tr w:rsidR="006A519D" w:rsidRPr="00DB0686" w14:paraId="277BFC91" w14:textId="77777777" w:rsidTr="006A519D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A544AA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3BC31D7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20F1C36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5E948AE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4CE143B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0D6A061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1,4</w:t>
            </w:r>
          </w:p>
        </w:tc>
      </w:tr>
      <w:tr w:rsidR="006A519D" w:rsidRPr="00DB0686" w14:paraId="0D32C706" w14:textId="77777777" w:rsidTr="006A519D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56A4DBD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7C84E4B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66EAB3B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037DB8E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644DEA3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5999C30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6A519D" w:rsidRPr="00DB0686" w14:paraId="6AB472E8" w14:textId="77777777" w:rsidTr="006A519D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99103F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20DEDC5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342B4E9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3C049BA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6D0E322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02B9DF6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0825059D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6690C4F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608C5F6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2B9E057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34EFA31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57D6289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32C9631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6A519D" w:rsidRPr="00DB0686" w14:paraId="5A6D132B" w14:textId="77777777" w:rsidTr="006A519D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AF03B6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7336FEC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6055198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005BC7A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05FAF3C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191ED0C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423CF46C" w14:textId="77777777" w:rsidTr="006A519D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4C5FE31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5BB4859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C6775A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30DB980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618FB70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5F462AC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6A519D" w:rsidRPr="00DB0686" w14:paraId="353AD445" w14:textId="77777777" w:rsidTr="006A519D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8FF234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44D080B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1A4E1E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644EE08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622702E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722FB8B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16F8678C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3F3C2B2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40E80D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4B01FF8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024C193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DCF60A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1BC0BAB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A519D" w:rsidRPr="00DB0686" w14:paraId="249B61F2" w14:textId="77777777" w:rsidTr="006A519D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43EBFB0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333B97D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392CF0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75097CF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55330E7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04B9047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293134F8" w14:textId="77777777" w:rsidTr="006A519D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2F79E4B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7C39746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102DD50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46AAFC9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5997643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49C661E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6A519D" w:rsidRPr="00DB0686" w14:paraId="14848784" w14:textId="77777777" w:rsidTr="006A519D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1E5BE80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6514455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2184555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3E48C84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31BC216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1D1C90F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3282865F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6394EF9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100D8D7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61C9757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5D67625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062FA0A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18E47C2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6A519D" w:rsidRPr="00DB0686" w14:paraId="428FAF89" w14:textId="77777777" w:rsidTr="006A519D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4781BB5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31EA66C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20374F5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2FF0ABA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2AE5EEB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0F99EDB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57E22CB3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5AFD5DE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4E18162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1E86CFA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7A4C03F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47B92B5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5A49C07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6A519D" w:rsidRPr="00DB0686" w14:paraId="335333F0" w14:textId="77777777" w:rsidTr="006A519D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24964C2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0D5E15C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B83549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61A7799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7CA2318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15CACA6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210F0459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242E401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3A6501B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06ABB58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4441F61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0494E25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4CA8E42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6A519D" w:rsidRPr="00DB0686" w14:paraId="1FF1F896" w14:textId="77777777" w:rsidTr="006A519D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39BC90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3A3397B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EF3B79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5D35D22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43A03F6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714D8DCA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495CDFDF" w14:textId="77777777" w:rsidTr="006A519D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3A2EE77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2FC365B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0E67C9F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6CA4B17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6724FD5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4179728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6A519D" w:rsidRPr="00DB0686" w14:paraId="0DCD4533" w14:textId="77777777" w:rsidTr="006A519D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466787B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0F867CF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4B07170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24D36B3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44D37FD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0BBFE2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257298FF" w14:textId="77777777" w:rsidTr="006A519D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Matanti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129DB03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73903DC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25C09B7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5C08DB1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3AE30D6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0FFE31B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6A519D" w:rsidRPr="00DB0686" w14:paraId="20B40C04" w14:textId="77777777" w:rsidTr="006A519D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1CE2D2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6565B2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3ED154D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AB5D76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51E6677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214687A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43166171" w14:textId="77777777" w:rsidTr="006A519D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2892954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16D301B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48A0E6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7057087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7DDA449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C755B8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6A519D" w:rsidRPr="00DB0686" w14:paraId="4D4C4BD1" w14:textId="77777777" w:rsidTr="006A519D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43C963B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315B094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0624D25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6C9CE7B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488D281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07A372B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628D88C8" w14:textId="77777777" w:rsidTr="006A519D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097F47E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9896EC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7F055708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D57FB0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40C9582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41A5443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6A519D" w:rsidRPr="00DB0686" w14:paraId="21E8A7E0" w14:textId="77777777" w:rsidTr="006A519D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1F4466DB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5EC88A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8641375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7F4C0F7D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74D67E9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783C43D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6A519D" w:rsidRPr="00DB0686" w14:paraId="5E490633" w14:textId="77777777" w:rsidTr="006A519D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0C0B8D8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24F2E450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11F1496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3F2164C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48A6BA1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2DADF13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</w:tr>
      <w:tr w:rsidR="006A519D" w:rsidRPr="00DB0686" w14:paraId="50D06157" w14:textId="77777777" w:rsidTr="006A519D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7152DF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0E6FCE5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341A5FA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3FEA648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5CE1384E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146CD597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</w:tr>
      <w:tr w:rsidR="006A519D" w:rsidRPr="00DB0686" w14:paraId="411AD4F4" w14:textId="77777777" w:rsidTr="006A519D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57AE9866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83F4F2C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3D8BB2F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51CEC6E4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154305C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62D5D369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</w:tr>
      <w:tr w:rsidR="006A519D" w:rsidRPr="00DB0686" w14:paraId="05CCD40F" w14:textId="77777777" w:rsidTr="006A519D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6A519D" w:rsidRPr="00DB0686" w:rsidRDefault="006A519D" w:rsidP="006A519D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6A519D" w:rsidRPr="00DB0686" w:rsidRDefault="006A519D" w:rsidP="006A519D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05935E82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0C6E079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4812BA61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32F4A65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73A024F3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31EDFD1F" w:rsidR="006A519D" w:rsidRPr="003B51B0" w:rsidRDefault="006A519D" w:rsidP="006A519D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CE6E73B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C25E78">
        <w:rPr>
          <w:rFonts w:ascii="Bookman Old Style" w:hAnsi="Bookman Old Style" w:cs="Times New Roman"/>
          <w:sz w:val="20"/>
          <w:szCs w:val="20"/>
        </w:rPr>
        <w:t>20</w:t>
      </w:r>
      <w:r w:rsidR="00D63DC1">
        <w:rPr>
          <w:rFonts w:ascii="Bookman Old Style" w:hAnsi="Bookman Old Style" w:cs="Times New Roman"/>
          <w:sz w:val="20"/>
          <w:szCs w:val="20"/>
        </w:rPr>
        <w:t xml:space="preserve"> févr</w:t>
      </w:r>
      <w:r w:rsidR="00A83F6F">
        <w:rPr>
          <w:rFonts w:ascii="Bookman Old Style" w:hAnsi="Bookman Old Style" w:cs="Times New Roman"/>
          <w:sz w:val="20"/>
          <w:szCs w:val="20"/>
        </w:rPr>
        <w:t>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7F3D937F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700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325A5048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Lokossa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Nesto</w:t>
            </w:r>
            <w:proofErr w:type="spellEnd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870B9E" w14:textId="77777777" w:rsidR="008C614D" w:rsidRDefault="008C614D" w:rsidP="00724F98">
      <w:r>
        <w:separator/>
      </w:r>
    </w:p>
  </w:endnote>
  <w:endnote w:type="continuationSeparator" w:id="0">
    <w:p w14:paraId="19DA4567" w14:textId="77777777" w:rsidR="008C614D" w:rsidRDefault="008C614D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1B4758" w:rsidRDefault="001B4758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EF1EC0" w:rsidRDefault="001B4758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9A6DEC" w14:textId="77777777" w:rsidR="008C614D" w:rsidRDefault="008C614D" w:rsidP="00724F98">
      <w:r>
        <w:separator/>
      </w:r>
    </w:p>
  </w:footnote>
  <w:footnote w:type="continuationSeparator" w:id="0">
    <w:p w14:paraId="0D9E8D3B" w14:textId="77777777" w:rsidR="008C614D" w:rsidRDefault="008C614D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B4758" w:rsidRDefault="001B4758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B4758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B4758" w:rsidRDefault="001B4758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B4758" w:rsidRDefault="001B4758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B4758" w:rsidRDefault="001B475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43FC"/>
    <w:rsid w:val="000254E7"/>
    <w:rsid w:val="00025ABD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5CDF"/>
    <w:rsid w:val="00426663"/>
    <w:rsid w:val="00427A32"/>
    <w:rsid w:val="0043085A"/>
    <w:rsid w:val="004321EC"/>
    <w:rsid w:val="004369BF"/>
    <w:rsid w:val="00444F31"/>
    <w:rsid w:val="00446630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F1783"/>
    <w:rsid w:val="00AF22C1"/>
    <w:rsid w:val="00AF7020"/>
    <w:rsid w:val="00B00F59"/>
    <w:rsid w:val="00B045B1"/>
    <w:rsid w:val="00B11C2E"/>
    <w:rsid w:val="00B174D8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B9813-6119-419C-8C34-30A74EEFB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4614</TotalTime>
  <Pages>4</Pages>
  <Words>894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277</cp:revision>
  <cp:lastPrinted>2025-01-22T10:58:00Z</cp:lastPrinted>
  <dcterms:created xsi:type="dcterms:W3CDTF">2023-03-17T10:01:00Z</dcterms:created>
  <dcterms:modified xsi:type="dcterms:W3CDTF">2025-02-21T11:28:00Z</dcterms:modified>
</cp:coreProperties>
</file>