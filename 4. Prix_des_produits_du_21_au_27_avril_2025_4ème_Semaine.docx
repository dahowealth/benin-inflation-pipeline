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255C9B47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AC721A">
        <w:rPr>
          <w:rFonts w:ascii="Bookman Old Style" w:hAnsi="Bookman Old Style"/>
          <w:b/>
          <w:bCs/>
        </w:rPr>
        <w:t>21</w:t>
      </w:r>
      <w:r w:rsidR="00836421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F84890">
        <w:rPr>
          <w:rFonts w:ascii="Bookman Old Style" w:hAnsi="Bookman Old Style"/>
          <w:b/>
          <w:bCs/>
        </w:rPr>
        <w:t>2</w:t>
      </w:r>
      <w:r w:rsidR="00AC721A">
        <w:rPr>
          <w:rFonts w:ascii="Bookman Old Style" w:hAnsi="Bookman Old Style"/>
          <w:b/>
          <w:bCs/>
        </w:rPr>
        <w:t>7</w:t>
      </w:r>
      <w:r w:rsidR="00223ED0">
        <w:rPr>
          <w:rFonts w:ascii="Bookman Old Style" w:hAnsi="Bookman Old Style"/>
          <w:b/>
          <w:bCs/>
        </w:rPr>
        <w:t xml:space="preserve"> </w:t>
      </w:r>
      <w:r w:rsidR="00836421">
        <w:rPr>
          <w:rFonts w:ascii="Bookman Old Style" w:hAnsi="Bookman Old Style"/>
          <w:b/>
          <w:bCs/>
        </w:rPr>
        <w:t>avril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</w:t>
      </w:r>
      <w:bookmarkStart w:id="2" w:name="_GoBack"/>
      <w:bookmarkEnd w:id="2"/>
      <w:r w:rsidR="0043085A" w:rsidRPr="0043085A">
        <w:rPr>
          <w:rFonts w:ascii="Bookman Old Style" w:hAnsi="Bookman Old Style"/>
          <w:b/>
          <w:bCs/>
        </w:rPr>
        <w:t>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CD61C4" w:rsidRPr="00DB0686" w14:paraId="64DA6EB3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094CE79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48137EC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2EBE29F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0BF2AE2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117E91D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1940CF4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CD61C4" w:rsidRPr="00DB0686" w14:paraId="1012B13A" w14:textId="77777777" w:rsidTr="00CD61C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4589A34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2AC72F5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01CC93E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0D81C6C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100E0F6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4CD597C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59E1307C" w14:textId="77777777" w:rsidTr="00CD61C4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663406B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7B10633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30E2879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00AB4A4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2C0560A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51D6169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CD61C4" w:rsidRPr="00DB0686" w14:paraId="7D48F741" w14:textId="77777777" w:rsidTr="00CD61C4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116424C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430C35F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28F51BB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15544EF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2767214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1F7222F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05EDBB24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0B6CAE2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1315B55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482B5BA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280303E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6F3AC2D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33720E4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CD61C4" w:rsidRPr="00DB0686" w14:paraId="7C7084EF" w14:textId="77777777" w:rsidTr="00CD61C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1C04FA1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1BDC936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0D4B614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3EB7E3C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35C37CE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35B2F83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55928F54" w14:textId="77777777" w:rsidTr="00CD61C4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5B7A007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578BB46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65E13E2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635F34B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4006204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2A4EA1D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CD61C4" w:rsidRPr="00DB0686" w14:paraId="0D8B32F6" w14:textId="77777777" w:rsidTr="00CD61C4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3263FAD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3321C53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4FCAC4E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15658EF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6D468F9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301A084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597D72CB" w14:textId="77777777" w:rsidTr="00CD61C4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2FF7AC4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3312AF5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2D3BA9B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35FB751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1B34E25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7132588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CD61C4" w:rsidRPr="00DB0686" w14:paraId="040F7FD9" w14:textId="77777777" w:rsidTr="00CD61C4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4D19EAA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027B406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2F36D2F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0485CDB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0CEF370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55642EE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6DF8DFC7" w14:textId="77777777" w:rsidTr="00CD61C4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0D1E0BB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40EEB1B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58A495D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1D70A1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504821F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5633444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CD61C4" w:rsidRPr="00DB0686" w14:paraId="6289F99A" w14:textId="77777777" w:rsidTr="00CD61C4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6FB37C1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31D2849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4A2DA96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15F36CA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04C09BA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7E85125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425EB410" w14:textId="77777777" w:rsidTr="00CD61C4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45C689A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434A5C7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65D02CE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25588EF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10D198F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4BFEE51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CD61C4" w:rsidRPr="00DB0686" w14:paraId="30E78FFE" w14:textId="77777777" w:rsidTr="00CD61C4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0C9B94C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14A14FE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138FBD8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08E999F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554B01F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57640FA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3FD5ADB3" w14:textId="77777777" w:rsidTr="00CD61C4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03FB7A97" w:rsidR="00CD61C4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  <w:p w14:paraId="6559A793" w14:textId="77777777" w:rsidR="00CD61C4" w:rsidRPr="00DC1CE4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026C45F7" w14:textId="77777777" w:rsidR="00CD61C4" w:rsidRPr="00DC1CE4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619AAF8C" w14:textId="3B7E96CF" w:rsidR="00CD61C4" w:rsidRPr="00DC1CE4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3E4AA93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07B5F8D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1 419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3C21E69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7829968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3C8B59F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624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53D5F00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1 355</w:t>
            </w:r>
          </w:p>
        </w:tc>
      </w:tr>
      <w:tr w:rsidR="00CD61C4" w:rsidRPr="00DB0686" w14:paraId="0281CA7F" w14:textId="77777777" w:rsidTr="00CD61C4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371EBB5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64C3FEE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5430AA0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0E5CF0E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637B00A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1F85758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3,0</w:t>
            </w:r>
          </w:p>
        </w:tc>
      </w:tr>
      <w:tr w:rsidR="00CD61C4" w:rsidRPr="00DB0686" w14:paraId="428F63AB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3DCCC44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39DE025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13D4FC4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403FC30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022220F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1D2F0D1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</w:tr>
      <w:tr w:rsidR="00CD61C4" w:rsidRPr="00DB0686" w14:paraId="63262B4B" w14:textId="77777777" w:rsidTr="00CD61C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63F3FA4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37787D9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64E36E0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4B4B33C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0DBB850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12,7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68E578F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12,4</w:t>
            </w:r>
          </w:p>
        </w:tc>
      </w:tr>
      <w:tr w:rsidR="00CD61C4" w:rsidRPr="00DB0686" w14:paraId="5750E4A0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5AE86A2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2 060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5307155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2 156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7F81FEF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1 976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570C43B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0836449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1 983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60E3751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1 713</w:t>
            </w:r>
          </w:p>
        </w:tc>
      </w:tr>
      <w:tr w:rsidR="00CD61C4" w:rsidRPr="00DB0686" w14:paraId="4CB2C9CF" w14:textId="77777777" w:rsidTr="00CD61C4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5E891AE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72A405E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7AB6D0C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7105DC2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6E578CE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21A90AA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</w:tr>
      <w:tr w:rsidR="00CD61C4" w:rsidRPr="00DB0686" w14:paraId="42B32853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5371A04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56DA4DB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3D7B96B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65043FF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08231B9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693B77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CD61C4" w:rsidRPr="00DB0686" w14:paraId="0DEB7461" w14:textId="77777777" w:rsidTr="00CD61C4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07A340D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5F57C2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055A66B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0F32DDF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13,2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664E604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45E8D95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8,7</w:t>
            </w:r>
          </w:p>
        </w:tc>
      </w:tr>
      <w:tr w:rsidR="00CD61C4" w:rsidRPr="00DB0686" w14:paraId="60A93C0E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02FFCD1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2722461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2AC2A1D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2B20796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3EBD589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4526736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CD61C4" w:rsidRPr="00DB0686" w14:paraId="0F87F60C" w14:textId="77777777" w:rsidTr="00CD61C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6C2F079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512FD01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0417AE8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465A3E4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0356C8B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489C4FC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6B556D1B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0A8B02A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659FC94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57AB6E7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56F9141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724C7A7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4F3892E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CD61C4" w:rsidRPr="00DB0686" w14:paraId="57BA8EE7" w14:textId="77777777" w:rsidTr="00CD61C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38856FC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18BF9BF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64C980F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44C9E97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161137A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46BE484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1416B083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4DF59E5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279F70E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02B8E63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5439E3F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7E48691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0182FF4F" w:rsidR="00CD61C4" w:rsidRPr="003B51B0" w:rsidRDefault="00DD3A81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</w:t>
            </w:r>
            <w:r w:rsidR="00734F12"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</w:tr>
      <w:tr w:rsidR="00CD61C4" w:rsidRPr="00DB0686" w14:paraId="2BB3DCD7" w14:textId="77777777" w:rsidTr="00CD61C4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081F424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10AE554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04D4D20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0CC42C2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49411CE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68F26E9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266DE149" w14:textId="77777777" w:rsidTr="00CD61C4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065CF51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4E54CA8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5B03316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79BBAB1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109B5D9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6A1CD07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558</w:t>
            </w:r>
          </w:p>
        </w:tc>
      </w:tr>
      <w:tr w:rsidR="00CD61C4" w:rsidRPr="00DB0686" w14:paraId="277BFC91" w14:textId="77777777" w:rsidTr="00CD61C4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3379C48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427DEFD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029EB3E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6212357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01987D5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46594FB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</w:tr>
      <w:tr w:rsidR="00CD61C4" w:rsidRPr="00DB0686" w14:paraId="0D32C706" w14:textId="77777777" w:rsidTr="00CD61C4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2CC5109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6359726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1942362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4D8AB7A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5FD01E8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1342285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CD61C4" w:rsidRPr="00DB0686" w14:paraId="6AB472E8" w14:textId="77777777" w:rsidTr="00CD61C4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265E528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32B1449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2FA1090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23919F7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0712620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41846E3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0825059D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21702CD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212090B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0E6D7AF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31DB40B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1EBB9B6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43DC5DB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CD61C4" w:rsidRPr="00DB0686" w14:paraId="5A6D132B" w14:textId="77777777" w:rsidTr="00CD61C4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767E577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18B3987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3B4B8B5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48EEE24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35223D4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5C18B90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423CF46C" w14:textId="77777777" w:rsidTr="00CD61C4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7760FB1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6223D51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32054DB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6BEBC49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4D3DDE2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2C16326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CD61C4" w:rsidRPr="00DB0686" w14:paraId="353AD445" w14:textId="77777777" w:rsidTr="00CD61C4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4774A6A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2AC57D3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2E997D1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5B7FFB3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5071D4B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28315F1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16F8678C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625439E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118D00F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3685F43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293E406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2C482A7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73E3040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CD61C4" w:rsidRPr="00DB0686" w14:paraId="249B61F2" w14:textId="77777777" w:rsidTr="00CD61C4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71E0ECD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414B972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03D6369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1630AAF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1169A55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DA580E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293134F8" w14:textId="77777777" w:rsidTr="00CD61C4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2A5A807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079D4E6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684DD9C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24BC8B3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7B3737A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4C4FF5B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CD61C4" w:rsidRPr="00DB0686" w14:paraId="14848784" w14:textId="77777777" w:rsidTr="00CD61C4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720152C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2B210E8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32AF412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4FFB21D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5952EDB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061896A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3282865F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26CB796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47542BF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BC5DC1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4582EB9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305B0B4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47DAE30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CD61C4" w:rsidRPr="00DB0686" w14:paraId="428FAF89" w14:textId="77777777" w:rsidTr="00CD61C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43CAF01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5B5D6EE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75DC44E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09D362A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25A4190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516C39E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57E22CB3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E85D47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0AA2B47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6149C5E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57BA36D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3BAD947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018E497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CD61C4" w:rsidRPr="00DB0686" w14:paraId="335333F0" w14:textId="77777777" w:rsidTr="00CD61C4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47AE602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39E7D1A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48B9ED0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2F06D25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1ADCA26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0F33DDE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210F0459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5631DAB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79E002B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19DAF9B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3048B15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9A464F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22C88BE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CD61C4" w:rsidRPr="00DB0686" w14:paraId="1FF1F896" w14:textId="77777777" w:rsidTr="00CD61C4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3DC467C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331EBD7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7FB493C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7CE23D8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576DE2A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736C8DA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495CDFDF" w14:textId="77777777" w:rsidTr="00CD61C4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16E4A7A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79C3D99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543B102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0151ABE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6F56AED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4E8C45C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CD61C4" w:rsidRPr="00DB0686" w14:paraId="0DCD4533" w14:textId="77777777" w:rsidTr="00CD61C4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5B9E289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6F81B8A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454C594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2B615B9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694B5E8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5DF2553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257298FF" w14:textId="77777777" w:rsidTr="00CD61C4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078EF79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1802A7F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736D0E0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39C5E8C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6490F6C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77BA36B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CD61C4" w:rsidRPr="00DB0686" w14:paraId="20B40C04" w14:textId="77777777" w:rsidTr="00CD61C4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3DE844A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7E6E36A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0443EA7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3E8AA15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3F42884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2D2E941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43166171" w14:textId="77777777" w:rsidTr="00CD61C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3A13D9C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2597CD2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47D14C9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39FB715E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6CCC9661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6A1F5F7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CD61C4" w:rsidRPr="00DB0686" w14:paraId="4D4C4BD1" w14:textId="77777777" w:rsidTr="00CD61C4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02D2825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536379F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2D0E363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5A40C62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1E11382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367BAA4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628D88C8" w14:textId="77777777" w:rsidTr="00CD61C4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519453B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1FA7426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4782FF6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6502F90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6AF7B75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3A6835BD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CD61C4" w:rsidRPr="00DB0686" w14:paraId="21E8A7E0" w14:textId="77777777" w:rsidTr="00CD61C4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16545922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4918FDA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4D1294C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0A97EC5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4021D0F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4CA725F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5E490633" w14:textId="77777777" w:rsidTr="00CD61C4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68FD56C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7F61A0A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22EB7B1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55D4CD4C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7DD5920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0073A9A9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CD61C4" w:rsidRPr="00DB0686" w14:paraId="50D06157" w14:textId="77777777" w:rsidTr="00CD61C4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6C44C7C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0095627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2E96604F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52597BC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495C595B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0F87409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CD61C4" w:rsidRPr="00DB0686" w14:paraId="411AD4F4" w14:textId="77777777" w:rsidTr="00CD61C4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709CD10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1A106988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4C5B703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1273D443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7DD2CD8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423A0405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CD61C4" w:rsidRPr="00DB0686" w14:paraId="05CCD40F" w14:textId="77777777" w:rsidTr="00CD61C4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CD61C4" w:rsidRPr="00DB0686" w:rsidRDefault="00CD61C4" w:rsidP="00CD61C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CD61C4" w:rsidRPr="00DB0686" w:rsidRDefault="00CD61C4" w:rsidP="00CD61C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3B06503A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57669897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009BABF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54010366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155B7680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07AD1964" w:rsidR="00CD61C4" w:rsidRPr="003B51B0" w:rsidRDefault="00CD61C4" w:rsidP="00CD61C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441CD9E7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B0336E">
        <w:rPr>
          <w:rFonts w:ascii="Bookman Old Style" w:hAnsi="Bookman Old Style" w:cs="Times New Roman"/>
          <w:sz w:val="20"/>
          <w:szCs w:val="20"/>
        </w:rPr>
        <w:t>2</w:t>
      </w:r>
      <w:r w:rsidR="00CD61C4">
        <w:rPr>
          <w:rFonts w:ascii="Bookman Old Style" w:hAnsi="Bookman Old Style" w:cs="Times New Roman"/>
          <w:sz w:val="20"/>
          <w:szCs w:val="20"/>
        </w:rPr>
        <w:t>9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AC7B70">
        <w:rPr>
          <w:rFonts w:ascii="Bookman Old Style" w:hAnsi="Bookman Old Style" w:cs="Times New Roman"/>
          <w:sz w:val="20"/>
          <w:szCs w:val="20"/>
        </w:rPr>
        <w:t>avril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D5DDF3" w14:textId="77777777" w:rsidR="005B731B" w:rsidRDefault="005B731B" w:rsidP="00724F98">
      <w:r>
        <w:separator/>
      </w:r>
    </w:p>
  </w:endnote>
  <w:endnote w:type="continuationSeparator" w:id="0">
    <w:p w14:paraId="350B8A9B" w14:textId="77777777" w:rsidR="005B731B" w:rsidRDefault="005B731B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0710B4" w:rsidRDefault="000710B4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0710B4" w:rsidRDefault="000710B4">
    <w:pPr>
      <w:pStyle w:val="Pieddepage"/>
    </w:pPr>
    <w:r>
      <w:rPr>
        <w:noProof/>
        <w:lang w:eastAsia="fr-FR"/>
      </w:rPr>
      <w:drawing>
        <wp:inline distT="0" distB="0" distL="0" distR="0" wp14:anchorId="1C4CD211" wp14:editId="78110D3A">
          <wp:extent cx="9380505" cy="755650"/>
          <wp:effectExtent l="0" t="0" r="0" b="635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0505" cy="755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B84D81" w14:textId="77777777" w:rsidR="005B731B" w:rsidRDefault="005B731B" w:rsidP="00724F98">
      <w:r>
        <w:separator/>
      </w:r>
    </w:p>
  </w:footnote>
  <w:footnote w:type="continuationSeparator" w:id="0">
    <w:p w14:paraId="35ADF5F3" w14:textId="77777777" w:rsidR="005B731B" w:rsidRDefault="005B731B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0710B4" w:rsidRDefault="000710B4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0710B4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0710B4" w:rsidRDefault="000710B4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0710B4" w:rsidRDefault="000710B4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0710B4" w:rsidRDefault="000710B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5BA2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9B8"/>
    <w:rsid w:val="00266D81"/>
    <w:rsid w:val="0026742E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7DE5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40406"/>
    <w:rsid w:val="003415BE"/>
    <w:rsid w:val="0034229F"/>
    <w:rsid w:val="00342959"/>
    <w:rsid w:val="00343A76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4F31"/>
    <w:rsid w:val="00446630"/>
    <w:rsid w:val="0045624A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977EE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B00F59"/>
    <w:rsid w:val="00B0336E"/>
    <w:rsid w:val="00B045B1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F9A"/>
    <w:rsid w:val="00B54297"/>
    <w:rsid w:val="00B54EE0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33A1"/>
    <w:rsid w:val="00C94958"/>
    <w:rsid w:val="00C949D0"/>
    <w:rsid w:val="00C97C0B"/>
    <w:rsid w:val="00CA5657"/>
    <w:rsid w:val="00CB1B5A"/>
    <w:rsid w:val="00CC3DEE"/>
    <w:rsid w:val="00CC438C"/>
    <w:rsid w:val="00CD61C4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3A81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A9A83-149A-4CB6-8E8D-C880D6FD3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5460</TotalTime>
  <Pages>4</Pages>
  <Words>891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311</cp:revision>
  <cp:lastPrinted>2025-04-17T09:14:00Z</cp:lastPrinted>
  <dcterms:created xsi:type="dcterms:W3CDTF">2023-03-17T10:01:00Z</dcterms:created>
  <dcterms:modified xsi:type="dcterms:W3CDTF">2025-05-09T18:23:00Z</dcterms:modified>
</cp:coreProperties>
</file>