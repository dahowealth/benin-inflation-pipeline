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7F911F90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9E7E16">
        <w:rPr>
          <w:rFonts w:ascii="Bookman Old Style" w:hAnsi="Bookman Old Style"/>
          <w:b/>
          <w:bCs/>
        </w:rPr>
        <w:t>12</w:t>
      </w:r>
      <w:r w:rsidR="00836421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FB38DC">
        <w:rPr>
          <w:rFonts w:ascii="Bookman Old Style" w:hAnsi="Bookman Old Style"/>
          <w:b/>
          <w:bCs/>
        </w:rPr>
        <w:t>1</w:t>
      </w:r>
      <w:r w:rsidR="009E7E16">
        <w:rPr>
          <w:rFonts w:ascii="Bookman Old Style" w:hAnsi="Bookman Old Style"/>
          <w:b/>
          <w:bCs/>
        </w:rPr>
        <w:t>8</w:t>
      </w:r>
      <w:r w:rsidR="00223ED0">
        <w:rPr>
          <w:rFonts w:ascii="Bookman Old Style" w:hAnsi="Bookman Old Style"/>
          <w:b/>
          <w:bCs/>
        </w:rPr>
        <w:t xml:space="preserve"> </w:t>
      </w:r>
      <w:r w:rsidR="00FB38DC">
        <w:rPr>
          <w:rFonts w:ascii="Bookman Old Style" w:hAnsi="Bookman Old Style"/>
          <w:b/>
          <w:bCs/>
        </w:rPr>
        <w:t>mai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04470D" w:rsidRPr="00DB0686" w14:paraId="64DA6EB3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7613BA8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6B6CF8A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0C8FDFF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532971F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01FF7B4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036326C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04470D" w:rsidRPr="00DB0686" w14:paraId="1012B13A" w14:textId="77777777" w:rsidTr="0004470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73FEB1C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57646AD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7AC066B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545AAB2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67C9E2A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3FACF15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59E1307C" w14:textId="77777777" w:rsidTr="0004470D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1AD8207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238C88A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2DE6336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0F5ECFD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233BB29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522B3FA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04470D" w:rsidRPr="00DB0686" w14:paraId="7D48F741" w14:textId="77777777" w:rsidTr="0004470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29E714C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4587C43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17C7E4F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5B1B543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268ABB2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5C0E6A6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05EDBB24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32D5490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42BC05B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49E11CC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1186B2B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6746ECD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4F10BFE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04470D" w:rsidRPr="00DB0686" w14:paraId="7C7084EF" w14:textId="77777777" w:rsidTr="0004470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7D1F31F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2830DC2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604DA3F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6B129C7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4382375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920516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55928F54" w14:textId="77777777" w:rsidTr="0004470D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67DF1E1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7F38B7E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6164A51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17AEBC8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1177BB7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2C558D1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04470D" w:rsidRPr="00DB0686" w14:paraId="0D8B32F6" w14:textId="77777777" w:rsidTr="0004470D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480ECAE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49E2771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6C707A5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6B7FCFA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4DECF5C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288C2C6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597D72CB" w14:textId="77777777" w:rsidTr="0004470D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1000F3F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54CEB04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17A60B8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2C1E49C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2CD3966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603B9EB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04470D" w:rsidRPr="00DB0686" w14:paraId="040F7FD9" w14:textId="77777777" w:rsidTr="0004470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4FA0571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206039D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05E8E8F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3173DBC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2DAFEBC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3C694DC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6DF8DFC7" w14:textId="77777777" w:rsidTr="0004470D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6B0EAF5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6E23C82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395323F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5EB8F5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36C9833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71AB529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04470D" w:rsidRPr="00DB0686" w14:paraId="6289F99A" w14:textId="77777777" w:rsidTr="0004470D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3AD487A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7B38564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4ABEF42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1C479FB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7FAD596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4CC8DBC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425EB410" w14:textId="77777777" w:rsidTr="0004470D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04FD19F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26DB194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58CB6D2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4DCBF82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546E3EA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87FCF0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04470D" w:rsidRPr="00DB0686" w14:paraId="30E78FFE" w14:textId="77777777" w:rsidTr="0004470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77E3FB1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237FFC2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0E8EFD3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5C9F75A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432C93E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5F16566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3FD5ADB3" w14:textId="77777777" w:rsidTr="0004470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04470D" w:rsidRPr="00DC1CE4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50D59EC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768C5EB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1 461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7C9AD91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586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4D558ED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1AD7A10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669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5B1EB85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1 423</w:t>
            </w:r>
          </w:p>
        </w:tc>
      </w:tr>
      <w:tr w:rsidR="0004470D" w:rsidRPr="00DB0686" w14:paraId="0281CA7F" w14:textId="77777777" w:rsidTr="0004470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2C37A92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101236C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38EBD7B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54A7F8E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23E1E21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3CEE5F0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</w:tr>
      <w:tr w:rsidR="0004470D" w:rsidRPr="00DB0686" w14:paraId="428F63AB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6D89F5D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6D18BF3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2F21B0B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384A6A1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0395428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17B53AB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648</w:t>
            </w:r>
          </w:p>
        </w:tc>
      </w:tr>
      <w:tr w:rsidR="0004470D" w:rsidRPr="00DB0686" w14:paraId="63262B4B" w14:textId="77777777" w:rsidTr="0004470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61438E7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1CC2D60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3AA5724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113CD23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36CA44B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13,8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360E9C8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9,1</w:t>
            </w:r>
          </w:p>
        </w:tc>
      </w:tr>
      <w:tr w:rsidR="0004470D" w:rsidRPr="00DB0686" w14:paraId="5750E4A0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47F840C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1 660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74AFFEB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6B6C597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41A804D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3436825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1 627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1609174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1 525</w:t>
            </w:r>
          </w:p>
        </w:tc>
      </w:tr>
      <w:tr w:rsidR="0004470D" w:rsidRPr="00DB0686" w14:paraId="4CB2C9CF" w14:textId="77777777" w:rsidTr="0004470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2C2525E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3D1C0C2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3D556BC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408B272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4BF9D07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3FFECDA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-8,8</w:t>
            </w:r>
          </w:p>
        </w:tc>
      </w:tr>
      <w:tr w:rsidR="0004470D" w:rsidRPr="00DB0686" w14:paraId="42B32853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1E1F909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10A048B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1304591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504DCB5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49EEE28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6DFD906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</w:tr>
      <w:tr w:rsidR="0004470D" w:rsidRPr="00DB0686" w14:paraId="0DEB7461" w14:textId="77777777" w:rsidTr="0004470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6407DD9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0BF45E1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24BD21C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57638DE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5F33ADF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7410BF9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10,2</w:t>
            </w:r>
          </w:p>
        </w:tc>
      </w:tr>
      <w:tr w:rsidR="0004470D" w:rsidRPr="00DB0686" w14:paraId="60A93C0E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3E223BA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3065DCC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27DBF26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3A41ACC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7C6A642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1AA6E20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04470D" w:rsidRPr="00DB0686" w14:paraId="0F87F60C" w14:textId="77777777" w:rsidTr="0004470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5296F17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21C93DB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7AC4595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69F9880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0B1807B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1C66C82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6B556D1B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522A469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2477946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6E6E3A8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335BB06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0A405C7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1C90EB0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04470D" w:rsidRPr="00DB0686" w14:paraId="57BA8EE7" w14:textId="77777777" w:rsidTr="0004470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1333CAC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55E2F4A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124CA41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44B8023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0FF4456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25A8B51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1416B083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2E3A7A1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4D84FD1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493FAE7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7663D82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14E5048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18D48818" w:rsidR="0004470D" w:rsidRPr="003B51B0" w:rsidRDefault="00233762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A82CF2"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04470D" w:rsidRPr="00DB0686" w14:paraId="2BB3DCD7" w14:textId="77777777" w:rsidTr="0004470D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6F7B22E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4E341DC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5C91D63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3EE8BC5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67BF1DF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4318083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266DE149" w14:textId="77777777" w:rsidTr="0004470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56A2F31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63BACA0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7EAE7C1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27B0C97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2545AC0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110307C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</w:tr>
      <w:tr w:rsidR="0004470D" w:rsidRPr="00DB0686" w14:paraId="277BFC91" w14:textId="77777777" w:rsidTr="0004470D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3AC9723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2720A20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0CEC98B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20A610E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1738323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09EC97E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</w:tr>
      <w:tr w:rsidR="0004470D" w:rsidRPr="00DB0686" w14:paraId="0D32C706" w14:textId="77777777" w:rsidTr="0004470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2B815C7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4297B56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6331F4A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13077FF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45ACE65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1509A04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04470D" w:rsidRPr="00DB0686" w14:paraId="6AB472E8" w14:textId="77777777" w:rsidTr="0004470D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7617ABF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-19,5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3F9C649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6415469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-21,2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38F146B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-16,5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2883D21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3850F26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-9,2</w:t>
            </w:r>
          </w:p>
        </w:tc>
      </w:tr>
      <w:tr w:rsidR="0004470D" w:rsidRPr="00DB0686" w14:paraId="0825059D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10771F1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6742FDA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41FFC86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2AA66FE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59EE194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2198A1C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04470D" w:rsidRPr="00DB0686" w14:paraId="5A6D132B" w14:textId="77777777" w:rsidTr="0004470D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1BDBA9C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148D817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52AD9D2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5ED9641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5F52620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642AB52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423CF46C" w14:textId="77777777" w:rsidTr="0004470D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6827C85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4C2F521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2F8ABE4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67223D4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2054BF4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5E30F8E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04470D" w:rsidRPr="00DB0686" w14:paraId="353AD445" w14:textId="77777777" w:rsidTr="0004470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22C2012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567C59B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11FC2D5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4BE5B1B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0FA7161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4E6A77B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bookmarkStart w:id="4" w:name="_GoBack"/>
        <w:bookmarkEnd w:id="4"/>
      </w:tr>
      <w:tr w:rsidR="0004470D" w:rsidRPr="00DB0686" w14:paraId="16F8678C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4FE429C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2002BB9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4E9834F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67206F0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343E80C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66A475B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4470D" w:rsidRPr="00DB0686" w14:paraId="249B61F2" w14:textId="77777777" w:rsidTr="0004470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533BA65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0755E2B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2522DBE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6166EB1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4BE8157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0437E79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293134F8" w14:textId="77777777" w:rsidTr="0004470D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484A829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2BF50CB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758677B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25620D9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23C6010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045D2E5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4470D" w:rsidRPr="00DB0686" w14:paraId="14848784" w14:textId="77777777" w:rsidTr="0004470D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2CA4A0D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4AD2D1C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32AE3E1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6D7A37C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1CC6A1F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401E765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3282865F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313A1C0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453ABEB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04A8386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71C358C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2075D8E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29089A1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04470D" w:rsidRPr="00DB0686" w14:paraId="428FAF89" w14:textId="77777777" w:rsidTr="0004470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41F42CE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6E8E62B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0D8B800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0AAD5D1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3264A6A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2B0B14C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57E22CB3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030E3A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5343D2D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739E551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66CEADD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2686870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43E5AFD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04470D" w:rsidRPr="00DB0686" w14:paraId="335333F0" w14:textId="77777777" w:rsidTr="0004470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345A926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6FF6B7C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4AF28BB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34CD721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294B399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2820200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210F0459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2037ABB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6852E32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42A3C06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496C6C7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745510A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3586A09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04470D" w:rsidRPr="00DB0686" w14:paraId="1FF1F896" w14:textId="77777777" w:rsidTr="0004470D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4ADB19D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5C60834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52FE610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4857D16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2DF68C7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6CB83D8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495CDFDF" w14:textId="77777777" w:rsidTr="0004470D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CD430D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7F244EA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64912C2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30845FD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57E101E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413112F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04470D" w:rsidRPr="00DB0686" w14:paraId="0DCD4533" w14:textId="77777777" w:rsidTr="0004470D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09EFD2B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0713B11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2CC57D05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29F4066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47E1536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497C167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257298FF" w14:textId="77777777" w:rsidTr="0004470D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5193583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0EA5CB7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429883F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2A438CE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01195FF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7B81A91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04470D" w:rsidRPr="00DB0686" w14:paraId="20B40C04" w14:textId="77777777" w:rsidTr="0004470D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3A40B22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5CA5E0A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46CE766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1643530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2AA90AE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4FC9E17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43166171" w14:textId="77777777" w:rsidTr="0004470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4CB9F1C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7A2F156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651877C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2D8926A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4D75B1D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46745BF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04470D" w:rsidRPr="00DB0686" w14:paraId="4D4C4BD1" w14:textId="77777777" w:rsidTr="0004470D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115684D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43A913C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1CED9EA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25B17AD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2382F2C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0508E2D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628D88C8" w14:textId="77777777" w:rsidTr="0004470D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1F03705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66C17F9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2C3481E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57A3C6F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65E6B88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6ED5E7D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04470D" w:rsidRPr="00DB0686" w14:paraId="21E8A7E0" w14:textId="77777777" w:rsidTr="0004470D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6C202CE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6A158C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5BA3DF6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1E17F528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576F11CC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41554B8B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5E490633" w14:textId="77777777" w:rsidTr="0004470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4E5DE54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146CA22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590B222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0E4D905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63BC86C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53D4C8D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4470D" w:rsidRPr="00DB0686" w14:paraId="50D06157" w14:textId="77777777" w:rsidTr="0004470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5B851689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73AE3B16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56AE92CF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5BF2F64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32C9AFC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45AE07B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4470D" w:rsidRPr="00DB0686" w14:paraId="411AD4F4" w14:textId="77777777" w:rsidTr="0004470D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5C931503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5A40CA0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4EDDC2B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2BB6934D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56B237C0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3FFC90E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4470D" w:rsidRPr="00DB0686" w14:paraId="05CCD40F" w14:textId="77777777" w:rsidTr="0004470D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04470D" w:rsidRPr="00DB0686" w:rsidRDefault="0004470D" w:rsidP="0004470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04470D" w:rsidRPr="00DB0686" w:rsidRDefault="0004470D" w:rsidP="0004470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4F34EE37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6AA9B5C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58A90562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2C6720E1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3F5D83CA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6748BCB4" w:rsidR="0004470D" w:rsidRPr="003B51B0" w:rsidRDefault="0004470D" w:rsidP="0004470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60E30BB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B52339">
        <w:rPr>
          <w:rFonts w:ascii="Bookman Old Style" w:hAnsi="Bookman Old Style" w:cs="Times New Roman"/>
          <w:sz w:val="20"/>
          <w:szCs w:val="20"/>
        </w:rPr>
        <w:t>22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0D1A20">
        <w:rPr>
          <w:rFonts w:ascii="Bookman Old Style" w:hAnsi="Bookman Old Style" w:cs="Times New Roman"/>
          <w:sz w:val="20"/>
          <w:szCs w:val="20"/>
        </w:rPr>
        <w:t>mai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6B241A6D" w:rsidR="00661407" w:rsidRPr="00F62FFA" w:rsidRDefault="00B52339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3-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B6A3AA" w14:textId="77777777" w:rsidR="000C56F2" w:rsidRDefault="000C56F2" w:rsidP="00724F98">
      <w:r>
        <w:separator/>
      </w:r>
    </w:p>
  </w:endnote>
  <w:endnote w:type="continuationSeparator" w:id="0">
    <w:p w14:paraId="6D9512F8" w14:textId="77777777" w:rsidR="000C56F2" w:rsidRDefault="000C56F2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9E7E16" w:rsidRDefault="00267D53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9E7E16" w:rsidRDefault="00267D53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322980" w14:textId="77777777" w:rsidR="000C56F2" w:rsidRDefault="000C56F2" w:rsidP="00724F98">
      <w:r>
        <w:separator/>
      </w:r>
    </w:p>
  </w:footnote>
  <w:footnote w:type="continuationSeparator" w:id="0">
    <w:p w14:paraId="74ED1044" w14:textId="77777777" w:rsidR="000C56F2" w:rsidRDefault="000C56F2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9E7E16" w:rsidRDefault="009E7E16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9E7E16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9E7E16" w:rsidRDefault="009E7E16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9E7E16" w:rsidRDefault="009E7E16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9E7E16" w:rsidRDefault="009E7E1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56F2"/>
    <w:rsid w:val="000C5BA2"/>
    <w:rsid w:val="000C676C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7DE5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36374"/>
    <w:rsid w:val="00340406"/>
    <w:rsid w:val="003415BE"/>
    <w:rsid w:val="0034229F"/>
    <w:rsid w:val="00342959"/>
    <w:rsid w:val="00343A76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4F31"/>
    <w:rsid w:val="00446630"/>
    <w:rsid w:val="0045624A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977EE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B00F59"/>
    <w:rsid w:val="00B0336E"/>
    <w:rsid w:val="00B045B1"/>
    <w:rsid w:val="00B06AEC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1B5A"/>
    <w:rsid w:val="00CC3DEE"/>
    <w:rsid w:val="00CC438C"/>
    <w:rsid w:val="00CD61C4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3A81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26E8F-9115-4FC0-8462-EF0364DCF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6469</TotalTime>
  <Pages>4</Pages>
  <Words>909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317</cp:revision>
  <cp:lastPrinted>2025-04-17T09:14:00Z</cp:lastPrinted>
  <dcterms:created xsi:type="dcterms:W3CDTF">2023-03-17T10:01:00Z</dcterms:created>
  <dcterms:modified xsi:type="dcterms:W3CDTF">2025-05-28T10:35:00Z</dcterms:modified>
</cp:coreProperties>
</file>