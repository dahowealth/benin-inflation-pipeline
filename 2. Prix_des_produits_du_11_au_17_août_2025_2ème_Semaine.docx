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411370BB" w:rsidR="00F16A42" w:rsidRPr="00F62FFA" w:rsidRDefault="00A43C42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Période : semaine du </w:t>
      </w:r>
      <w:r w:rsidR="00DE013A">
        <w:rPr>
          <w:rFonts w:ascii="Bookman Old Style" w:hAnsi="Bookman Old Style"/>
          <w:b/>
          <w:bCs/>
        </w:rPr>
        <w:t>11</w:t>
      </w:r>
      <w:r w:rsidR="00A33760">
        <w:rPr>
          <w:rFonts w:ascii="Bookman Old Style" w:hAnsi="Bookman Old Style"/>
          <w:b/>
          <w:bCs/>
        </w:rPr>
        <w:t xml:space="preserve"> </w:t>
      </w:r>
      <w:r w:rsidR="0071139B" w:rsidRPr="0071139B">
        <w:rPr>
          <w:rFonts w:ascii="Bookman Old Style" w:hAnsi="Bookman Old Style"/>
          <w:b/>
          <w:bCs/>
        </w:rPr>
        <w:t>au</w:t>
      </w:r>
      <w:r w:rsidR="00EC7BC8">
        <w:rPr>
          <w:rFonts w:ascii="Bookman Old Style" w:hAnsi="Bookman Old Style"/>
          <w:b/>
          <w:bCs/>
        </w:rPr>
        <w:t xml:space="preserve"> </w:t>
      </w:r>
      <w:r w:rsidR="0008569F">
        <w:rPr>
          <w:rFonts w:ascii="Bookman Old Style" w:hAnsi="Bookman Old Style"/>
          <w:b/>
          <w:bCs/>
        </w:rPr>
        <w:t>1</w:t>
      </w:r>
      <w:r w:rsidR="00DE013A">
        <w:rPr>
          <w:rFonts w:ascii="Bookman Old Style" w:hAnsi="Bookman Old Style"/>
          <w:b/>
          <w:bCs/>
        </w:rPr>
        <w:t>7</w:t>
      </w:r>
      <w:r w:rsidR="00EB3DFF">
        <w:rPr>
          <w:rFonts w:ascii="Bookman Old Style" w:hAnsi="Bookman Old Style"/>
          <w:b/>
          <w:bCs/>
        </w:rPr>
        <w:t xml:space="preserve"> </w:t>
      </w:r>
      <w:r w:rsidR="0008569F">
        <w:rPr>
          <w:rFonts w:ascii="Bookman Old Style" w:hAnsi="Bookman Old Style"/>
          <w:b/>
          <w:bCs/>
        </w:rPr>
        <w:t>aoû</w:t>
      </w:r>
      <w:r w:rsidR="00B24AF0">
        <w:rPr>
          <w:rFonts w:ascii="Bookman Old Style" w:hAnsi="Bookman Old Style"/>
          <w:b/>
          <w:bCs/>
        </w:rPr>
        <w:t>t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r w:rsidR="00E8110B">
        <w:rPr>
          <w:rFonts w:ascii="Bookman Old Style" w:hAnsi="Bookman Old Style"/>
          <w:b/>
          <w:bCs/>
        </w:rPr>
        <w:t>5</w:t>
      </w:r>
      <w:bookmarkEnd w:id="1"/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2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3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3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0C161E" w:rsidRPr="00DB0686" w14:paraId="64DA6EB3" w14:textId="77777777" w:rsidTr="000C161E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407F049C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217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3E76BF0C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289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506CBC2D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247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0C213DC4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216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4AE15805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205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472B0F40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280</w:t>
            </w:r>
          </w:p>
        </w:tc>
      </w:tr>
      <w:tr w:rsidR="000C161E" w:rsidRPr="00DB0686" w14:paraId="1012B13A" w14:textId="77777777" w:rsidTr="000C161E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723B7E68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4F5ADC4B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0E4AA5AA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151C924C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1E1FE9ED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34B5191B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C161E" w:rsidRPr="00DB0686" w14:paraId="59E1307C" w14:textId="77777777" w:rsidTr="000C161E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24EA407E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555DACF4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53E99345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650EEC4C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7D9FBA6D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260F5F7F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579</w:t>
            </w:r>
          </w:p>
        </w:tc>
      </w:tr>
      <w:tr w:rsidR="000C161E" w:rsidRPr="00DB0686" w14:paraId="7D48F741" w14:textId="77777777" w:rsidTr="000C161E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1E15DFAD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59295EE7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35298AB1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2ED1D43E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131D70D5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6847D1DB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C161E" w:rsidRPr="00DB0686" w14:paraId="05EDBB24" w14:textId="77777777" w:rsidTr="000C161E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4859D66E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1B9F29A5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527AF25D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04ADFE5E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10EF3DC4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27B90B59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626</w:t>
            </w:r>
          </w:p>
        </w:tc>
      </w:tr>
      <w:tr w:rsidR="000C161E" w:rsidRPr="00DB0686" w14:paraId="7C7084EF" w14:textId="77777777" w:rsidTr="000C161E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031573EA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21C2E08D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7EF7D56D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632EC975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5AA4F78F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4ECA115F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C161E" w:rsidRPr="00DB0686" w14:paraId="55928F54" w14:textId="77777777" w:rsidTr="000C161E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588A0361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679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2D954862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3E34A2E0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708D3778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347DCC12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0996DB27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689</w:t>
            </w:r>
          </w:p>
        </w:tc>
      </w:tr>
      <w:tr w:rsidR="000C161E" w:rsidRPr="00DB0686" w14:paraId="0D8B32F6" w14:textId="77777777" w:rsidTr="000C161E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4554A95B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67BF19E2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1DA4B646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11CB4529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412F02F6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3E3AC9B8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C161E" w:rsidRPr="00DB0686" w14:paraId="597D72CB" w14:textId="77777777" w:rsidTr="000C161E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00C419AA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2AC6C132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44AD1FD5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7DA34FC9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08E29B14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2E05BA52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409</w:t>
            </w:r>
          </w:p>
        </w:tc>
      </w:tr>
      <w:tr w:rsidR="000C161E" w:rsidRPr="00DB0686" w14:paraId="040F7FD9" w14:textId="77777777" w:rsidTr="000C161E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0EC788C9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36B82E23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6263F46E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68B3AC43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090B0236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4131EC21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C161E" w:rsidRPr="00DB0686" w14:paraId="6DF8DFC7" w14:textId="77777777" w:rsidTr="000C161E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4E3056DB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7D7017C7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3BA934F4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6068BDBA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0DC70073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21E90B36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955</w:t>
            </w:r>
          </w:p>
        </w:tc>
      </w:tr>
      <w:tr w:rsidR="000C161E" w:rsidRPr="00DB0686" w14:paraId="6289F99A" w14:textId="77777777" w:rsidTr="000C161E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2A44F284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6E87A3A8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2A6FAF71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37E1A802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34439C87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374F858F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C161E" w:rsidRPr="00DB0686" w14:paraId="425EB410" w14:textId="77777777" w:rsidTr="000C161E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6C2611E0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770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17D327CA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0D3414D4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51F85159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77168029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63887A74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715</w:t>
            </w:r>
          </w:p>
        </w:tc>
      </w:tr>
      <w:tr w:rsidR="000C161E" w:rsidRPr="00DB0686" w14:paraId="30E78FFE" w14:textId="77777777" w:rsidTr="000C161E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0593B3B8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6AF56334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051B172A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6F9E6079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42858937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18D331C5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C161E" w:rsidRPr="00DB0686" w14:paraId="3FD5ADB3" w14:textId="77777777" w:rsidTr="000C161E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19AAF8C" w14:textId="50B88DB6" w:rsidR="000C161E" w:rsidRPr="00DC1CE4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6312265C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1 054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72383E04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1 568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68E96B4B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562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0F9DEEBC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793D8E4E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768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2F3F1218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1 744</w:t>
            </w:r>
          </w:p>
        </w:tc>
      </w:tr>
      <w:tr w:rsidR="000C161E" w:rsidRPr="00DB0686" w14:paraId="0281CA7F" w14:textId="77777777" w:rsidTr="000C161E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479C10A0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-13,2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4E939F8B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44CE096A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-10,9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131E7686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5D74E10C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27F1D5EC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-6,4</w:t>
            </w:r>
          </w:p>
        </w:tc>
      </w:tr>
      <w:tr w:rsidR="000C161E" w:rsidRPr="00DB0686" w14:paraId="428F63AB" w14:textId="77777777" w:rsidTr="000C161E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73841D69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471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13D34455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7FE72A68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672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216AF6BE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58F60B77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522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3AA475DF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364</w:t>
            </w:r>
          </w:p>
        </w:tc>
      </w:tr>
      <w:tr w:rsidR="000C161E" w:rsidRPr="00DB0686" w14:paraId="63262B4B" w14:textId="77777777" w:rsidTr="000C161E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12E59263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-9,6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4F74F113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4B0FF8D1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4B86F8DF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-9,5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562D05F3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-8,6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6D01F29A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-10,8</w:t>
            </w:r>
          </w:p>
        </w:tc>
      </w:tr>
      <w:tr w:rsidR="000C161E" w:rsidRPr="00DB0686" w14:paraId="5750E4A0" w14:textId="77777777" w:rsidTr="000C161E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18759ACD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693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5D141494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865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021B152F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870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320121FB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888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318EF8E1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935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60294440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880</w:t>
            </w:r>
          </w:p>
        </w:tc>
      </w:tr>
      <w:tr w:rsidR="000C161E" w:rsidRPr="00DB0686" w14:paraId="4CB2C9CF" w14:textId="77777777" w:rsidTr="000C161E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6A24A2BB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505A0EF7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66FC6683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193B0961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-10,3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1F1BAB4E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0216A734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C161E" w:rsidRPr="00DB0686" w14:paraId="42B32853" w14:textId="77777777" w:rsidTr="000C161E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7CF9199B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072B581D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1 034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4311E139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865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5C69AC90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965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796F70C0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991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5B325EBB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938</w:t>
            </w:r>
          </w:p>
        </w:tc>
      </w:tr>
      <w:tr w:rsidR="000C161E" w:rsidRPr="00DB0686" w14:paraId="0DEB7461" w14:textId="77777777" w:rsidTr="000C161E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31E92EDB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11,5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69DE6635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7888BBE1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043EC2FE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6D746746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26D9B58D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3,8</w:t>
            </w:r>
          </w:p>
        </w:tc>
      </w:tr>
      <w:tr w:rsidR="000C161E" w:rsidRPr="00DB0686" w14:paraId="60A93C0E" w14:textId="77777777" w:rsidTr="000C161E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77CCDA8E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7C2397E5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655237F5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21632762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0B7882FD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781CBA5B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0C161E" w:rsidRPr="00DB0686" w14:paraId="0F87F60C" w14:textId="77777777" w:rsidTr="000C161E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3EBA67A0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2567459F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7D25AE67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1254FE11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5B2B33BE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2236A1BA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C161E" w:rsidRPr="00DB0686" w14:paraId="6B556D1B" w14:textId="77777777" w:rsidTr="000C161E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327CD596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6D523F0F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406B4613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424E2BEF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0CDEAB13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5348F226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783</w:t>
            </w:r>
          </w:p>
        </w:tc>
      </w:tr>
      <w:tr w:rsidR="000C161E" w:rsidRPr="00DB0686" w14:paraId="57BA8EE7" w14:textId="77777777" w:rsidTr="000C161E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36F0B337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74275534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2EF5AB62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5949DA41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146BD027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0186D3F5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C161E" w:rsidRPr="00DB0686" w14:paraId="1416B083" w14:textId="77777777" w:rsidTr="000C161E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019328AA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5C6C8831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1CBFC0EE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11A6DAC5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701BC7AA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2C24426A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1 033</w:t>
            </w:r>
          </w:p>
        </w:tc>
      </w:tr>
      <w:tr w:rsidR="000C161E" w:rsidRPr="00DB0686" w14:paraId="2BB3DCD7" w14:textId="77777777" w:rsidTr="000C161E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2AFEC272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77F65F38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12530EA1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171CC723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77EE73A2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0200E3BD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C161E" w:rsidRPr="00DB0686" w14:paraId="266DE149" w14:textId="77777777" w:rsidTr="000C161E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5EDBBD18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1D67DCF6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43C4CB41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4352D877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3056B35A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5C630876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542</w:t>
            </w:r>
          </w:p>
        </w:tc>
      </w:tr>
      <w:tr w:rsidR="000C161E" w:rsidRPr="00DB0686" w14:paraId="277BFC91" w14:textId="77777777" w:rsidTr="000C161E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5FE615CD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4AFBD978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3E79BAA7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48330078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5F9DD922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201C1848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-1,5</w:t>
            </w:r>
          </w:p>
        </w:tc>
      </w:tr>
      <w:tr w:rsidR="000C161E" w:rsidRPr="00DB0686" w14:paraId="0D32C706" w14:textId="77777777" w:rsidTr="000C161E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1F5FFBAA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69DF5257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7DDB8940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660A84DF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3BEB79C4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6879D485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</w:tr>
      <w:tr w:rsidR="000C161E" w:rsidRPr="00DB0686" w14:paraId="6AB472E8" w14:textId="77777777" w:rsidTr="000C161E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6B3B8961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641C3C0B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4D603B4D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634D21EE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3A9A91D9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049FE6F0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C161E" w:rsidRPr="00DB0686" w14:paraId="0825059D" w14:textId="77777777" w:rsidTr="000C161E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7CC21F11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21F3CF4D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24FE602B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4283B197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3AB3066F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1217B475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0C161E" w:rsidRPr="00DB0686" w14:paraId="5A6D132B" w14:textId="77777777" w:rsidTr="000C161E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5D518E66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0FF2C81D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75AC2D79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24F41264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3511AF23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66ED7FB3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C161E" w:rsidRPr="00DB0686" w14:paraId="423CF46C" w14:textId="77777777" w:rsidTr="000C161E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7416CA58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0351FF91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79DD27B5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7AEA2974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715BA64D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1A67BA68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0C161E" w:rsidRPr="00DB0686" w14:paraId="353AD445" w14:textId="77777777" w:rsidTr="000C161E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774CF88B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7EC18B31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11A95AA2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00B77C90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15C2B535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6579D666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C161E" w:rsidRPr="00DB0686" w14:paraId="16F8678C" w14:textId="77777777" w:rsidTr="000C161E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3FD343AC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43E4F798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64520E3F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0FA6C737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71CD4121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7B8209CA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0C161E" w:rsidRPr="00DB0686" w14:paraId="249B61F2" w14:textId="77777777" w:rsidTr="000C161E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5854B8AF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7593BB1F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761DEA75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652FC4C6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3F3E61D2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218A46B3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C161E" w:rsidRPr="00DB0686" w14:paraId="293134F8" w14:textId="77777777" w:rsidTr="000C161E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17250AD3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0B6669CA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41873E14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56D36DEE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46BB59C8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15744724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0C161E" w:rsidRPr="00DB0686" w14:paraId="14848784" w14:textId="77777777" w:rsidTr="000C161E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093811A6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5C8326D6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75DEB4FA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3DAF5CC9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6371A663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67ACC61B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C161E" w:rsidRPr="00DB0686" w14:paraId="3282865F" w14:textId="77777777" w:rsidTr="000C161E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4988956E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0E531544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1AB97336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3B95A521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74E0CDFE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3EC66C00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0C161E" w:rsidRPr="00DB0686" w14:paraId="428FAF89" w14:textId="77777777" w:rsidTr="000C161E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714EC008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662F419B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71C0B381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63728ED6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4090D21E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4F0595AB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C161E" w:rsidRPr="00DB0686" w14:paraId="57E22CB3" w14:textId="77777777" w:rsidTr="000C161E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32163078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0C26D7E2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02EA912B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6EEF986D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32CDD9FB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3E544EAE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0C161E" w:rsidRPr="00DB0686" w14:paraId="335333F0" w14:textId="77777777" w:rsidTr="000C161E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1673B953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46236793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3118C28B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056D1898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706429E3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399486B8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C161E" w:rsidRPr="00DB0686" w14:paraId="210F0459" w14:textId="77777777" w:rsidTr="000C161E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1D61EFD5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49F532D1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6ECF48D2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51F0F6B2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1E6B00CD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505FD278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0C161E" w:rsidRPr="00DB0686" w14:paraId="1FF1F896" w14:textId="77777777" w:rsidTr="000C161E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4A77F14D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65631247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1D5717A1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6DDBC46B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7C870972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1A095AAA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C161E" w:rsidRPr="00DB0686" w14:paraId="495CDFDF" w14:textId="77777777" w:rsidTr="000C161E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124E3ED1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677A26AF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0EC57246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51BB5322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7E1CF2C6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3FA6D1B9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0C161E" w:rsidRPr="00DB0686" w14:paraId="0DCD4533" w14:textId="77777777" w:rsidTr="000C161E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4AA72C24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05A4D9CF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032C7E4E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6AEB3F85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76CB994A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42837FBE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C161E" w:rsidRPr="00DB0686" w14:paraId="257298FF" w14:textId="77777777" w:rsidTr="000C161E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368E6C6E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Bonita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10273B0F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54E3305E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26A7A32B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03B52E88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5E5F0664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531153DB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0C161E" w:rsidRPr="00DB0686" w14:paraId="20B40C04" w14:textId="77777777" w:rsidTr="000C161E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10FC1FC3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50159B5A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54D3D657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73CAAC9E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48B4C585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59504D9C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C161E" w:rsidRPr="00DB0686" w14:paraId="43166171" w14:textId="77777777" w:rsidTr="000C161E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3526C000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6B3E012D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1669DEF1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202B29D4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4B702EBD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725CB48D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0C161E" w:rsidRPr="00DB0686" w14:paraId="4D4C4BD1" w14:textId="77777777" w:rsidTr="000C161E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6E6FA877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04C1872A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15C940D9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1EF6ED6F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441BA8AA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64940B98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C161E" w:rsidRPr="00DB0686" w14:paraId="628D88C8" w14:textId="77777777" w:rsidTr="000C161E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0E86BED0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2445BE7C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558C4CF6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51BFBC59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56613FED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4CC956AE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0C161E" w:rsidRPr="00DB0686" w14:paraId="21E8A7E0" w14:textId="77777777" w:rsidTr="000C161E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48397113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32C996EF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538D8DFF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6205FF6F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7EA72C32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2D1AF89A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C161E" w:rsidRPr="00DB0686" w14:paraId="5E490633" w14:textId="77777777" w:rsidTr="000C161E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59BF4EB3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46845B4C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05C42D13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2DC3CC2C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7FC4DE16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25B20612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0C161E" w:rsidRPr="00DB0686" w14:paraId="50D06157" w14:textId="77777777" w:rsidTr="000C161E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048414BD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079D51B0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535B3537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661D0C0C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30D197E3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28ED04B8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0C161E" w:rsidRPr="00DB0686" w14:paraId="411AD4F4" w14:textId="77777777" w:rsidTr="000C161E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3B87FD68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15112B76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443F9AC3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27646867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4D1EAAAB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32B1B552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0C161E" w:rsidRPr="00DB0686" w14:paraId="05CCD40F" w14:textId="77777777" w:rsidTr="000C161E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0C161E" w:rsidRPr="00DB0686" w:rsidRDefault="000C161E" w:rsidP="000C161E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0C161E" w:rsidRPr="00DB0686" w:rsidRDefault="000C161E" w:rsidP="000C161E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0740E682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716C62B3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105858F2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7754BBF4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1AFC4077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290B35F0" w:rsidR="000C161E" w:rsidRPr="003B51B0" w:rsidRDefault="000C161E" w:rsidP="000C161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bookmarkEnd w:id="2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78F71496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0C161E">
        <w:rPr>
          <w:rFonts w:ascii="Bookman Old Style" w:hAnsi="Bookman Old Style" w:cs="Times New Roman"/>
          <w:sz w:val="20"/>
          <w:szCs w:val="20"/>
        </w:rPr>
        <w:t>20</w:t>
      </w:r>
      <w:bookmarkStart w:id="4" w:name="_GoBack"/>
      <w:bookmarkEnd w:id="4"/>
      <w:r w:rsidR="00EC09A4">
        <w:rPr>
          <w:rFonts w:ascii="Bookman Old Style" w:hAnsi="Bookman Old Style" w:cs="Times New Roman"/>
          <w:sz w:val="20"/>
          <w:szCs w:val="20"/>
        </w:rPr>
        <w:t xml:space="preserve"> </w:t>
      </w:r>
      <w:r w:rsidR="00A77C67">
        <w:rPr>
          <w:rFonts w:ascii="Bookman Old Style" w:hAnsi="Bookman Old Style" w:cs="Times New Roman"/>
          <w:sz w:val="20"/>
          <w:szCs w:val="20"/>
        </w:rPr>
        <w:t>aoû</w:t>
      </w:r>
      <w:r w:rsidR="0050058C">
        <w:rPr>
          <w:rFonts w:ascii="Bookman Old Style" w:hAnsi="Bookman Old Style" w:cs="Times New Roman"/>
          <w:sz w:val="20"/>
          <w:szCs w:val="20"/>
        </w:rPr>
        <w:t>t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83F6F">
        <w:rPr>
          <w:rFonts w:ascii="Bookman Old Style" w:hAnsi="Bookman Old Style" w:cs="Times New Roman"/>
          <w:sz w:val="20"/>
          <w:szCs w:val="20"/>
        </w:rPr>
        <w:t>5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267D53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603F48CA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2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1B262D73" w14:textId="7CA9F966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</w:t>
            </w:r>
            <w:r w:rsidR="000D1A2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61DAF0C5" w14:textId="0D599981" w:rsidR="00653D14" w:rsidRPr="00233762" w:rsidRDefault="00661407" w:rsidP="00233762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44065A">
              <w:rPr>
                <w:rFonts w:ascii="Bookman Old Style" w:hAnsi="Bookman Old Style" w:cs="Times New Roman"/>
                <w:b/>
                <w:color w:val="000000"/>
                <w:sz w:val="20"/>
                <w:szCs w:val="20"/>
                <w:lang w:eastAsia="fr-FR"/>
              </w:rPr>
              <w:t>2</w:t>
            </w:r>
            <w:r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-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Selon le relevé n°14/2025/PR/SGG/CM/OJ/ORD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du Conseil des Ministres du mercredi 07 mai 2025, le prix d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u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bo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cal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de gaz de 6kg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est</w:t>
            </w:r>
            <w:r w:rsidR="00653D14" w:rsidRPr="0023376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4 500 F</w:t>
            </w:r>
          </w:p>
          <w:p w14:paraId="498065CD" w14:textId="3331CD9F" w:rsidR="00661407" w:rsidRPr="00F62FFA" w:rsidRDefault="0044065A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3-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76D849B1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Lokossa : marché Nesto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r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267D53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C8D421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, Ségbana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4F46771D" w14:textId="7C5C1FC9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1B4758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E4A410" w14:textId="77777777" w:rsidR="00DD7177" w:rsidRDefault="00DD7177" w:rsidP="00724F98">
      <w:r>
        <w:separator/>
      </w:r>
    </w:p>
  </w:endnote>
  <w:endnote w:type="continuationSeparator" w:id="0">
    <w:p w14:paraId="18AB1EF4" w14:textId="77777777" w:rsidR="00DD7177" w:rsidRDefault="00DD7177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496AF240" w:rsidR="0008569F" w:rsidRDefault="0008569F" w:rsidP="002D06AA">
    <w:pPr>
      <w:pStyle w:val="Pieddepage"/>
      <w:jc w:val="center"/>
    </w:pPr>
    <w:r>
      <w:rPr>
        <w:noProof/>
      </w:rPr>
      <w:drawing>
        <wp:inline distT="0" distB="0" distL="0" distR="0" wp14:anchorId="26DC4EF4" wp14:editId="4F21C317">
          <wp:extent cx="8953500" cy="887730"/>
          <wp:effectExtent l="0" t="0" r="0" b="7620"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0" cy="887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7BFB6DD" w:rsidR="0008569F" w:rsidRDefault="0008569F">
    <w:pPr>
      <w:pStyle w:val="Pieddepage"/>
    </w:pPr>
    <w:r>
      <w:rPr>
        <w:noProof/>
      </w:rPr>
      <w:drawing>
        <wp:inline distT="0" distB="0" distL="0" distR="0" wp14:anchorId="30D70172" wp14:editId="3CADAEDA">
          <wp:extent cx="9113520" cy="887730"/>
          <wp:effectExtent l="0" t="0" r="0" b="7620"/>
          <wp:docPr id="1073741849" name="Image 10737418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19885" cy="888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2ADABB" w14:textId="77777777" w:rsidR="00DD7177" w:rsidRDefault="00DD7177" w:rsidP="00724F98">
      <w:r>
        <w:separator/>
      </w:r>
    </w:p>
  </w:footnote>
  <w:footnote w:type="continuationSeparator" w:id="0">
    <w:p w14:paraId="7E2293B9" w14:textId="77777777" w:rsidR="00DD7177" w:rsidRDefault="00DD7177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08569F" w:rsidRDefault="0008569F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08569F" w14:paraId="172A3DB8" w14:textId="77777777" w:rsidTr="00A670FC">
      <w:trPr>
        <w:trHeight w:val="1105"/>
      </w:trPr>
      <w:tc>
        <w:tcPr>
          <w:tcW w:w="6548" w:type="dxa"/>
        </w:tcPr>
        <w:p w14:paraId="30DBCC6C" w14:textId="762430F3" w:rsidR="0008569F" w:rsidRDefault="0008569F" w:rsidP="0041744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6EF92F1A" wp14:editId="5D613B13">
                <wp:extent cx="2993390" cy="9144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339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24CE93B5" w:rsidR="0008569F" w:rsidRDefault="0008569F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404EA480" wp14:editId="7613BB38">
                <wp:extent cx="1455420" cy="9080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908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fr-FR"/>
            </w:rPr>
            <w:t xml:space="preserve">   </w:t>
          </w:r>
        </w:p>
      </w:tc>
    </w:tr>
  </w:tbl>
  <w:p w14:paraId="4A8E7CCE" w14:textId="77777777" w:rsidR="0008569F" w:rsidRDefault="0008569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3A9C"/>
    <w:rsid w:val="000243FC"/>
    <w:rsid w:val="000254E7"/>
    <w:rsid w:val="00025ABD"/>
    <w:rsid w:val="00025E52"/>
    <w:rsid w:val="000276D7"/>
    <w:rsid w:val="00032BD1"/>
    <w:rsid w:val="00032C03"/>
    <w:rsid w:val="00035577"/>
    <w:rsid w:val="0003693A"/>
    <w:rsid w:val="000373B8"/>
    <w:rsid w:val="00037D4B"/>
    <w:rsid w:val="00043A2A"/>
    <w:rsid w:val="00043A4F"/>
    <w:rsid w:val="0004470D"/>
    <w:rsid w:val="00044EFA"/>
    <w:rsid w:val="0004501B"/>
    <w:rsid w:val="000505DC"/>
    <w:rsid w:val="00053DFE"/>
    <w:rsid w:val="00054F9A"/>
    <w:rsid w:val="0005636D"/>
    <w:rsid w:val="000563B1"/>
    <w:rsid w:val="00056AB1"/>
    <w:rsid w:val="00057570"/>
    <w:rsid w:val="00062DC8"/>
    <w:rsid w:val="00064B82"/>
    <w:rsid w:val="00066050"/>
    <w:rsid w:val="00067A63"/>
    <w:rsid w:val="000710B4"/>
    <w:rsid w:val="00072DCA"/>
    <w:rsid w:val="00074A6A"/>
    <w:rsid w:val="00076185"/>
    <w:rsid w:val="00076FA6"/>
    <w:rsid w:val="00082487"/>
    <w:rsid w:val="00082BE9"/>
    <w:rsid w:val="00083A1B"/>
    <w:rsid w:val="0008569F"/>
    <w:rsid w:val="000858B4"/>
    <w:rsid w:val="00085FA9"/>
    <w:rsid w:val="00087A06"/>
    <w:rsid w:val="00090846"/>
    <w:rsid w:val="00091E23"/>
    <w:rsid w:val="00091F67"/>
    <w:rsid w:val="00093EC7"/>
    <w:rsid w:val="000A2D1A"/>
    <w:rsid w:val="000A4BAC"/>
    <w:rsid w:val="000A6A12"/>
    <w:rsid w:val="000B0FC9"/>
    <w:rsid w:val="000B5D08"/>
    <w:rsid w:val="000B731B"/>
    <w:rsid w:val="000C0777"/>
    <w:rsid w:val="000C161E"/>
    <w:rsid w:val="000C1E73"/>
    <w:rsid w:val="000C3627"/>
    <w:rsid w:val="000C56F2"/>
    <w:rsid w:val="000C5BA2"/>
    <w:rsid w:val="000C6090"/>
    <w:rsid w:val="000C676C"/>
    <w:rsid w:val="000C6A1E"/>
    <w:rsid w:val="000D1A20"/>
    <w:rsid w:val="000D409D"/>
    <w:rsid w:val="000D61E0"/>
    <w:rsid w:val="000D7454"/>
    <w:rsid w:val="000E076E"/>
    <w:rsid w:val="000E2029"/>
    <w:rsid w:val="000E2799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7075"/>
    <w:rsid w:val="00122D04"/>
    <w:rsid w:val="001237C0"/>
    <w:rsid w:val="001265E2"/>
    <w:rsid w:val="001312E9"/>
    <w:rsid w:val="00131408"/>
    <w:rsid w:val="001315E8"/>
    <w:rsid w:val="001328D5"/>
    <w:rsid w:val="00132AC6"/>
    <w:rsid w:val="00133806"/>
    <w:rsid w:val="001348C7"/>
    <w:rsid w:val="00143CA7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90"/>
    <w:rsid w:val="00182DBF"/>
    <w:rsid w:val="00183293"/>
    <w:rsid w:val="00185208"/>
    <w:rsid w:val="00187F42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4758"/>
    <w:rsid w:val="001B63A3"/>
    <w:rsid w:val="001C75FF"/>
    <w:rsid w:val="001D0D75"/>
    <w:rsid w:val="001D2381"/>
    <w:rsid w:val="001D310C"/>
    <w:rsid w:val="001D350E"/>
    <w:rsid w:val="001D4681"/>
    <w:rsid w:val="001E3D0D"/>
    <w:rsid w:val="001E4665"/>
    <w:rsid w:val="001E5CF2"/>
    <w:rsid w:val="001E790A"/>
    <w:rsid w:val="001F1C2C"/>
    <w:rsid w:val="001F451E"/>
    <w:rsid w:val="001F605E"/>
    <w:rsid w:val="00200FF6"/>
    <w:rsid w:val="002017B1"/>
    <w:rsid w:val="0020380C"/>
    <w:rsid w:val="0020423F"/>
    <w:rsid w:val="00210293"/>
    <w:rsid w:val="00210A2B"/>
    <w:rsid w:val="002138DE"/>
    <w:rsid w:val="00216099"/>
    <w:rsid w:val="00217C03"/>
    <w:rsid w:val="002216EA"/>
    <w:rsid w:val="00223ED0"/>
    <w:rsid w:val="00224648"/>
    <w:rsid w:val="002262E3"/>
    <w:rsid w:val="00233762"/>
    <w:rsid w:val="00235835"/>
    <w:rsid w:val="00236FC9"/>
    <w:rsid w:val="0023702A"/>
    <w:rsid w:val="002407B1"/>
    <w:rsid w:val="00242497"/>
    <w:rsid w:val="00242C49"/>
    <w:rsid w:val="00246ABF"/>
    <w:rsid w:val="00253C1C"/>
    <w:rsid w:val="0026135C"/>
    <w:rsid w:val="00263C49"/>
    <w:rsid w:val="00264BC3"/>
    <w:rsid w:val="002669B8"/>
    <w:rsid w:val="00266D81"/>
    <w:rsid w:val="0026742E"/>
    <w:rsid w:val="00267D53"/>
    <w:rsid w:val="00267EE9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C51BF"/>
    <w:rsid w:val="002C7DE5"/>
    <w:rsid w:val="002D06AA"/>
    <w:rsid w:val="002D0A72"/>
    <w:rsid w:val="002D189A"/>
    <w:rsid w:val="002D33B9"/>
    <w:rsid w:val="002D4FA7"/>
    <w:rsid w:val="002E0FCC"/>
    <w:rsid w:val="002E157D"/>
    <w:rsid w:val="002E1FC9"/>
    <w:rsid w:val="002E3271"/>
    <w:rsid w:val="002E4B84"/>
    <w:rsid w:val="002E55C8"/>
    <w:rsid w:val="002F1E04"/>
    <w:rsid w:val="002F2E5F"/>
    <w:rsid w:val="002F4D8C"/>
    <w:rsid w:val="002F684E"/>
    <w:rsid w:val="003033C8"/>
    <w:rsid w:val="00311AF5"/>
    <w:rsid w:val="00315E1E"/>
    <w:rsid w:val="00316EB1"/>
    <w:rsid w:val="00323BCE"/>
    <w:rsid w:val="00330305"/>
    <w:rsid w:val="00332ABB"/>
    <w:rsid w:val="00335346"/>
    <w:rsid w:val="00336374"/>
    <w:rsid w:val="00340406"/>
    <w:rsid w:val="003413A6"/>
    <w:rsid w:val="003415BE"/>
    <w:rsid w:val="0034229F"/>
    <w:rsid w:val="00342959"/>
    <w:rsid w:val="00343A76"/>
    <w:rsid w:val="00343D91"/>
    <w:rsid w:val="003450B1"/>
    <w:rsid w:val="00354614"/>
    <w:rsid w:val="00357B70"/>
    <w:rsid w:val="00362FB8"/>
    <w:rsid w:val="0036563F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0295"/>
    <w:rsid w:val="003A1900"/>
    <w:rsid w:val="003A3024"/>
    <w:rsid w:val="003A4370"/>
    <w:rsid w:val="003A5A59"/>
    <w:rsid w:val="003A5FC0"/>
    <w:rsid w:val="003A6E6F"/>
    <w:rsid w:val="003B0DA8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2256"/>
    <w:rsid w:val="00422387"/>
    <w:rsid w:val="00425CDF"/>
    <w:rsid w:val="00426663"/>
    <w:rsid w:val="00427A32"/>
    <w:rsid w:val="0043085A"/>
    <w:rsid w:val="004321EC"/>
    <w:rsid w:val="004369BF"/>
    <w:rsid w:val="0044065A"/>
    <w:rsid w:val="0044364B"/>
    <w:rsid w:val="00444F31"/>
    <w:rsid w:val="00446630"/>
    <w:rsid w:val="0045624A"/>
    <w:rsid w:val="00456465"/>
    <w:rsid w:val="0045675F"/>
    <w:rsid w:val="0045783B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5E4"/>
    <w:rsid w:val="0048792B"/>
    <w:rsid w:val="00487BCE"/>
    <w:rsid w:val="00487CE9"/>
    <w:rsid w:val="00491229"/>
    <w:rsid w:val="004937D8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B5BB1"/>
    <w:rsid w:val="004D0CC3"/>
    <w:rsid w:val="004D0FCF"/>
    <w:rsid w:val="004D283A"/>
    <w:rsid w:val="004D5768"/>
    <w:rsid w:val="004D6720"/>
    <w:rsid w:val="004D7A0E"/>
    <w:rsid w:val="004D7A3D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4F6F71"/>
    <w:rsid w:val="0050058C"/>
    <w:rsid w:val="005010F7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6AD8"/>
    <w:rsid w:val="00537CD0"/>
    <w:rsid w:val="00540943"/>
    <w:rsid w:val="005479FC"/>
    <w:rsid w:val="00551654"/>
    <w:rsid w:val="00552F84"/>
    <w:rsid w:val="0055436D"/>
    <w:rsid w:val="005548C0"/>
    <w:rsid w:val="0056187D"/>
    <w:rsid w:val="00563091"/>
    <w:rsid w:val="00563A82"/>
    <w:rsid w:val="00564703"/>
    <w:rsid w:val="005658EA"/>
    <w:rsid w:val="00566112"/>
    <w:rsid w:val="00567C30"/>
    <w:rsid w:val="00572AEE"/>
    <w:rsid w:val="00576EEE"/>
    <w:rsid w:val="00581246"/>
    <w:rsid w:val="00584303"/>
    <w:rsid w:val="0058754A"/>
    <w:rsid w:val="00590EFE"/>
    <w:rsid w:val="005910D9"/>
    <w:rsid w:val="005933D1"/>
    <w:rsid w:val="005952DB"/>
    <w:rsid w:val="005966DA"/>
    <w:rsid w:val="00597148"/>
    <w:rsid w:val="005A324F"/>
    <w:rsid w:val="005A338E"/>
    <w:rsid w:val="005A6B37"/>
    <w:rsid w:val="005A718E"/>
    <w:rsid w:val="005A72CC"/>
    <w:rsid w:val="005B374D"/>
    <w:rsid w:val="005B3869"/>
    <w:rsid w:val="005B3EB9"/>
    <w:rsid w:val="005B4805"/>
    <w:rsid w:val="005B5BA3"/>
    <w:rsid w:val="005B731B"/>
    <w:rsid w:val="005B734F"/>
    <w:rsid w:val="005C1698"/>
    <w:rsid w:val="005C25BB"/>
    <w:rsid w:val="005C2BDC"/>
    <w:rsid w:val="005C35A4"/>
    <w:rsid w:val="005C4825"/>
    <w:rsid w:val="005C4B46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F4868"/>
    <w:rsid w:val="005F61EB"/>
    <w:rsid w:val="005F752D"/>
    <w:rsid w:val="005F7806"/>
    <w:rsid w:val="005F7C97"/>
    <w:rsid w:val="00604210"/>
    <w:rsid w:val="00605A8B"/>
    <w:rsid w:val="00607BE7"/>
    <w:rsid w:val="00607C9A"/>
    <w:rsid w:val="00607E7B"/>
    <w:rsid w:val="006219A4"/>
    <w:rsid w:val="00622C6F"/>
    <w:rsid w:val="006256F5"/>
    <w:rsid w:val="0062740C"/>
    <w:rsid w:val="00627558"/>
    <w:rsid w:val="006329E6"/>
    <w:rsid w:val="006402DF"/>
    <w:rsid w:val="0064197D"/>
    <w:rsid w:val="00641F21"/>
    <w:rsid w:val="00642E47"/>
    <w:rsid w:val="00642EE3"/>
    <w:rsid w:val="00646AB8"/>
    <w:rsid w:val="00650016"/>
    <w:rsid w:val="00650AAA"/>
    <w:rsid w:val="00650F3C"/>
    <w:rsid w:val="006532DD"/>
    <w:rsid w:val="00653D14"/>
    <w:rsid w:val="006545AB"/>
    <w:rsid w:val="0065494C"/>
    <w:rsid w:val="0065503B"/>
    <w:rsid w:val="00657AC4"/>
    <w:rsid w:val="00661407"/>
    <w:rsid w:val="0066184F"/>
    <w:rsid w:val="0066279E"/>
    <w:rsid w:val="006638C6"/>
    <w:rsid w:val="00676DF1"/>
    <w:rsid w:val="0068152E"/>
    <w:rsid w:val="00682146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96A8B"/>
    <w:rsid w:val="006A1B1A"/>
    <w:rsid w:val="006A3A91"/>
    <w:rsid w:val="006A47E5"/>
    <w:rsid w:val="006A519D"/>
    <w:rsid w:val="006A6D53"/>
    <w:rsid w:val="006B0BC3"/>
    <w:rsid w:val="006B48D2"/>
    <w:rsid w:val="006B5D1D"/>
    <w:rsid w:val="006B7595"/>
    <w:rsid w:val="006B7FBF"/>
    <w:rsid w:val="006C1E8D"/>
    <w:rsid w:val="006C696D"/>
    <w:rsid w:val="006C6ECC"/>
    <w:rsid w:val="006C6F41"/>
    <w:rsid w:val="006D161E"/>
    <w:rsid w:val="006D2C7B"/>
    <w:rsid w:val="006D3041"/>
    <w:rsid w:val="006D689E"/>
    <w:rsid w:val="006D6A13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44A8"/>
    <w:rsid w:val="00710463"/>
    <w:rsid w:val="00711278"/>
    <w:rsid w:val="0071139B"/>
    <w:rsid w:val="00711E9A"/>
    <w:rsid w:val="007131B5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3746"/>
    <w:rsid w:val="00734B69"/>
    <w:rsid w:val="00734F12"/>
    <w:rsid w:val="00735084"/>
    <w:rsid w:val="0073550B"/>
    <w:rsid w:val="0073586E"/>
    <w:rsid w:val="0073699F"/>
    <w:rsid w:val="00745A2E"/>
    <w:rsid w:val="00745EE3"/>
    <w:rsid w:val="007471FE"/>
    <w:rsid w:val="007477B9"/>
    <w:rsid w:val="00747EA7"/>
    <w:rsid w:val="00754E9C"/>
    <w:rsid w:val="0076012E"/>
    <w:rsid w:val="00760A17"/>
    <w:rsid w:val="00763353"/>
    <w:rsid w:val="00763DB4"/>
    <w:rsid w:val="00766933"/>
    <w:rsid w:val="00771FEE"/>
    <w:rsid w:val="00773509"/>
    <w:rsid w:val="0077488C"/>
    <w:rsid w:val="00775C9C"/>
    <w:rsid w:val="00776161"/>
    <w:rsid w:val="00781796"/>
    <w:rsid w:val="00782CC0"/>
    <w:rsid w:val="007917AD"/>
    <w:rsid w:val="00793CC0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620"/>
    <w:rsid w:val="007B5D70"/>
    <w:rsid w:val="007C15AB"/>
    <w:rsid w:val="007C5087"/>
    <w:rsid w:val="007C53B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A95"/>
    <w:rsid w:val="00802230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36421"/>
    <w:rsid w:val="00842B41"/>
    <w:rsid w:val="008432AA"/>
    <w:rsid w:val="008436DE"/>
    <w:rsid w:val="008455D3"/>
    <w:rsid w:val="00846B9D"/>
    <w:rsid w:val="008501ED"/>
    <w:rsid w:val="00854685"/>
    <w:rsid w:val="008546E2"/>
    <w:rsid w:val="00856130"/>
    <w:rsid w:val="0086025B"/>
    <w:rsid w:val="00873DF1"/>
    <w:rsid w:val="008752DA"/>
    <w:rsid w:val="00881A67"/>
    <w:rsid w:val="00887448"/>
    <w:rsid w:val="00887E79"/>
    <w:rsid w:val="008977EE"/>
    <w:rsid w:val="008A0371"/>
    <w:rsid w:val="008A073A"/>
    <w:rsid w:val="008A16C7"/>
    <w:rsid w:val="008A22C2"/>
    <w:rsid w:val="008A6190"/>
    <w:rsid w:val="008A64A6"/>
    <w:rsid w:val="008B3E85"/>
    <w:rsid w:val="008B4234"/>
    <w:rsid w:val="008C0CC3"/>
    <w:rsid w:val="008C2709"/>
    <w:rsid w:val="008C2E15"/>
    <w:rsid w:val="008C4321"/>
    <w:rsid w:val="008C540E"/>
    <w:rsid w:val="008C6147"/>
    <w:rsid w:val="008C614D"/>
    <w:rsid w:val="008C7119"/>
    <w:rsid w:val="008D2988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1743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04C0"/>
    <w:rsid w:val="00941A21"/>
    <w:rsid w:val="00943115"/>
    <w:rsid w:val="00944F22"/>
    <w:rsid w:val="009453FD"/>
    <w:rsid w:val="0094579E"/>
    <w:rsid w:val="00945CF1"/>
    <w:rsid w:val="00954564"/>
    <w:rsid w:val="00956D4F"/>
    <w:rsid w:val="00957B4E"/>
    <w:rsid w:val="00957E21"/>
    <w:rsid w:val="00963010"/>
    <w:rsid w:val="00973170"/>
    <w:rsid w:val="00973653"/>
    <w:rsid w:val="00974F5F"/>
    <w:rsid w:val="0097640B"/>
    <w:rsid w:val="009771D9"/>
    <w:rsid w:val="00983796"/>
    <w:rsid w:val="0098529A"/>
    <w:rsid w:val="00985605"/>
    <w:rsid w:val="00990736"/>
    <w:rsid w:val="0099182F"/>
    <w:rsid w:val="00991A79"/>
    <w:rsid w:val="009A3013"/>
    <w:rsid w:val="009A32BA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E7E16"/>
    <w:rsid w:val="009F016D"/>
    <w:rsid w:val="009F1D98"/>
    <w:rsid w:val="009F37F7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20B37"/>
    <w:rsid w:val="00A22E67"/>
    <w:rsid w:val="00A308E9"/>
    <w:rsid w:val="00A31B99"/>
    <w:rsid w:val="00A31D43"/>
    <w:rsid w:val="00A32AF4"/>
    <w:rsid w:val="00A33760"/>
    <w:rsid w:val="00A37CCE"/>
    <w:rsid w:val="00A4018F"/>
    <w:rsid w:val="00A422E8"/>
    <w:rsid w:val="00A4371B"/>
    <w:rsid w:val="00A43C42"/>
    <w:rsid w:val="00A44273"/>
    <w:rsid w:val="00A45D1A"/>
    <w:rsid w:val="00A60550"/>
    <w:rsid w:val="00A625C2"/>
    <w:rsid w:val="00A670FC"/>
    <w:rsid w:val="00A74DBD"/>
    <w:rsid w:val="00A76187"/>
    <w:rsid w:val="00A7656C"/>
    <w:rsid w:val="00A77C67"/>
    <w:rsid w:val="00A800AF"/>
    <w:rsid w:val="00A80F8F"/>
    <w:rsid w:val="00A81316"/>
    <w:rsid w:val="00A81A57"/>
    <w:rsid w:val="00A81FB5"/>
    <w:rsid w:val="00A82518"/>
    <w:rsid w:val="00A82CF2"/>
    <w:rsid w:val="00A82F31"/>
    <w:rsid w:val="00A83F6F"/>
    <w:rsid w:val="00A85CA2"/>
    <w:rsid w:val="00A86924"/>
    <w:rsid w:val="00A86D92"/>
    <w:rsid w:val="00A86E1A"/>
    <w:rsid w:val="00A8732B"/>
    <w:rsid w:val="00A92803"/>
    <w:rsid w:val="00A92AA4"/>
    <w:rsid w:val="00A97FB5"/>
    <w:rsid w:val="00AA1D70"/>
    <w:rsid w:val="00AA1FE6"/>
    <w:rsid w:val="00AA5DA1"/>
    <w:rsid w:val="00AA7112"/>
    <w:rsid w:val="00AA7F07"/>
    <w:rsid w:val="00AB0372"/>
    <w:rsid w:val="00AB0F83"/>
    <w:rsid w:val="00AB2782"/>
    <w:rsid w:val="00AB7226"/>
    <w:rsid w:val="00AC1858"/>
    <w:rsid w:val="00AC1E79"/>
    <w:rsid w:val="00AC29DC"/>
    <w:rsid w:val="00AC3B3B"/>
    <w:rsid w:val="00AC6A5C"/>
    <w:rsid w:val="00AC70AF"/>
    <w:rsid w:val="00AC721A"/>
    <w:rsid w:val="00AC7B70"/>
    <w:rsid w:val="00AD1973"/>
    <w:rsid w:val="00AD4878"/>
    <w:rsid w:val="00AD51A9"/>
    <w:rsid w:val="00AD6737"/>
    <w:rsid w:val="00AE00C9"/>
    <w:rsid w:val="00AE0860"/>
    <w:rsid w:val="00AE57DE"/>
    <w:rsid w:val="00AE6ECA"/>
    <w:rsid w:val="00AE7D35"/>
    <w:rsid w:val="00AF1783"/>
    <w:rsid w:val="00AF22C1"/>
    <w:rsid w:val="00AF7020"/>
    <w:rsid w:val="00AF730E"/>
    <w:rsid w:val="00AF7E42"/>
    <w:rsid w:val="00B00F59"/>
    <w:rsid w:val="00B0336E"/>
    <w:rsid w:val="00B045B1"/>
    <w:rsid w:val="00B06AEC"/>
    <w:rsid w:val="00B11C2E"/>
    <w:rsid w:val="00B174D8"/>
    <w:rsid w:val="00B23EC0"/>
    <w:rsid w:val="00B24556"/>
    <w:rsid w:val="00B24AF0"/>
    <w:rsid w:val="00B31D05"/>
    <w:rsid w:val="00B3273C"/>
    <w:rsid w:val="00B33929"/>
    <w:rsid w:val="00B34E23"/>
    <w:rsid w:val="00B34F3E"/>
    <w:rsid w:val="00B361AD"/>
    <w:rsid w:val="00B36F2C"/>
    <w:rsid w:val="00B4256F"/>
    <w:rsid w:val="00B51FBC"/>
    <w:rsid w:val="00B52339"/>
    <w:rsid w:val="00B52F9A"/>
    <w:rsid w:val="00B54297"/>
    <w:rsid w:val="00B54EE0"/>
    <w:rsid w:val="00B551E9"/>
    <w:rsid w:val="00B56D78"/>
    <w:rsid w:val="00B60BB3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4699"/>
    <w:rsid w:val="00B947A3"/>
    <w:rsid w:val="00B964D3"/>
    <w:rsid w:val="00B974E2"/>
    <w:rsid w:val="00B97DC1"/>
    <w:rsid w:val="00BA2E8B"/>
    <w:rsid w:val="00BA3DB8"/>
    <w:rsid w:val="00BA4FD2"/>
    <w:rsid w:val="00BB17BD"/>
    <w:rsid w:val="00BB1E72"/>
    <w:rsid w:val="00BB31B1"/>
    <w:rsid w:val="00BB44C4"/>
    <w:rsid w:val="00BB4BBB"/>
    <w:rsid w:val="00BB60D7"/>
    <w:rsid w:val="00BB7B58"/>
    <w:rsid w:val="00BC234D"/>
    <w:rsid w:val="00BC301F"/>
    <w:rsid w:val="00BC3BB0"/>
    <w:rsid w:val="00BC4261"/>
    <w:rsid w:val="00BC5703"/>
    <w:rsid w:val="00BC7B07"/>
    <w:rsid w:val="00BD0CE9"/>
    <w:rsid w:val="00BD1A82"/>
    <w:rsid w:val="00BD4D8F"/>
    <w:rsid w:val="00BD5F8F"/>
    <w:rsid w:val="00BD6F0D"/>
    <w:rsid w:val="00BD7C28"/>
    <w:rsid w:val="00BE0522"/>
    <w:rsid w:val="00BE221D"/>
    <w:rsid w:val="00BE42A3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F6D"/>
    <w:rsid w:val="00C23DD2"/>
    <w:rsid w:val="00C2485B"/>
    <w:rsid w:val="00C25E78"/>
    <w:rsid w:val="00C273FD"/>
    <w:rsid w:val="00C2792E"/>
    <w:rsid w:val="00C377C4"/>
    <w:rsid w:val="00C471EC"/>
    <w:rsid w:val="00C47EEF"/>
    <w:rsid w:val="00C50A5E"/>
    <w:rsid w:val="00C53031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3266"/>
    <w:rsid w:val="00C84603"/>
    <w:rsid w:val="00C85BE5"/>
    <w:rsid w:val="00C909F1"/>
    <w:rsid w:val="00C933A1"/>
    <w:rsid w:val="00C94958"/>
    <w:rsid w:val="00C949D0"/>
    <w:rsid w:val="00C97C0B"/>
    <w:rsid w:val="00CA5657"/>
    <w:rsid w:val="00CB0B14"/>
    <w:rsid w:val="00CB1B5A"/>
    <w:rsid w:val="00CC3DEE"/>
    <w:rsid w:val="00CC438C"/>
    <w:rsid w:val="00CD61C4"/>
    <w:rsid w:val="00CE4222"/>
    <w:rsid w:val="00CE7EDF"/>
    <w:rsid w:val="00CF219A"/>
    <w:rsid w:val="00CF3C71"/>
    <w:rsid w:val="00D05341"/>
    <w:rsid w:val="00D11B69"/>
    <w:rsid w:val="00D11BE1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0562"/>
    <w:rsid w:val="00D34D26"/>
    <w:rsid w:val="00D36E8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3DFD"/>
    <w:rsid w:val="00D85BCB"/>
    <w:rsid w:val="00D90050"/>
    <w:rsid w:val="00D921C5"/>
    <w:rsid w:val="00D966F6"/>
    <w:rsid w:val="00D97367"/>
    <w:rsid w:val="00DA0C97"/>
    <w:rsid w:val="00DA3CD6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9D4"/>
    <w:rsid w:val="00DC5E91"/>
    <w:rsid w:val="00DC65EB"/>
    <w:rsid w:val="00DC6ED9"/>
    <w:rsid w:val="00DD3A81"/>
    <w:rsid w:val="00DD4524"/>
    <w:rsid w:val="00DD4C58"/>
    <w:rsid w:val="00DD513F"/>
    <w:rsid w:val="00DD7177"/>
    <w:rsid w:val="00DD76D6"/>
    <w:rsid w:val="00DE013A"/>
    <w:rsid w:val="00DE3812"/>
    <w:rsid w:val="00DE41CB"/>
    <w:rsid w:val="00DE64D1"/>
    <w:rsid w:val="00DE69BB"/>
    <w:rsid w:val="00DE719E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6807"/>
    <w:rsid w:val="00E235BE"/>
    <w:rsid w:val="00E26885"/>
    <w:rsid w:val="00E33D1B"/>
    <w:rsid w:val="00E37293"/>
    <w:rsid w:val="00E37C82"/>
    <w:rsid w:val="00E40DF6"/>
    <w:rsid w:val="00E433CE"/>
    <w:rsid w:val="00E471C3"/>
    <w:rsid w:val="00E555C5"/>
    <w:rsid w:val="00E5656A"/>
    <w:rsid w:val="00E622CE"/>
    <w:rsid w:val="00E6586F"/>
    <w:rsid w:val="00E67A62"/>
    <w:rsid w:val="00E71B1A"/>
    <w:rsid w:val="00E72223"/>
    <w:rsid w:val="00E7369C"/>
    <w:rsid w:val="00E7385C"/>
    <w:rsid w:val="00E7669F"/>
    <w:rsid w:val="00E8110B"/>
    <w:rsid w:val="00E838D4"/>
    <w:rsid w:val="00E87AC4"/>
    <w:rsid w:val="00E93A03"/>
    <w:rsid w:val="00E97DA6"/>
    <w:rsid w:val="00EA0752"/>
    <w:rsid w:val="00EA1DF7"/>
    <w:rsid w:val="00EA40B6"/>
    <w:rsid w:val="00EA4446"/>
    <w:rsid w:val="00EA4F50"/>
    <w:rsid w:val="00EA5798"/>
    <w:rsid w:val="00EA75B8"/>
    <w:rsid w:val="00EB0A4F"/>
    <w:rsid w:val="00EB3DFF"/>
    <w:rsid w:val="00EB6C36"/>
    <w:rsid w:val="00EB7891"/>
    <w:rsid w:val="00EC09A4"/>
    <w:rsid w:val="00EC139F"/>
    <w:rsid w:val="00EC13F7"/>
    <w:rsid w:val="00EC4210"/>
    <w:rsid w:val="00EC573B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31BF"/>
    <w:rsid w:val="00EE426E"/>
    <w:rsid w:val="00EE5C51"/>
    <w:rsid w:val="00EF14B8"/>
    <w:rsid w:val="00EF1EC0"/>
    <w:rsid w:val="00EF261F"/>
    <w:rsid w:val="00EF337F"/>
    <w:rsid w:val="00EF4ACB"/>
    <w:rsid w:val="00F000B4"/>
    <w:rsid w:val="00F004E2"/>
    <w:rsid w:val="00F017D1"/>
    <w:rsid w:val="00F0758B"/>
    <w:rsid w:val="00F0791C"/>
    <w:rsid w:val="00F1158F"/>
    <w:rsid w:val="00F116F4"/>
    <w:rsid w:val="00F140F3"/>
    <w:rsid w:val="00F14EC5"/>
    <w:rsid w:val="00F15848"/>
    <w:rsid w:val="00F16A42"/>
    <w:rsid w:val="00F23259"/>
    <w:rsid w:val="00F26E9A"/>
    <w:rsid w:val="00F32B03"/>
    <w:rsid w:val="00F33030"/>
    <w:rsid w:val="00F33145"/>
    <w:rsid w:val="00F34BA3"/>
    <w:rsid w:val="00F35431"/>
    <w:rsid w:val="00F3757D"/>
    <w:rsid w:val="00F37FF8"/>
    <w:rsid w:val="00F456F6"/>
    <w:rsid w:val="00F45B3E"/>
    <w:rsid w:val="00F461F4"/>
    <w:rsid w:val="00F53BB5"/>
    <w:rsid w:val="00F553FD"/>
    <w:rsid w:val="00F5666F"/>
    <w:rsid w:val="00F577B3"/>
    <w:rsid w:val="00F60362"/>
    <w:rsid w:val="00F62FFA"/>
    <w:rsid w:val="00F65F6A"/>
    <w:rsid w:val="00F72AE2"/>
    <w:rsid w:val="00F74152"/>
    <w:rsid w:val="00F743A9"/>
    <w:rsid w:val="00F76079"/>
    <w:rsid w:val="00F77CF8"/>
    <w:rsid w:val="00F80C7F"/>
    <w:rsid w:val="00F84890"/>
    <w:rsid w:val="00F92026"/>
    <w:rsid w:val="00FA2111"/>
    <w:rsid w:val="00FA4271"/>
    <w:rsid w:val="00FA5410"/>
    <w:rsid w:val="00FB38DC"/>
    <w:rsid w:val="00FB49CC"/>
    <w:rsid w:val="00FB629D"/>
    <w:rsid w:val="00FC2AD3"/>
    <w:rsid w:val="00FC5671"/>
    <w:rsid w:val="00FC65E5"/>
    <w:rsid w:val="00FC66D9"/>
    <w:rsid w:val="00FD5BE6"/>
    <w:rsid w:val="00FE2C55"/>
    <w:rsid w:val="00FE3A4A"/>
    <w:rsid w:val="00FE3BE2"/>
    <w:rsid w:val="00FE6310"/>
    <w:rsid w:val="00FF11B1"/>
    <w:rsid w:val="00FF17F7"/>
    <w:rsid w:val="00FF2081"/>
    <w:rsid w:val="00FF2B25"/>
    <w:rsid w:val="00FF3BCF"/>
    <w:rsid w:val="00FF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FB1FEB-905E-4775-B307-B4D5002EAE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6698</TotalTime>
  <Pages>4</Pages>
  <Words>905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358</cp:revision>
  <cp:lastPrinted>2025-04-17T09:14:00Z</cp:lastPrinted>
  <dcterms:created xsi:type="dcterms:W3CDTF">2023-03-17T10:01:00Z</dcterms:created>
  <dcterms:modified xsi:type="dcterms:W3CDTF">2025-08-21T10:35:00Z</dcterms:modified>
</cp:coreProperties>
</file>