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2B3C37B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5925EC">
        <w:rPr>
          <w:rFonts w:ascii="Bookman Old Style" w:hAnsi="Bookman Old Style"/>
          <w:b/>
          <w:bCs/>
        </w:rPr>
        <w:t>25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5925EC">
        <w:rPr>
          <w:rFonts w:ascii="Bookman Old Style" w:hAnsi="Bookman Old Style"/>
          <w:b/>
          <w:bCs/>
        </w:rPr>
        <w:t>31</w:t>
      </w:r>
      <w:r w:rsidR="00EB3DFF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aoû</w:t>
      </w:r>
      <w:r w:rsidR="00B24AF0">
        <w:rPr>
          <w:rFonts w:ascii="Bookman Old Style" w:hAnsi="Bookman Old Style"/>
          <w:b/>
          <w:bCs/>
        </w:rPr>
        <w:t>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1C4CA9" w:rsidRPr="00DB0686" w14:paraId="64DA6EB3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A626E5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2FAFFC5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45AEA6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130775B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7D7D7E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F45986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1C4CA9" w:rsidRPr="00DB0686" w14:paraId="1012B13A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4D38A1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9EDBA4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52AA91B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EEB100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6A4DA7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029C72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59E1307C" w14:textId="77777777" w:rsidTr="001C4CA9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A7A743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078B00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870EAA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1E4A1B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F54FEA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582E78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1C4CA9" w:rsidRPr="00DB0686" w14:paraId="7D48F741" w14:textId="77777777" w:rsidTr="001C4CA9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BFE085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2083BB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7DB2A0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119824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4E64D58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24A719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05EDBB24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6C55C29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0AECE01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CE087B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F4CD2C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63EAE6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F4C071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1C4CA9" w:rsidRPr="00DB0686" w14:paraId="7C7084EF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B0363B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690868D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BC6848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52C0737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9C16C6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4652CA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55928F54" w14:textId="77777777" w:rsidTr="001C4CA9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2B221D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6C01C4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B88B6F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18E176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EE3840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E614FA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1C4CA9" w:rsidRPr="00DB0686" w14:paraId="0D8B32F6" w14:textId="77777777" w:rsidTr="001C4CA9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66425B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87174B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323E445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4DFBC47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B2DC0E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FEC673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597D72CB" w14:textId="77777777" w:rsidTr="001C4CA9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33A2FC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718673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6BB9620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6F814E5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E73E14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2A1CEA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1C4CA9" w:rsidRPr="00DB0686" w14:paraId="040F7FD9" w14:textId="77777777" w:rsidTr="001C4CA9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97AADC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6F3DE7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2C7964F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D02D3B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247C86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964ED5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6DF8DFC7" w14:textId="77777777" w:rsidTr="001C4CA9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ED8C04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06D4E2C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09BBC5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86B774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58F000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A34E56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1C4CA9" w:rsidRPr="00DB0686" w14:paraId="6289F99A" w14:textId="77777777" w:rsidTr="001C4CA9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7E46EB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94AF63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4004CE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304B84D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42DFEC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DDC729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425EB410" w14:textId="77777777" w:rsidTr="001C4CA9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22AC19A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1D1DAC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C94E0C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F9C7E1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41EC391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784BE25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1C4CA9" w:rsidRPr="00DB0686" w14:paraId="30E78FFE" w14:textId="77777777" w:rsidTr="001C4CA9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7EB544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8CBD94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1F87F8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B6967A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2D5EA1C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3C3C95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3FD5ADB3" w14:textId="77777777" w:rsidTr="001C4CA9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1C4CA9" w:rsidRPr="00DC1CE4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5DC12F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BD01DB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1F27FEF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CD9143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5C8B2D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4355A0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1 454</w:t>
            </w:r>
          </w:p>
        </w:tc>
      </w:tr>
      <w:tr w:rsidR="001C4CA9" w:rsidRPr="00DB0686" w14:paraId="0281CA7F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FB8785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1DB7E2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0832AAA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7F806E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B0CA56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E462CC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-11,6</w:t>
            </w:r>
          </w:p>
        </w:tc>
      </w:tr>
      <w:tr w:rsidR="001C4CA9" w:rsidRPr="00DB0686" w14:paraId="428F63AB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AA7421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B11411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2A9C8D0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02ED50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EC00DB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D90FEF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292</w:t>
            </w:r>
          </w:p>
        </w:tc>
      </w:tr>
      <w:tr w:rsidR="001C4CA9" w:rsidRPr="00DB0686" w14:paraId="63262B4B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B656D8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ABE954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1B6E1B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F61EC1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07F703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44B289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</w:tr>
      <w:tr w:rsidR="001C4CA9" w:rsidRPr="00DB0686" w14:paraId="5750E4A0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74B3C91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44D763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38A6D4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0531896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018764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AD6578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796</w:t>
            </w:r>
          </w:p>
        </w:tc>
      </w:tr>
      <w:tr w:rsidR="001C4CA9" w:rsidRPr="00DB0686" w14:paraId="4CB2C9CF" w14:textId="77777777" w:rsidTr="001C4CA9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489A73F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23FE3C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E9265A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3241104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9BCD0D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510C419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</w:tr>
      <w:tr w:rsidR="001C4CA9" w:rsidRPr="00DB0686" w14:paraId="42B32853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077F9B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06775A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CEB042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EC629B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8350B3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02667E8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</w:tr>
      <w:tr w:rsidR="001C4CA9" w:rsidRPr="00DB0686" w14:paraId="0DEB7461" w14:textId="77777777" w:rsidTr="001C4CA9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298485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53073E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9E751F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5336B0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846F6C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0AB630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1C4CA9" w:rsidRPr="00DB0686" w14:paraId="60A93C0E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F36444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876916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EB843D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70BB872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9EC535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059C733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1C4CA9" w:rsidRPr="00DB0686" w14:paraId="0F87F60C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7197EB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AD846B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2C8CF87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336392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46B381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18CF62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-11,9</w:t>
            </w:r>
          </w:p>
        </w:tc>
      </w:tr>
      <w:tr w:rsidR="001C4CA9" w:rsidRPr="00DB0686" w14:paraId="6B556D1B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23DAFBA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E77972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7D229D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FF551C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461790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0B8A23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1C4CA9" w:rsidRPr="00DB0686" w14:paraId="57BA8EE7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8AD5D6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0F5FFE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0953A0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F7DD6F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49AFCB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F819CB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1416B083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2E7F9D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9B24A4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0F941B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0446760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5BD8F54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B7616B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1C4CA9" w:rsidRPr="00DB0686" w14:paraId="2BB3DCD7" w14:textId="77777777" w:rsidTr="001C4CA9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E0BCF1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445341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60B591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F53D9D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2A274F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C5CA42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266DE149" w14:textId="77777777" w:rsidTr="001C4CA9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9A6707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64DF59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43D607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97B2E0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ADB8D6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0E98C7B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1C4CA9" w:rsidRPr="00DB0686" w14:paraId="277BFC91" w14:textId="77777777" w:rsidTr="001C4CA9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D69FEB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2AE1FF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219705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6AA078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7F7074E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9A490E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1C4CA9" w:rsidRPr="00DB0686" w14:paraId="0D32C706" w14:textId="77777777" w:rsidTr="001C4CA9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EC0C4B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380702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8E2E2E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608553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1F0148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96F851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1C4CA9" w:rsidRPr="00DB0686" w14:paraId="6AB472E8" w14:textId="77777777" w:rsidTr="001C4CA9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C8EAE7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350DE8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696891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7922B7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181E674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B7841D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0825059D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47BE1C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68734F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6E337D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43EA31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32AE16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416427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1C4CA9" w:rsidRPr="00DB0686" w14:paraId="5A6D132B" w14:textId="77777777" w:rsidTr="001C4CA9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17B0CC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D0FA0D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993EBA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1B4EE2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B71819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1E4779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423CF46C" w14:textId="77777777" w:rsidTr="001C4CA9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571705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FAB04C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938464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6D229F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08AF86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09F1A5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1C4CA9" w:rsidRPr="00DB0686" w14:paraId="353AD445" w14:textId="77777777" w:rsidTr="001C4CA9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1DCC5AC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4A10A0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163345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D4DD58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973308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8DCF7E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16F8678C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70C195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23EE60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5B72BA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5D7001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7E38CC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4AB0BAD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1C4CA9" w:rsidRPr="00DB0686" w14:paraId="249B61F2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DB402A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6524B3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B58F88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512E44A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95ED95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4CD6CE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293134F8" w14:textId="77777777" w:rsidTr="001C4CA9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9879CE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B9CDB2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8A7BCC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CD3DB8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FCED80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525D331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1C4CA9" w:rsidRPr="00DB0686" w14:paraId="14848784" w14:textId="77777777" w:rsidTr="001C4CA9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643FF4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9AF4B8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1C5B3B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20A6A5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1F8C79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686380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3282865F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6ED6EC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1A4EB47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8C02C8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D36D55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3ED0ED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92C8F2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1C4CA9" w:rsidRPr="00DB0686" w14:paraId="428FAF89" w14:textId="77777777" w:rsidTr="001C4CA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672D5C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B63790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2CDA02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319BDE6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DA5FDB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D5766D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57E22CB3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7793DC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5B27C8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FAC812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F6537B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A661CA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368BD8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1C4CA9" w:rsidRPr="00DB0686" w14:paraId="335333F0" w14:textId="77777777" w:rsidTr="001C4CA9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B6ABA3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D91159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BAE047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4F49E1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D144E9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4B27D6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210F0459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CC3879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6CCA27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F3F665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74038AA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C82202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8576F6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1C4CA9" w:rsidRPr="00DB0686" w14:paraId="1FF1F896" w14:textId="77777777" w:rsidTr="001C4CA9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6EC128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096E90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C238A8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34391F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FA777F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494B95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495CDFDF" w14:textId="77777777" w:rsidTr="001C4CA9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705058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B04872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0B07D7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747C64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CA17CD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5ABD06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1C4CA9" w:rsidRPr="00DB0686" w14:paraId="0DCD4533" w14:textId="77777777" w:rsidTr="001C4CA9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161DCA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FCEC7E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1940EA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5F99C6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55AB2D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03AE8F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257298FF" w14:textId="77777777" w:rsidTr="001C4CA9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A1028C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292E23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228A43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2BD73B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C47DDF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6DA260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1C4CA9" w:rsidRPr="00DB0686" w14:paraId="20B40C04" w14:textId="77777777" w:rsidTr="001C4CA9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65B774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AAAC28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DBF9D8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0A6D4C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BC02D1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F661BA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43166171" w14:textId="77777777" w:rsidTr="001C4CA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3C20DF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2A377A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F61A2F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F57EFF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58588F4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25EE59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1C4CA9" w:rsidRPr="00DB0686" w14:paraId="4D4C4BD1" w14:textId="77777777" w:rsidTr="001C4CA9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2843D3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D45C59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46B4C3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B6EA8C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B3967C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6690E38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628D88C8" w14:textId="77777777" w:rsidTr="001C4CA9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8A19582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430838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463D46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6805D1B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EB9ED0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3C5089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1C4CA9" w:rsidRPr="00DB0686" w14:paraId="21E8A7E0" w14:textId="77777777" w:rsidTr="001C4CA9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6C7E1D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69CB2D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11F08C98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AFC4C5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32F23EF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F008764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5E490633" w14:textId="77777777" w:rsidTr="001C4CA9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B43FCA5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9B1061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CCBA5DC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2A5EE400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0B5BE6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C9A2B5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1C4CA9" w:rsidRPr="00DB0686" w14:paraId="50D06157" w14:textId="77777777" w:rsidTr="001C4CA9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CC4378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3F2AD8B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4234E01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1749F8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6F504F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432929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1C4CA9" w:rsidRPr="00DB0686" w14:paraId="411AD4F4" w14:textId="77777777" w:rsidTr="001C4CA9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FBB4D2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28A637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1C1A77E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D8DE02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FD6ED5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164F94D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1C4CA9" w:rsidRPr="00DB0686" w14:paraId="05CCD40F" w14:textId="77777777" w:rsidTr="001C4CA9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1C4CA9" w:rsidRPr="00DB0686" w:rsidRDefault="001C4CA9" w:rsidP="001C4CA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1C4CA9" w:rsidRPr="00DB0686" w:rsidRDefault="001C4CA9" w:rsidP="001C4CA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0328B23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11F4B7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56A8B57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763F946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77FA1E9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D7ED0EA" w:rsidR="001C4CA9" w:rsidRPr="003B51B0" w:rsidRDefault="001C4CA9" w:rsidP="001C4C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A4176A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E5199F">
        <w:rPr>
          <w:rFonts w:ascii="Bookman Old Style" w:hAnsi="Bookman Old Style" w:cs="Times New Roman"/>
          <w:sz w:val="20"/>
          <w:szCs w:val="20"/>
        </w:rPr>
        <w:t>05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E5199F">
        <w:rPr>
          <w:rFonts w:ascii="Bookman Old Style" w:hAnsi="Bookman Old Style" w:cs="Times New Roman"/>
          <w:sz w:val="20"/>
          <w:szCs w:val="20"/>
        </w:rPr>
        <w:t>septembre</w:t>
      </w:r>
      <w:bookmarkStart w:id="4" w:name="_GoBack"/>
      <w:bookmarkEnd w:id="4"/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E225B9" w14:textId="77777777" w:rsidR="00493ABC" w:rsidRDefault="00493ABC" w:rsidP="00724F98">
      <w:r>
        <w:separator/>
      </w:r>
    </w:p>
  </w:endnote>
  <w:endnote w:type="continuationSeparator" w:id="0">
    <w:p w14:paraId="598ECEB9" w14:textId="77777777" w:rsidR="00493ABC" w:rsidRDefault="00493ABC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905C8" w14:textId="77777777" w:rsidR="00493ABC" w:rsidRDefault="00493ABC" w:rsidP="00724F98">
      <w:r>
        <w:separator/>
      </w:r>
    </w:p>
  </w:footnote>
  <w:footnote w:type="continuationSeparator" w:id="0">
    <w:p w14:paraId="13CFCC3F" w14:textId="77777777" w:rsidR="00493ABC" w:rsidRDefault="00493ABC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642C6-0295-4DA0-B09C-85EAE8E74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6971</TotalTime>
  <Pages>4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366</cp:revision>
  <cp:lastPrinted>2025-08-28T09:42:00Z</cp:lastPrinted>
  <dcterms:created xsi:type="dcterms:W3CDTF">2023-03-17T10:01:00Z</dcterms:created>
  <dcterms:modified xsi:type="dcterms:W3CDTF">2025-09-08T12:57:00Z</dcterms:modified>
</cp:coreProperties>
</file>