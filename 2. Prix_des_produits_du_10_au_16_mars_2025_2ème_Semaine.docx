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</w:t>
      </w:r>
      <w:bookmarkStart w:id="2" w:name="_GoBack"/>
      <w:bookmarkEnd w:id="2"/>
      <w:r w:rsidRPr="00F62FFA">
        <w:rPr>
          <w:rFonts w:ascii="Bookman Old Style" w:hAnsi="Bookman Old Style"/>
          <w:b/>
          <w:bCs/>
        </w:rPr>
        <w:t>les principales</w:t>
      </w:r>
    </w:p>
    <w:p w14:paraId="72AE66EB" w14:textId="12D325BB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4B5BB1">
        <w:rPr>
          <w:rFonts w:ascii="Bookman Old Style" w:hAnsi="Bookman Old Style"/>
          <w:b/>
          <w:bCs/>
        </w:rPr>
        <w:t>10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4B5BB1">
        <w:rPr>
          <w:rFonts w:ascii="Bookman Old Style" w:hAnsi="Bookman Old Style"/>
          <w:b/>
          <w:bCs/>
        </w:rPr>
        <w:t>16</w:t>
      </w:r>
      <w:r w:rsidR="00223ED0">
        <w:rPr>
          <w:rFonts w:ascii="Bookman Old Style" w:hAnsi="Bookman Old Style"/>
          <w:b/>
          <w:bCs/>
        </w:rPr>
        <w:t xml:space="preserve"> 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072DCA" w:rsidRPr="00DB0686" w14:paraId="64DA6EB3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FD19EB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AC2969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1977511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81255B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7B3EDDB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27FEC2B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072DCA" w:rsidRPr="00DB0686" w14:paraId="1012B13A" w14:textId="77777777" w:rsidTr="00072DC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A7ECE2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65BE151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6EF31B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57D7404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03D6BE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7039E07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59E1307C" w14:textId="77777777" w:rsidTr="00072DCA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2169853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5110452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346631C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5E0EE1A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6D7593B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7425CA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072DCA" w:rsidRPr="00DB0686" w14:paraId="7D48F741" w14:textId="77777777" w:rsidTr="00072DC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21583D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2D5A8E3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289AA35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7FA012D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0397026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484ADB5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05EDBB24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7CFB0F0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2D8BDEC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584FB36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1162F5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0316DDB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7377201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072DCA" w:rsidRPr="00DB0686" w14:paraId="7C7084EF" w14:textId="77777777" w:rsidTr="00072DC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5E22152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1E52240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6C0E7D5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1ED07B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CBD3F4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262CC1E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55928F54" w14:textId="77777777" w:rsidTr="00072DCA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0ADFEFF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8C2656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01EB3B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38BE3A8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4B2C530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536AAD1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072DCA" w:rsidRPr="00DB0686" w14:paraId="0D8B32F6" w14:textId="77777777" w:rsidTr="00072DCA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1FFBF2C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7B89E88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A60798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564D289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73E0701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0236A48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597D72CB" w14:textId="77777777" w:rsidTr="00072DCA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39CF419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11424D1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5B6F483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561954D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25C921E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41B559C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072DCA" w:rsidRPr="00DB0686" w14:paraId="040F7FD9" w14:textId="77777777" w:rsidTr="00072DC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D4B986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61215F3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459F8D6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5E33672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2C58F1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79DA6F1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6DF8DFC7" w14:textId="77777777" w:rsidTr="00072DCA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24624F1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AC63BF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772D07E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15493F1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2B2FCA9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20D7FC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072DCA" w:rsidRPr="00DB0686" w14:paraId="6289F99A" w14:textId="77777777" w:rsidTr="00072DCA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6A3904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6C3B8D2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65D20DB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4A707BB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3CE3A46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FCF704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425EB410" w14:textId="77777777" w:rsidTr="00072DCA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377E0E9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7A5500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384E62C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6D81388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106F4A5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D7A8EC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072DCA" w:rsidRPr="00DB0686" w14:paraId="30E78FFE" w14:textId="77777777" w:rsidTr="00072DC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7084210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E1FF15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AD8BA1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5B6A004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16B568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D0D948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5,0</w:t>
            </w:r>
          </w:p>
        </w:tc>
      </w:tr>
      <w:tr w:rsidR="00072DCA" w:rsidRPr="00DB0686" w14:paraId="3FD5ADB3" w14:textId="77777777" w:rsidTr="00072DC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072DCA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072DCA" w:rsidRPr="00DC1CE4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072DCA" w:rsidRPr="00DC1CE4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072DCA" w:rsidRPr="00DC1CE4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64DEA10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708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8DCEA1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7AC6D34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16E8903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58FF959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2838DFF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1 093</w:t>
            </w:r>
          </w:p>
        </w:tc>
      </w:tr>
      <w:tr w:rsidR="00072DCA" w:rsidRPr="00DB0686" w14:paraId="0281CA7F" w14:textId="77777777" w:rsidTr="00072DC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3C6CF13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EEFB63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11C4B0A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33ABC7D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167F193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28F8045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1,0</w:t>
            </w:r>
          </w:p>
        </w:tc>
      </w:tr>
      <w:tr w:rsidR="00072DCA" w:rsidRPr="00DB0686" w14:paraId="428F63AB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32D9A00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4EFB3F8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0714339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3638939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B36F78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38352FC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275</w:t>
            </w:r>
          </w:p>
        </w:tc>
      </w:tr>
      <w:tr w:rsidR="00072DCA" w:rsidRPr="00DB0686" w14:paraId="63262B4B" w14:textId="77777777" w:rsidTr="00072DC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5A4EAB2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2B68B7E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69DF675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205FDB4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607977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00134B5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5750E4A0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6C800C8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03ABC64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57F5495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4274279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4A2433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0F92F2F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947</w:t>
            </w:r>
          </w:p>
        </w:tc>
      </w:tr>
      <w:tr w:rsidR="00072DCA" w:rsidRPr="00DB0686" w14:paraId="4CB2C9CF" w14:textId="77777777" w:rsidTr="00072DC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84FFA7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E80D66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064FF30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9E2675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17F7B74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3377D89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5,6</w:t>
            </w:r>
          </w:p>
        </w:tc>
      </w:tr>
      <w:tr w:rsidR="00072DCA" w:rsidRPr="00DB0686" w14:paraId="42B32853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0F2A9CD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4724AF4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1A6BAD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2112091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5EB6478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6E65351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408</w:t>
            </w:r>
          </w:p>
        </w:tc>
      </w:tr>
      <w:tr w:rsidR="00072DCA" w:rsidRPr="00DB0686" w14:paraId="0DEB7461" w14:textId="77777777" w:rsidTr="00072DC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6A17B01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-17,3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DB58DB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BB0283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65D7F78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06FD70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788E205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-9,3</w:t>
            </w:r>
          </w:p>
        </w:tc>
      </w:tr>
      <w:tr w:rsidR="00072DCA" w:rsidRPr="00DB0686" w14:paraId="60A93C0E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7309C5D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153A3AD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FD2A91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3215930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155DA6A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3BE4373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72DCA" w:rsidRPr="00DB0686" w14:paraId="0F87F60C" w14:textId="77777777" w:rsidTr="00072DC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201B20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069440F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17C0F35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334577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635A538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036A791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6B556D1B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2539ACB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02FB496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1D309AD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0A232F9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0E843D2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77BBB3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808</w:t>
            </w:r>
          </w:p>
        </w:tc>
      </w:tr>
      <w:tr w:rsidR="00072DCA" w:rsidRPr="00DB0686" w14:paraId="57BA8EE7" w14:textId="77777777" w:rsidTr="00072DC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757A1F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55F780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DD0252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720F90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304DED0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4DA6DCE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1416B083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7FED78D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78A55DB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03BD34C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81B181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B1EDA2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2B3B936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072DCA" w:rsidRPr="00DB0686" w14:paraId="2BB3DCD7" w14:textId="77777777" w:rsidTr="00072DCA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4815C32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C9BCF5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726168E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315E1C8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09BA09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2CF96A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266DE149" w14:textId="77777777" w:rsidTr="00072DC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B5C9BC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FA9BFD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18697FA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5264829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295C5FF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7F4D5F3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</w:tr>
      <w:tr w:rsidR="00072DCA" w:rsidRPr="00DB0686" w14:paraId="277BFC91" w14:textId="77777777" w:rsidTr="00072DCA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433D91F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609A661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99FF22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B9149F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0B67E97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268CF2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</w:tr>
      <w:tr w:rsidR="00072DCA" w:rsidRPr="00DB0686" w14:paraId="0D32C706" w14:textId="77777777" w:rsidTr="00072DC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7AFC07F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F67C03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D45900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39A98FF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2C5D489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50D2D16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072DCA" w:rsidRPr="00DB0686" w14:paraId="6AB472E8" w14:textId="77777777" w:rsidTr="00072DCA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21533E3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74A36FF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10B955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ACE4B4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1E1776D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4AD3732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0825059D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4FE7047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71DD4A8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72AD836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3B3469C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30BA8AA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032E186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072DCA" w:rsidRPr="00DB0686" w14:paraId="5A6D132B" w14:textId="77777777" w:rsidTr="00072DCA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D6435D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5B4025C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8FA1EF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1B253F7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37151A9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406FCD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423CF46C" w14:textId="77777777" w:rsidTr="00072DCA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3F1DBA5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24C06EB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4B8E1B8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5EA80D7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2636BC6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5252752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72DCA" w:rsidRPr="00DB0686" w14:paraId="353AD445" w14:textId="77777777" w:rsidTr="00072DC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4CBA6A2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A9BA09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CB1FA6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72FFA2F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34E2AE2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650B7C1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16F8678C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1E55C60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6B06ED2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6176600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20504F9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ED10C6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475047C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72DCA" w:rsidRPr="00DB0686" w14:paraId="249B61F2" w14:textId="77777777" w:rsidTr="00072DC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67934E4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DE2BAD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178CE8A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0B364B4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28A824A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71662A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293134F8" w14:textId="77777777" w:rsidTr="00072DCA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77AD1E6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9865A5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18FE9BD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40C0FB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44E522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408FA74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72DCA" w:rsidRPr="00DB0686" w14:paraId="14848784" w14:textId="77777777" w:rsidTr="00072DCA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39F84FC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174682C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C91674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760A51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5B36E19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33DD5B1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3282865F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6D7B08F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80477F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46F3E1F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1103765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266D3FB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2DE8062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072DCA" w:rsidRPr="00DB0686" w14:paraId="428FAF89" w14:textId="77777777" w:rsidTr="00072DC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0262D53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6B63C14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3ED8029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658E48B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72001CD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861E16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57E22CB3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140A9DB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2EB4E56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2BC1BAA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5A2560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69AD85F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62E73B0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72DCA" w:rsidRPr="00DB0686" w14:paraId="335333F0" w14:textId="77777777" w:rsidTr="00072DC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800CF8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83AD67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F6DDB5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DDB67A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1C73DE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0533F75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210F0459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0F2A1EC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35F23EB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0EC8B9C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4972E3E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1095F48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119BF32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072DCA" w:rsidRPr="00DB0686" w14:paraId="1FF1F896" w14:textId="77777777" w:rsidTr="00072DCA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07FCB2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39A9B9E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85025D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4D0EA0D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672530A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3C095C5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495CDFDF" w14:textId="77777777" w:rsidTr="00072DCA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717736F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BCF6C9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7F1C1FC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0EFDF12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4220B49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377EF65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072DCA" w:rsidRPr="00DB0686" w14:paraId="0DCD4533" w14:textId="77777777" w:rsidTr="00072DCA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2F7C1FE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70E543B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3B03622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35C2561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067C71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655D080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257298FF" w14:textId="77777777" w:rsidTr="00072DCA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292D42E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834790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6B70FC6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5E852B1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3C9F2D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26B48E1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072DCA" w:rsidRPr="00DB0686" w14:paraId="20B40C04" w14:textId="77777777" w:rsidTr="00072DCA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273A874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26FDAD0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60DCB10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477832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549033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8B6E22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43166171" w14:textId="77777777" w:rsidTr="00072DC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0C15A63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08E0E6F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65020224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7302E82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2EFC897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290A634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</w:tr>
      <w:tr w:rsidR="00072DCA" w:rsidRPr="00DB0686" w14:paraId="4D4C4BD1" w14:textId="77777777" w:rsidTr="00072DCA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3B119B1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C1A59A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3203048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2C2F5D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2056ECA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59C11DC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628D88C8" w14:textId="77777777" w:rsidTr="00072DCA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3FDF2B3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155098C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5599179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3F2227A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5866CA7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0EE17FA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</w:tr>
      <w:tr w:rsidR="00072DCA" w:rsidRPr="00DB0686" w14:paraId="21E8A7E0" w14:textId="77777777" w:rsidTr="00072DCA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82E9A1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5FF3967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B30DD3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355941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6B6AF807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5C3D6F46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5E490633" w14:textId="77777777" w:rsidTr="00072DC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114EB2F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787A324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79EBD4D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3823AAA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5C0E7D0D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6230DBE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72DCA" w:rsidRPr="00DB0686" w14:paraId="50D06157" w14:textId="77777777" w:rsidTr="00072DC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B9F6F13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64EF5AC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1519A51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08B6E3F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1E3A2B5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7F7C4408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72DCA" w:rsidRPr="00DB0686" w14:paraId="411AD4F4" w14:textId="77777777" w:rsidTr="00072DCA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2E5B1AEF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3285329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3242D17C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56D1063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33D82B20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7141D21B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72DCA" w:rsidRPr="00DB0686" w14:paraId="05CCD40F" w14:textId="77777777" w:rsidTr="00072DCA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072DCA" w:rsidRPr="00DB0686" w:rsidRDefault="00072DCA" w:rsidP="00072DC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072DCA" w:rsidRPr="00DB0686" w:rsidRDefault="00072DCA" w:rsidP="00072DC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281B04EE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152AD0D2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719D0D3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50B6C1B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1E32A1E1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15712C25" w:rsidR="00072DCA" w:rsidRPr="003B51B0" w:rsidRDefault="00072DCA" w:rsidP="00072DC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1644E922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566112">
        <w:rPr>
          <w:rFonts w:ascii="Bookman Old Style" w:hAnsi="Bookman Old Style" w:cs="Times New Roman"/>
          <w:sz w:val="20"/>
          <w:szCs w:val="20"/>
        </w:rPr>
        <w:t>1</w:t>
      </w:r>
      <w:r w:rsidR="00422387">
        <w:rPr>
          <w:rFonts w:ascii="Bookman Old Style" w:hAnsi="Bookman Old Style" w:cs="Times New Roman"/>
          <w:sz w:val="20"/>
          <w:szCs w:val="20"/>
        </w:rPr>
        <w:t>9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mars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26E48C" w14:textId="77777777" w:rsidR="009F37F7" w:rsidRDefault="009F37F7" w:rsidP="00724F98">
      <w:r>
        <w:separator/>
      </w:r>
    </w:p>
  </w:endnote>
  <w:endnote w:type="continuationSeparator" w:id="0">
    <w:p w14:paraId="5EA122DE" w14:textId="77777777" w:rsidR="009F37F7" w:rsidRDefault="009F37F7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BD4D8F" w:rsidRDefault="00BD4D8F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BD4D8F" w:rsidRDefault="00BD4D8F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7886C" w14:textId="77777777" w:rsidR="009F37F7" w:rsidRDefault="009F37F7" w:rsidP="00724F98">
      <w:r>
        <w:separator/>
      </w:r>
    </w:p>
  </w:footnote>
  <w:footnote w:type="continuationSeparator" w:id="0">
    <w:p w14:paraId="280AA5FD" w14:textId="77777777" w:rsidR="009F37F7" w:rsidRDefault="009F37F7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BD4D8F" w:rsidRDefault="00BD4D8F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BD4D8F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BD4D8F" w:rsidRDefault="00BD4D8F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BD4D8F" w:rsidRDefault="00BD4D8F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BD4D8F" w:rsidRDefault="00BD4D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E7D35"/>
    <w:rsid w:val="00AF1783"/>
    <w:rsid w:val="00AF22C1"/>
    <w:rsid w:val="00AF7020"/>
    <w:rsid w:val="00B00F59"/>
    <w:rsid w:val="00B045B1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2111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7B39C-417B-46AF-9B68-89BBE0F2B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4839</TotalTime>
  <Pages>4</Pages>
  <Words>891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290</cp:revision>
  <cp:lastPrinted>2025-01-22T10:58:00Z</cp:lastPrinted>
  <dcterms:created xsi:type="dcterms:W3CDTF">2023-03-17T10:01:00Z</dcterms:created>
  <dcterms:modified xsi:type="dcterms:W3CDTF">2025-03-21T07:57:00Z</dcterms:modified>
</cp:coreProperties>
</file>