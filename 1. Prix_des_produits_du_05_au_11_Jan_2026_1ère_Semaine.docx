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0B0ECAF2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Période : semaine du</w:t>
      </w:r>
      <w:r w:rsidR="00E1681A">
        <w:rPr>
          <w:rFonts w:ascii="Bookman Old Style" w:hAnsi="Bookman Old Style"/>
          <w:b/>
          <w:bCs/>
        </w:rPr>
        <w:t xml:space="preserve"> </w:t>
      </w:r>
      <w:r w:rsidR="00B93BB0">
        <w:rPr>
          <w:rFonts w:ascii="Bookman Old Style" w:hAnsi="Bookman Old Style"/>
          <w:b/>
          <w:bCs/>
        </w:rPr>
        <w:t>05</w:t>
      </w:r>
      <w:r w:rsidR="00E1681A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B93BB0">
        <w:rPr>
          <w:rFonts w:ascii="Bookman Old Style" w:hAnsi="Bookman Old Style"/>
          <w:b/>
          <w:bCs/>
        </w:rPr>
        <w:t>11</w:t>
      </w:r>
      <w:r w:rsidR="00EB3DFF">
        <w:rPr>
          <w:rFonts w:ascii="Bookman Old Style" w:hAnsi="Bookman Old Style"/>
          <w:b/>
          <w:bCs/>
        </w:rPr>
        <w:t xml:space="preserve"> </w:t>
      </w:r>
      <w:r w:rsidR="00B93BB0">
        <w:rPr>
          <w:rFonts w:ascii="Bookman Old Style" w:hAnsi="Bookman Old Style"/>
          <w:b/>
          <w:bCs/>
        </w:rPr>
        <w:t>janvier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bookmarkEnd w:id="1"/>
      <w:r w:rsidR="00B93BB0">
        <w:rPr>
          <w:rFonts w:ascii="Bookman Old Style" w:hAnsi="Bookman Old Style"/>
          <w:b/>
          <w:bCs/>
        </w:rPr>
        <w:t>6</w:t>
      </w:r>
      <w:bookmarkStart w:id="2" w:name="_GoBack"/>
      <w:bookmarkEnd w:id="2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BC0E2C" w:rsidRPr="00DB0686" w14:paraId="64DA6EB3" w14:textId="77777777" w:rsidTr="00C2246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04EE7A5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191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5849966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62E443E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0E822D9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33BC0F0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3E983B4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205</w:t>
            </w:r>
          </w:p>
        </w:tc>
      </w:tr>
      <w:tr w:rsidR="00BC0E2C" w:rsidRPr="00DB0686" w14:paraId="1012B13A" w14:textId="77777777" w:rsidTr="00C2246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1C53434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3F8BA90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2DC0570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52A2B44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2090100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749646A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59E1307C" w14:textId="77777777" w:rsidTr="00C22464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2B04062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0597840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3613B43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435EC9B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598AE6B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4E193E0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541</w:t>
            </w:r>
          </w:p>
        </w:tc>
      </w:tr>
      <w:tr w:rsidR="00BC0E2C" w:rsidRPr="00DB0686" w14:paraId="7D48F741" w14:textId="77777777" w:rsidTr="00C22464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6978494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2C5FBC8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4E2C599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6930DEB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53FDB5A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6B2EEB3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05EDBB24" w14:textId="77777777" w:rsidTr="00C2246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52D62FD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1542944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05B0C84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21D0539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20DA17F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4215614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</w:tr>
      <w:tr w:rsidR="00BC0E2C" w:rsidRPr="00DB0686" w14:paraId="7C7084EF" w14:textId="77777777" w:rsidTr="00C2246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639C47E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1F6BB3D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6AC0A01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1B6A26B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20C3A06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40AC42A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55928F54" w14:textId="77777777" w:rsidTr="00C22464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7BC991B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030697C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2B5C2CC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410DCBC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2755325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412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080A7EA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</w:tr>
      <w:tr w:rsidR="00BC0E2C" w:rsidRPr="00DB0686" w14:paraId="0D8B32F6" w14:textId="77777777" w:rsidTr="00C22464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356137B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55F80A2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7150F92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5FEE8A6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16CAF12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15CB821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597D72CB" w14:textId="77777777" w:rsidTr="00C22464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4EE63F7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4EE7536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71CFA16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7A807DA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7DAE594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4260374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385</w:t>
            </w:r>
          </w:p>
        </w:tc>
      </w:tr>
      <w:tr w:rsidR="00BC0E2C" w:rsidRPr="00DB0686" w14:paraId="040F7FD9" w14:textId="77777777" w:rsidTr="00C22464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22BE07C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0DF0F55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7DCFFCB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5173AC1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2E4EEB1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7D11C4B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6DF8DFC7" w14:textId="77777777" w:rsidTr="00C22464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1CCC62C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484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51F5088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480C2C2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428C596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51D0EA6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33E6783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896</w:t>
            </w:r>
          </w:p>
        </w:tc>
      </w:tr>
      <w:tr w:rsidR="00BC0E2C" w:rsidRPr="00DB0686" w14:paraId="6289F99A" w14:textId="77777777" w:rsidTr="00C22464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07D2377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704DCB2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438E411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4BBEDC5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70CEE5E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1B99007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425EB410" w14:textId="77777777" w:rsidTr="00C22464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7F171C2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50E139D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72D9F5F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47777D1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102C19B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77EEFF8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688</w:t>
            </w:r>
          </w:p>
        </w:tc>
      </w:tr>
      <w:tr w:rsidR="00BC0E2C" w:rsidRPr="00DB0686" w14:paraId="30E78FFE" w14:textId="77777777" w:rsidTr="00C22464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58A9E37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7CA1DD7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48C967A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47412C8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5CD993F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4650560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3FD5ADB3" w14:textId="77777777" w:rsidTr="00C22464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BC0E2C" w:rsidRPr="00DC1CE4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2C61CB1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4EDA858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3076875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2781904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1E3C971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318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0082F63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733</w:t>
            </w:r>
          </w:p>
        </w:tc>
      </w:tr>
      <w:tr w:rsidR="00BC0E2C" w:rsidRPr="00DB0686" w14:paraId="0281CA7F" w14:textId="77777777" w:rsidTr="00C22464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55C88E0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3C70FFA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4851F4C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38EF8FB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08BF0BA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5974AEF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-2,0</w:t>
            </w:r>
          </w:p>
        </w:tc>
      </w:tr>
      <w:tr w:rsidR="00BC0E2C" w:rsidRPr="00DB0686" w14:paraId="428F63AB" w14:textId="77777777" w:rsidTr="00C2246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53D0B8F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0BC1B90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4A3CEAC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1B3F2F5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4419119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70DB8E24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277</w:t>
            </w:r>
          </w:p>
        </w:tc>
      </w:tr>
      <w:tr w:rsidR="00BC0E2C" w:rsidRPr="00DB0686" w14:paraId="63262B4B" w14:textId="77777777" w:rsidTr="00C2246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1AF7B1A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35B8E74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212C514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22FF0D1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3D14F5D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7629534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3,4</w:t>
            </w:r>
          </w:p>
        </w:tc>
      </w:tr>
      <w:tr w:rsidR="00BC0E2C" w:rsidRPr="00DB0686" w14:paraId="5750E4A0" w14:textId="77777777" w:rsidTr="00C2246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5275857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492DF66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24ED539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3754818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5B29EC7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3EFF4B0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758</w:t>
            </w:r>
          </w:p>
        </w:tc>
      </w:tr>
      <w:tr w:rsidR="00BC0E2C" w:rsidRPr="00DB0686" w14:paraId="4CB2C9CF" w14:textId="77777777" w:rsidTr="00C22464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39C93A5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7C89F04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484187B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43F559B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74B984F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61E9E2B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4,4</w:t>
            </w:r>
          </w:p>
        </w:tc>
      </w:tr>
      <w:tr w:rsidR="00BC0E2C" w:rsidRPr="00DB0686" w14:paraId="42B32853" w14:textId="77777777" w:rsidTr="00C22464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3FBEA0A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59BBE3B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707EC01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0C3A7C6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1E33014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66BA180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915</w:t>
            </w:r>
          </w:p>
        </w:tc>
      </w:tr>
      <w:tr w:rsidR="00BC0E2C" w:rsidRPr="00DB0686" w14:paraId="0DEB7461" w14:textId="77777777" w:rsidTr="00C22464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26CB0F8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73E58A2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1B4F3F5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2F6B67F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231BE36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2950F0F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-3,1</w:t>
            </w:r>
          </w:p>
        </w:tc>
      </w:tr>
      <w:tr w:rsidR="00BC0E2C" w:rsidRPr="00DB0686" w14:paraId="60A93C0E" w14:textId="77777777" w:rsidTr="00C22464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605D9F6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6AAB60B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3733EC1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0194AB6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10B2726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0B038FF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BC0E2C" w:rsidRPr="00DB0686" w14:paraId="0F87F60C" w14:textId="77777777" w:rsidTr="00C2246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3CE92C8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56B610B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60996834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3594041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2A48CB54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1C8EEF4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6B556D1B" w14:textId="77777777" w:rsidTr="00C2246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0090EB6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5AAB9F4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4DAFE18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47E9E23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2BC2E35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04F2B29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1 000</w:t>
            </w:r>
          </w:p>
        </w:tc>
      </w:tr>
      <w:tr w:rsidR="00BC0E2C" w:rsidRPr="00DB0686" w14:paraId="57BA8EE7" w14:textId="77777777" w:rsidTr="00C2246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0735222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5A20537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6BFD2AA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27CF408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006A02A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7D8134A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1416B083" w14:textId="77777777" w:rsidTr="00C2246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202041A4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083A415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487A5BD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2D8A23D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00D3B21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1D5E060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</w:tr>
      <w:tr w:rsidR="00BC0E2C" w:rsidRPr="00DB0686" w14:paraId="2BB3DCD7" w14:textId="77777777" w:rsidTr="00C22464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5DF7672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5781293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1AE4BB6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3E484B4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09EFDA0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769E70E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266DE149" w14:textId="77777777" w:rsidTr="00C22464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5136653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0254078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4E16D68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1D040F0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1608374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5D98D0D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508</w:t>
            </w:r>
          </w:p>
        </w:tc>
      </w:tr>
      <w:tr w:rsidR="00BC0E2C" w:rsidRPr="00DB0686" w14:paraId="277BFC91" w14:textId="77777777" w:rsidTr="00C22464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0EE8C5D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537B485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73F3CD9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573C913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722BFF6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043B9D2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-3,2</w:t>
            </w:r>
          </w:p>
        </w:tc>
      </w:tr>
      <w:tr w:rsidR="00BC0E2C" w:rsidRPr="00DB0686" w14:paraId="0D32C706" w14:textId="77777777" w:rsidTr="00C22464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0FBCFCD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669101B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7784EBC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31937BA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3029A16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0156021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BC0E2C" w:rsidRPr="00DB0686" w14:paraId="6AB472E8" w14:textId="77777777" w:rsidTr="00C22464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229D212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13A9C88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36226AF4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51D3B3D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25209F6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6AC176B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0825059D" w14:textId="77777777" w:rsidTr="00C22464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5460809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4B09656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7B6FBF3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0277D40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6979805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6B181BC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BC0E2C" w:rsidRPr="00DB0686" w14:paraId="5A6D132B" w14:textId="77777777" w:rsidTr="00C22464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7F48D95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7F59106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76AEA60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744BBB5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1AD300E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4E2FF244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423CF46C" w14:textId="77777777" w:rsidTr="00C22464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7FE9B5E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3E0712D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053B011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4B99CCC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0DD91A8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5E75E32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BC0E2C" w:rsidRPr="00DB0686" w14:paraId="353AD445" w14:textId="77777777" w:rsidTr="00C22464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6CF0D0B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12B16C3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29FCB59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603D690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311609E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6669ACC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16F8678C" w14:textId="77777777" w:rsidTr="00C2246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71D8BAA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645C66D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47D3C564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4C7FE74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2219604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3B489AD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BC0E2C" w:rsidRPr="00DB0686" w14:paraId="249B61F2" w14:textId="77777777" w:rsidTr="00C22464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27ED01A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2A40070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27A3067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6C904C7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0090558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894F47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293134F8" w14:textId="77777777" w:rsidTr="00C22464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63658AC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4220F4C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2B4EFF8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7F7220A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4ADEFBA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37BAB334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BC0E2C" w:rsidRPr="00DB0686" w14:paraId="14848784" w14:textId="77777777" w:rsidTr="00C22464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6ED510B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5186B36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52636A3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6D29064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4C34764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6BF99C0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3282865F" w14:textId="77777777" w:rsidTr="00C2246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22F5423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2E6319E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5D9931A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40C755A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136F0AC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786D8A7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BC0E2C" w:rsidRPr="00DB0686" w14:paraId="428FAF89" w14:textId="77777777" w:rsidTr="00C22464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2C39DDE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353A3ED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2A54295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22FA43D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7F0F8F6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201EA41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57E22CB3" w14:textId="77777777" w:rsidTr="00C2246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5CDA7B8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6725FE4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63B0D73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56B2D05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791123B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76FCE9A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BC0E2C" w:rsidRPr="00DB0686" w14:paraId="335333F0" w14:textId="77777777" w:rsidTr="00C22464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0987DFF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22DD3234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7ABC8E7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7863C9D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3D95B3E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1CE3F06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210F0459" w14:textId="77777777" w:rsidTr="00C22464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7C37415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268C148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74926554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36EC679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21FE38A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448C85E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BC0E2C" w:rsidRPr="00DB0686" w14:paraId="1FF1F896" w14:textId="77777777" w:rsidTr="00C22464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4CFFBC1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75B2E37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40198AB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38D769D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1C4F254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360EE7B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495CDFDF" w14:textId="77777777" w:rsidTr="00C22464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67B678E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1C8504C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7A46E39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1D8F17D4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1AACC96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4A1589E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BC0E2C" w:rsidRPr="00DB0686" w14:paraId="0DCD4533" w14:textId="77777777" w:rsidTr="00C22464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1E3327E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197FA43B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42013FD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0704D20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1BFCA5F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4FE2730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257298FF" w14:textId="77777777" w:rsidTr="00C22464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59B9361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2FABBAC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6D9D644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5BBAAEC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20E59A1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0A7E9444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BC0E2C" w:rsidRPr="00DB0686" w14:paraId="20B40C04" w14:textId="77777777" w:rsidTr="00C22464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41FD7FE4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2C488C2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2C4351D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62F6085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795421C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5B327194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43166171" w14:textId="77777777" w:rsidTr="00C22464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7278BA2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3399190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57AA127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75CD9F7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5B38896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1D2E200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BC0E2C" w:rsidRPr="00DB0686" w14:paraId="4D4C4BD1" w14:textId="77777777" w:rsidTr="00C22464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1DA95C9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26A0AFD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4F8D2ED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505853D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3CE5212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540B3D6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628D88C8" w14:textId="77777777" w:rsidTr="00C22464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600A7D3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72A9BE5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7AD9D94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2E79817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6A2D2F4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5D6AE9C6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BC0E2C" w:rsidRPr="00DB0686" w14:paraId="21E8A7E0" w14:textId="77777777" w:rsidTr="00C22464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4FCF1EB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035FDAE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6965199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2E7EFFE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7368B1E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6ACFF49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5E490633" w14:textId="77777777" w:rsidTr="00C22464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6A1C590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3123FBF0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24144D1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553 333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1B48AC6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2654113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1650A8D3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BC0E2C" w:rsidRPr="00DB0686" w14:paraId="50D06157" w14:textId="77777777" w:rsidTr="00C22464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6411D6D9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1DB182D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286F4CF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22676D4E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47445CBF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31EE312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BC0E2C" w:rsidRPr="00DB0686" w14:paraId="411AD4F4" w14:textId="77777777" w:rsidTr="00C22464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7BE3BC6C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737A9E6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21AACDD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555 000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183EFC38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24FB303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507A9B25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571 667</w:t>
            </w:r>
          </w:p>
        </w:tc>
      </w:tr>
      <w:tr w:rsidR="00BC0E2C" w:rsidRPr="00DB0686" w14:paraId="05CCD40F" w14:textId="77777777" w:rsidTr="00C22464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BC0E2C" w:rsidRPr="00DB0686" w:rsidRDefault="00BC0E2C" w:rsidP="00BC0E2C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BC0E2C" w:rsidRPr="00DB0686" w:rsidRDefault="00BC0E2C" w:rsidP="00BC0E2C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698E6AF2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67673B77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71270F0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0300AC9D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03BF66EA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6C37EFF1" w:rsidR="00BC0E2C" w:rsidRPr="003B51B0" w:rsidRDefault="00BC0E2C" w:rsidP="00C2246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4205B9ED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B439EB">
        <w:rPr>
          <w:rFonts w:ascii="Bookman Old Style" w:hAnsi="Bookman Old Style" w:cs="Times New Roman"/>
          <w:sz w:val="20"/>
          <w:szCs w:val="20"/>
        </w:rPr>
        <w:t>16</w:t>
      </w:r>
      <w:r w:rsidR="00E72221">
        <w:rPr>
          <w:rFonts w:ascii="Bookman Old Style" w:hAnsi="Bookman Old Style" w:cs="Times New Roman"/>
          <w:sz w:val="20"/>
          <w:szCs w:val="20"/>
        </w:rPr>
        <w:t xml:space="preserve"> janvier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7D8357" w14:textId="77777777" w:rsidR="00983CCE" w:rsidRDefault="00983CCE" w:rsidP="00724F98">
      <w:r>
        <w:separator/>
      </w:r>
    </w:p>
  </w:endnote>
  <w:endnote w:type="continuationSeparator" w:id="0">
    <w:p w14:paraId="752CF398" w14:textId="77777777" w:rsidR="00983CCE" w:rsidRDefault="00983CCE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BC0E2C" w:rsidRDefault="00BC0E2C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BC0E2C" w:rsidRDefault="00BC0E2C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42E548" w14:textId="77777777" w:rsidR="00983CCE" w:rsidRDefault="00983CCE" w:rsidP="00724F98">
      <w:r>
        <w:separator/>
      </w:r>
    </w:p>
  </w:footnote>
  <w:footnote w:type="continuationSeparator" w:id="0">
    <w:p w14:paraId="25B69127" w14:textId="77777777" w:rsidR="00983CCE" w:rsidRDefault="00983CCE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BC0E2C" w:rsidRDefault="00BC0E2C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BC0E2C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BC0E2C" w:rsidRDefault="00BC0E2C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BC0E2C" w:rsidRDefault="00BC0E2C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BC0E2C" w:rsidRDefault="00BC0E2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7C4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2CF1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5B85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44872"/>
    <w:rsid w:val="00146EE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0B41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1A0"/>
    <w:rsid w:val="00200FF6"/>
    <w:rsid w:val="002017B1"/>
    <w:rsid w:val="0020380C"/>
    <w:rsid w:val="0020423F"/>
    <w:rsid w:val="00210293"/>
    <w:rsid w:val="00210A2B"/>
    <w:rsid w:val="00212171"/>
    <w:rsid w:val="002138DE"/>
    <w:rsid w:val="00216099"/>
    <w:rsid w:val="0021704A"/>
    <w:rsid w:val="00217C03"/>
    <w:rsid w:val="002216EA"/>
    <w:rsid w:val="00223ED0"/>
    <w:rsid w:val="00224648"/>
    <w:rsid w:val="002262E3"/>
    <w:rsid w:val="00227B1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5731D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7C9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109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066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00E3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C2C2C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0F37"/>
    <w:rsid w:val="0056187D"/>
    <w:rsid w:val="00563091"/>
    <w:rsid w:val="00563A82"/>
    <w:rsid w:val="00564703"/>
    <w:rsid w:val="005658EA"/>
    <w:rsid w:val="00565EF1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05EB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670"/>
    <w:rsid w:val="006219A4"/>
    <w:rsid w:val="006224E8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2D74"/>
    <w:rsid w:val="006A3A91"/>
    <w:rsid w:val="006A47E5"/>
    <w:rsid w:val="006A519D"/>
    <w:rsid w:val="006A6D53"/>
    <w:rsid w:val="006B0BC3"/>
    <w:rsid w:val="006B114E"/>
    <w:rsid w:val="006B295A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324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6340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3D0D"/>
    <w:rsid w:val="0077488C"/>
    <w:rsid w:val="00775C9C"/>
    <w:rsid w:val="00776161"/>
    <w:rsid w:val="0077624F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7DD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1E42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499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3CCE"/>
    <w:rsid w:val="0098529A"/>
    <w:rsid w:val="00985605"/>
    <w:rsid w:val="00990736"/>
    <w:rsid w:val="0099182F"/>
    <w:rsid w:val="00991A79"/>
    <w:rsid w:val="00995C76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2FF0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0C40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5AED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0764A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439EB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3B92"/>
    <w:rsid w:val="00B93BB0"/>
    <w:rsid w:val="00B94699"/>
    <w:rsid w:val="00B947A3"/>
    <w:rsid w:val="00B964D3"/>
    <w:rsid w:val="00B974E2"/>
    <w:rsid w:val="00B97DC1"/>
    <w:rsid w:val="00BA2ACD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6EF8"/>
    <w:rsid w:val="00BB7B58"/>
    <w:rsid w:val="00BC0E2C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46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5B36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1D08"/>
    <w:rsid w:val="00CD61C4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03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14B2"/>
    <w:rsid w:val="00DA3CD6"/>
    <w:rsid w:val="00DA454E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E7F65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16CC"/>
    <w:rsid w:val="00E16807"/>
    <w:rsid w:val="00E1681A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57E12"/>
    <w:rsid w:val="00E622CE"/>
    <w:rsid w:val="00E6586F"/>
    <w:rsid w:val="00E67A62"/>
    <w:rsid w:val="00E71B1A"/>
    <w:rsid w:val="00E72221"/>
    <w:rsid w:val="00E72223"/>
    <w:rsid w:val="00E72D99"/>
    <w:rsid w:val="00E7356B"/>
    <w:rsid w:val="00E7369C"/>
    <w:rsid w:val="00E7385C"/>
    <w:rsid w:val="00E7669F"/>
    <w:rsid w:val="00E80E69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263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32B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3964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5D9A"/>
    <w:rsid w:val="00FD772B"/>
    <w:rsid w:val="00FE1B86"/>
    <w:rsid w:val="00FE2C55"/>
    <w:rsid w:val="00FE3A4A"/>
    <w:rsid w:val="00FE3BAB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977CC-236F-4FF7-9E0F-1DA98A835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7475</TotalTime>
  <Pages>4</Pages>
  <Words>904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414</cp:revision>
  <cp:lastPrinted>2025-09-22T07:58:00Z</cp:lastPrinted>
  <dcterms:created xsi:type="dcterms:W3CDTF">2023-03-17T10:01:00Z</dcterms:created>
  <dcterms:modified xsi:type="dcterms:W3CDTF">2026-01-18T22:40:00Z</dcterms:modified>
</cp:coreProperties>
</file>