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78FF01AD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AB3B1D">
        <w:rPr>
          <w:rFonts w:ascii="Bookman Old Style" w:hAnsi="Bookman Old Style"/>
          <w:b/>
          <w:bCs/>
        </w:rPr>
        <w:t>23 février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AB3B1D">
        <w:rPr>
          <w:rFonts w:ascii="Bookman Old Style" w:hAnsi="Bookman Old Style"/>
          <w:b/>
          <w:bCs/>
        </w:rPr>
        <w:t>01</w:t>
      </w:r>
      <w:r w:rsidR="007B509B">
        <w:rPr>
          <w:rFonts w:ascii="Bookman Old Style" w:hAnsi="Bookman Old Style"/>
          <w:b/>
          <w:bCs/>
        </w:rPr>
        <w:t xml:space="preserve"> </w:t>
      </w:r>
      <w:r w:rsidR="00AB3B1D">
        <w:rPr>
          <w:rFonts w:ascii="Bookman Old Style" w:hAnsi="Bookman Old Style"/>
          <w:b/>
          <w:bCs/>
        </w:rPr>
        <w:t>mars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bookmarkEnd w:id="1"/>
      <w:r w:rsidR="00B93BB0">
        <w:rPr>
          <w:rFonts w:ascii="Bookman Old Style" w:hAnsi="Bookman Old Style"/>
          <w:b/>
          <w:bCs/>
        </w:rPr>
        <w:t>6</w:t>
      </w:r>
      <w:bookmarkStart w:id="2" w:name="_GoBack"/>
      <w:bookmarkEnd w:id="2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F60306" w:rsidRPr="00DB0686" w14:paraId="64DA6EB3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1027D54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04E4E22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277CFE4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3B1B618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07BE7F2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0B488D2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F60306" w:rsidRPr="00DB0686" w14:paraId="1012B13A" w14:textId="77777777" w:rsidTr="00F6030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42AA014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1659EA6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428CEBC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7F6BE32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4A33599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3287843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59E1307C" w14:textId="77777777" w:rsidTr="00F60306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504BE2D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6427059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A2FF54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538499C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631F064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27FEC9B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F60306" w:rsidRPr="00DB0686" w14:paraId="7D48F741" w14:textId="77777777" w:rsidTr="00F60306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145EC01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1BEBA4E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20AEFE5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34575F8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3E70871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43D0730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05EDBB24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13940D8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6D0169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017AFEE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5DCD98E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47B4A02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27C34AE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561</w:t>
            </w:r>
          </w:p>
        </w:tc>
      </w:tr>
      <w:tr w:rsidR="00F60306" w:rsidRPr="00DB0686" w14:paraId="7C7084EF" w14:textId="77777777" w:rsidTr="00F6030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2F9E145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6397061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6377D2E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1C8A29C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6D4A586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1CF5D6E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55928F54" w14:textId="77777777" w:rsidTr="00F60306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3E35802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372BB71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72FEFF3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403A124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52A3B0C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67CC9D8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589</w:t>
            </w:r>
          </w:p>
        </w:tc>
      </w:tr>
      <w:tr w:rsidR="00F60306" w:rsidRPr="00DB0686" w14:paraId="0D8B32F6" w14:textId="77777777" w:rsidTr="00F60306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00FCD48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92E63F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2D6FDFF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085ED48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17784B9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0EFE6B7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597D72CB" w14:textId="77777777" w:rsidTr="00F60306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306E173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6EA0EB6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0198218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7CEE8C9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748F7B7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2E8DD5A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344</w:t>
            </w:r>
          </w:p>
        </w:tc>
      </w:tr>
      <w:tr w:rsidR="00F60306" w:rsidRPr="00DB0686" w14:paraId="040F7FD9" w14:textId="77777777" w:rsidTr="00F60306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46EF0D6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7133BBD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6F7F126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13E8E23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1B5E535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4212CBF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6DF8DFC7" w14:textId="77777777" w:rsidTr="00F60306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3A828B5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658E782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44B6750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6F3830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60E8F94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3D019A8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928</w:t>
            </w:r>
          </w:p>
        </w:tc>
      </w:tr>
      <w:tr w:rsidR="00F60306" w:rsidRPr="00DB0686" w14:paraId="6289F99A" w14:textId="77777777" w:rsidTr="00F60306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008C4C4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7DF3350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633F1DE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10B7C15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02E3EBE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7F4C793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425EB410" w14:textId="77777777" w:rsidTr="00F60306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017FB83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661CB09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0AE2E31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31D88F1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27696F6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498DFE5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688</w:t>
            </w:r>
          </w:p>
        </w:tc>
      </w:tr>
      <w:tr w:rsidR="00F60306" w:rsidRPr="00DB0686" w14:paraId="30E78FFE" w14:textId="77777777" w:rsidTr="00F60306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3817954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246C196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47624E0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46A5C54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54363D5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024D4A8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3FD5ADB3" w14:textId="77777777" w:rsidTr="00F60306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F60306" w:rsidRPr="00DC1CE4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4E09749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2A78CE4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05DB21C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39C43E0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178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6FCD228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1B65867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685</w:t>
            </w:r>
          </w:p>
        </w:tc>
      </w:tr>
      <w:tr w:rsidR="00F60306" w:rsidRPr="00DB0686" w14:paraId="0281CA7F" w14:textId="77777777" w:rsidTr="00F60306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05675E1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18E8A34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7D6E329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69D39C7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39A8A5E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57A037B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428F63AB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6354AB3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446E31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668D691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377115D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5FE4201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6CAC9DE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321</w:t>
            </w:r>
          </w:p>
        </w:tc>
      </w:tr>
      <w:tr w:rsidR="00F60306" w:rsidRPr="00DB0686" w14:paraId="63262B4B" w14:textId="77777777" w:rsidTr="00F6030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1C9650A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35E3729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1FD7F07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60F86BA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59AE382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63BF668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</w:tr>
      <w:tr w:rsidR="00F60306" w:rsidRPr="00DB0686" w14:paraId="5750E4A0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53FCAA4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20A0064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32D1410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3FCBBD6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3E37AA6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5D4D254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796</w:t>
            </w:r>
          </w:p>
        </w:tc>
      </w:tr>
      <w:tr w:rsidR="00F60306" w:rsidRPr="00DB0686" w14:paraId="4CB2C9CF" w14:textId="77777777" w:rsidTr="00F60306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75B6609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0006CC4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3116008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1BB7FAC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7E28205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440B67F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</w:tr>
      <w:tr w:rsidR="00F60306" w:rsidRPr="00DB0686" w14:paraId="42B32853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19618CB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3FBC993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09F12DC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261E55F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4346699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7F7BD62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</w:tr>
      <w:tr w:rsidR="00F60306" w:rsidRPr="00DB0686" w14:paraId="0DEB7461" w14:textId="77777777" w:rsidTr="00F60306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119E1F6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58C6E27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242BCE8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51E74C4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28813CD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036D2B1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</w:tr>
      <w:tr w:rsidR="00F60306" w:rsidRPr="00DB0686" w14:paraId="60A93C0E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1C3FE34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0D08706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05F4524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161BEF8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42BC6FB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48F345B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F60306" w:rsidRPr="00DB0686" w14:paraId="0F87F60C" w14:textId="77777777" w:rsidTr="00F6030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49E34C7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7D0EB57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2E616DC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7346E94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118E9A9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32C9E61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6B556D1B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60BA4B0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75C3CF2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30301FC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247C0D0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06B15FB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2B03932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F60306" w:rsidRPr="00DB0686" w14:paraId="57BA8EE7" w14:textId="77777777" w:rsidTr="00F6030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7300DCF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7F6CE18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2D1DCFD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0DC901A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654852D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5599531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1416B083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6A46A91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1DAA6E8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6DC112E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3112064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17A31AB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795F124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F60306" w:rsidRPr="00DB0686" w14:paraId="2BB3DCD7" w14:textId="77777777" w:rsidTr="00F60306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4538318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49196BD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3AA57AC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31C7FE0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1E22EA7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2DD8ECE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266DE149" w14:textId="77777777" w:rsidTr="00F60306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0C66F59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18F152C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2F5F3AC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423063F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1D82B79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160293C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508</w:t>
            </w:r>
          </w:p>
        </w:tc>
      </w:tr>
      <w:tr w:rsidR="00F60306" w:rsidRPr="00DB0686" w14:paraId="277BFC91" w14:textId="77777777" w:rsidTr="00F60306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6D1EE4F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101548C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582F90A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3B5597D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1A3DB7A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5C2832C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1,6</w:t>
            </w:r>
          </w:p>
        </w:tc>
      </w:tr>
      <w:tr w:rsidR="00F60306" w:rsidRPr="00DB0686" w14:paraId="0D32C706" w14:textId="77777777" w:rsidTr="00F60306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354BD66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4460EB3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395B073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680E1E1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79CC288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3945630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F60306" w:rsidRPr="00DB0686" w14:paraId="6AB472E8" w14:textId="77777777" w:rsidTr="00F60306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391B4D6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13B8E67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353C40E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230FF3C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670A936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2A02355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0825059D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6D8FDE5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300EC72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58FEF6E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2B2D38A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4BADA9C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7E90E63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F60306" w:rsidRPr="00DB0686" w14:paraId="5A6D132B" w14:textId="77777777" w:rsidTr="00F60306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051FCE7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1312EA4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5B96A9E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2BF1CFB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4F840AB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5ECE5D7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423CF46C" w14:textId="77777777" w:rsidTr="00F60306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6D88DE4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1E136A1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04BCCA4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2BA6D5B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33D1A3B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6B270ED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F60306" w:rsidRPr="00DB0686" w14:paraId="353AD445" w14:textId="77777777" w:rsidTr="00F60306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342ABD8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747C296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6591540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489B864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1D1A4A0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0D2410D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16F8678C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7080FA9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30EE14B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6BDBF00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43EBB7F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6B04830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293A5EC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F60306" w:rsidRPr="00DB0686" w14:paraId="249B61F2" w14:textId="77777777" w:rsidTr="00F60306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64FD2B7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567C5E0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078C949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77B559D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03C3992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37F6CB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293134F8" w14:textId="77777777" w:rsidTr="00F60306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7914C78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6F4736F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408D7D7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17315A2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712219F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71CB56E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F60306" w:rsidRPr="00DB0686" w14:paraId="14848784" w14:textId="77777777" w:rsidTr="00F60306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4F28123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1A67756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1FCC33F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3CEBC1A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19C2F96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369773A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3282865F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42E1922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2CB43DB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46D0172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09D1B90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68250D1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39C538E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F60306" w:rsidRPr="00DB0686" w14:paraId="428FAF89" w14:textId="77777777" w:rsidTr="00F60306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5D13AFE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334F567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697B87D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69E3746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381BD10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6A3E218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57E22CB3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57068A8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25B27B2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6DD0399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3CF0B2B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78D8F86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31FBDBA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F60306" w:rsidRPr="00DB0686" w14:paraId="335333F0" w14:textId="77777777" w:rsidTr="00F60306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63C46A8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2E336C6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514473D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2C86930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1D5CFF9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4C0DA03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210F0459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003BF2F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64D3FAA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59D5479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612F702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31237BB2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6288E1D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F60306" w:rsidRPr="00DB0686" w14:paraId="1FF1F896" w14:textId="77777777" w:rsidTr="00F60306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3855902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398C600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71A2AC6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72FE900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4ACBBFB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17FB38E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495CDFDF" w14:textId="77777777" w:rsidTr="00F60306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7CECD80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2D62B96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1F40827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574908F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3A1FCC1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48BF2B1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F60306" w:rsidRPr="00DB0686" w14:paraId="0DCD4533" w14:textId="77777777" w:rsidTr="00F60306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1984472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35D13EF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0B055E1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7D4E6E9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33F2007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4D438E9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257298FF" w14:textId="77777777" w:rsidTr="00F60306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234A4E2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0D58E9C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37DC6D8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78DBB53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6268D27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50117A9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F60306" w:rsidRPr="00DB0686" w14:paraId="20B40C04" w14:textId="77777777" w:rsidTr="00F60306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51208E5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1347C8F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1407BC6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531BD25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44F6962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2F812E5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43166171" w14:textId="77777777" w:rsidTr="00F60306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0AFC404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7DA2F61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047B86C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0C25105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3237E94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55BCA17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F60306" w:rsidRPr="00DB0686" w14:paraId="4D4C4BD1" w14:textId="77777777" w:rsidTr="00F60306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066F0C9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0A468D4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4BB31FC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071A807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133C008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32C0092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628D88C8" w14:textId="77777777" w:rsidTr="00F60306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0D6F952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474128B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605D4EE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56ED0DB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614B155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71ECBFF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F60306" w:rsidRPr="00DB0686" w14:paraId="21E8A7E0" w14:textId="77777777" w:rsidTr="00F60306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1626FDE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E7C2B9B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57BACCF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09C8F5C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7D37F60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1EB9C10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5E490633" w14:textId="77777777" w:rsidTr="00F60306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7F4BEAD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651EEAD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04559B6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53BC89C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5E3F8BC7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729FA658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F60306" w:rsidRPr="00DB0686" w14:paraId="50D06157" w14:textId="77777777" w:rsidTr="00F60306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08A212D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6133DF23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2200417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5D40B23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4BC0276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1025E6FD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F60306" w:rsidRPr="00DB0686" w14:paraId="411AD4F4" w14:textId="77777777" w:rsidTr="00F60306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0CB55A4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792165AF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688CE755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374B915A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3D51B901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E4220E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F60306" w:rsidRPr="00DB0686" w14:paraId="05CCD40F" w14:textId="77777777" w:rsidTr="00F60306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F60306" w:rsidRPr="00DB0686" w:rsidRDefault="00F60306" w:rsidP="00F6030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F60306" w:rsidRPr="00DB0686" w:rsidRDefault="00F60306" w:rsidP="00F6030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7E34FD9E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61888F46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05856E59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39EAE5A4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44095010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2DB7535C" w:rsidR="00F60306" w:rsidRPr="003B51B0" w:rsidRDefault="00F60306" w:rsidP="00F6030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A59A7E3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9F30BC">
        <w:rPr>
          <w:rFonts w:ascii="Bookman Old Style" w:hAnsi="Bookman Old Style" w:cs="Times New Roman"/>
          <w:sz w:val="20"/>
          <w:szCs w:val="20"/>
        </w:rPr>
        <w:t>1</w:t>
      </w:r>
      <w:r w:rsidR="00AB3B1D">
        <w:rPr>
          <w:rFonts w:ascii="Bookman Old Style" w:hAnsi="Bookman Old Style" w:cs="Times New Roman"/>
          <w:sz w:val="20"/>
          <w:szCs w:val="20"/>
        </w:rPr>
        <w:t>0</w:t>
      </w:r>
      <w:r w:rsidR="00793D87">
        <w:rPr>
          <w:rFonts w:ascii="Bookman Old Style" w:hAnsi="Bookman Old Style" w:cs="Times New Roman"/>
          <w:sz w:val="20"/>
          <w:szCs w:val="20"/>
        </w:rPr>
        <w:t xml:space="preserve"> </w:t>
      </w:r>
      <w:r w:rsidR="00AB3B1D">
        <w:rPr>
          <w:rFonts w:ascii="Bookman Old Style" w:hAnsi="Bookman Old Style" w:cs="Times New Roman"/>
          <w:sz w:val="20"/>
          <w:szCs w:val="20"/>
        </w:rPr>
        <w:t>mars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B3B1D">
        <w:rPr>
          <w:rFonts w:ascii="Bookman Old Style" w:hAnsi="Bookman Old Style" w:cs="Times New Roman"/>
          <w:sz w:val="20"/>
          <w:szCs w:val="20"/>
        </w:rPr>
        <w:t>6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32878A" w14:textId="77777777" w:rsidR="00792BD8" w:rsidRDefault="00792BD8" w:rsidP="00724F98">
      <w:r>
        <w:separator/>
      </w:r>
    </w:p>
  </w:endnote>
  <w:endnote w:type="continuationSeparator" w:id="0">
    <w:p w14:paraId="36F84C34" w14:textId="77777777" w:rsidR="00792BD8" w:rsidRDefault="00792BD8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3B0C0B" w:rsidRDefault="003B0C0B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3B0C0B" w:rsidRDefault="003B0C0B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69FFA9" w14:textId="77777777" w:rsidR="00792BD8" w:rsidRDefault="00792BD8" w:rsidP="00724F98">
      <w:r>
        <w:separator/>
      </w:r>
    </w:p>
  </w:footnote>
  <w:footnote w:type="continuationSeparator" w:id="0">
    <w:p w14:paraId="1399CE67" w14:textId="77777777" w:rsidR="00792BD8" w:rsidRDefault="00792BD8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3B0C0B" w:rsidRDefault="003B0C0B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3B0C0B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3B0C0B" w:rsidRDefault="003B0C0B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3B0C0B" w:rsidRDefault="003B0C0B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3B0C0B" w:rsidRDefault="003B0C0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A75D6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5D25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2171"/>
    <w:rsid w:val="002138DE"/>
    <w:rsid w:val="00216099"/>
    <w:rsid w:val="0021704A"/>
    <w:rsid w:val="00217C03"/>
    <w:rsid w:val="002216EA"/>
    <w:rsid w:val="00223ED0"/>
    <w:rsid w:val="00224648"/>
    <w:rsid w:val="002262E3"/>
    <w:rsid w:val="00227B1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2EEF"/>
    <w:rsid w:val="002D33B9"/>
    <w:rsid w:val="002D4FA7"/>
    <w:rsid w:val="002E0FCC"/>
    <w:rsid w:val="002E157D"/>
    <w:rsid w:val="002E1FC9"/>
    <w:rsid w:val="002E3271"/>
    <w:rsid w:val="002E4B84"/>
    <w:rsid w:val="002E55C8"/>
    <w:rsid w:val="002F17C9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109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C0B"/>
    <w:rsid w:val="003B0DA8"/>
    <w:rsid w:val="003B1066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C7240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0F37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E7D38"/>
    <w:rsid w:val="005F05EB"/>
    <w:rsid w:val="005F4868"/>
    <w:rsid w:val="005F61EB"/>
    <w:rsid w:val="005F752D"/>
    <w:rsid w:val="005F7806"/>
    <w:rsid w:val="005F7C97"/>
    <w:rsid w:val="00604210"/>
    <w:rsid w:val="006055A8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3C3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2BD8"/>
    <w:rsid w:val="00793CC0"/>
    <w:rsid w:val="00793D87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09B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1E42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5F57"/>
    <w:rsid w:val="0097640B"/>
    <w:rsid w:val="009771D9"/>
    <w:rsid w:val="00983796"/>
    <w:rsid w:val="00983CCE"/>
    <w:rsid w:val="0098529A"/>
    <w:rsid w:val="00985605"/>
    <w:rsid w:val="00990736"/>
    <w:rsid w:val="0099182F"/>
    <w:rsid w:val="00991A79"/>
    <w:rsid w:val="00995C76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0BC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3B1D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0764A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439EB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3BB0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0E2C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464"/>
    <w:rsid w:val="00C22F6D"/>
    <w:rsid w:val="00C23DD2"/>
    <w:rsid w:val="00C2485B"/>
    <w:rsid w:val="00C25E78"/>
    <w:rsid w:val="00C273FD"/>
    <w:rsid w:val="00C2792E"/>
    <w:rsid w:val="00C36617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D6BBF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03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1AD8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57E12"/>
    <w:rsid w:val="00E622CE"/>
    <w:rsid w:val="00E6586F"/>
    <w:rsid w:val="00E67A62"/>
    <w:rsid w:val="00E71B1A"/>
    <w:rsid w:val="00E72221"/>
    <w:rsid w:val="00E72223"/>
    <w:rsid w:val="00E72D99"/>
    <w:rsid w:val="00E7356B"/>
    <w:rsid w:val="00E7369C"/>
    <w:rsid w:val="00E7385C"/>
    <w:rsid w:val="00E7669F"/>
    <w:rsid w:val="00E80E69"/>
    <w:rsid w:val="00E8110B"/>
    <w:rsid w:val="00E838D4"/>
    <w:rsid w:val="00E84D08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5878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06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AB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1E2F9-C393-41BE-8D8D-D15AD9755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7874</TotalTime>
  <Pages>4</Pages>
  <Words>904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425</cp:revision>
  <cp:lastPrinted>2025-09-22T07:58:00Z</cp:lastPrinted>
  <dcterms:created xsi:type="dcterms:W3CDTF">2023-03-17T10:01:00Z</dcterms:created>
  <dcterms:modified xsi:type="dcterms:W3CDTF">2026-03-13T09:04:00Z</dcterms:modified>
</cp:coreProperties>
</file>