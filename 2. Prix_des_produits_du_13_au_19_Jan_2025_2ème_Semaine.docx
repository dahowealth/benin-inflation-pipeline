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</w:t>
      </w:r>
      <w:bookmarkStart w:id="0" w:name="_GoBack"/>
      <w:bookmarkEnd w:id="0"/>
      <w:r w:rsidR="007231BA">
        <w:rPr>
          <w:rFonts w:ascii="Bookman Old Style" w:hAnsi="Bookman Old Style"/>
          <w:b/>
          <w:bCs/>
        </w:rPr>
        <w:t>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1541B54B" w:rsidR="00F16A42" w:rsidRPr="00F62FFA" w:rsidRDefault="00A43C42" w:rsidP="00F16A42">
      <w:pPr>
        <w:spacing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802835">
        <w:rPr>
          <w:rFonts w:ascii="Bookman Old Style" w:hAnsi="Bookman Old Style"/>
          <w:b/>
          <w:bCs/>
        </w:rPr>
        <w:t>13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E8110B">
        <w:rPr>
          <w:rFonts w:ascii="Bookman Old Style" w:hAnsi="Bookman Old Style"/>
          <w:b/>
          <w:bCs/>
        </w:rPr>
        <w:t>1</w:t>
      </w:r>
      <w:r w:rsidR="00802835">
        <w:rPr>
          <w:rFonts w:ascii="Bookman Old Style" w:hAnsi="Bookman Old Style"/>
          <w:b/>
          <w:bCs/>
        </w:rPr>
        <w:t>9</w:t>
      </w:r>
      <w:r w:rsidR="00242497">
        <w:rPr>
          <w:rFonts w:ascii="Bookman Old Style" w:hAnsi="Bookman Old Style"/>
          <w:b/>
          <w:bCs/>
        </w:rPr>
        <w:t xml:space="preserve"> </w:t>
      </w:r>
      <w:r w:rsidR="00E8110B">
        <w:rPr>
          <w:rFonts w:ascii="Bookman Old Style" w:hAnsi="Bookman Old Style"/>
          <w:b/>
          <w:bCs/>
        </w:rPr>
        <w:t>janvier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1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1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800B12" w:rsidRPr="00DB0686" w14:paraId="64DA6EB3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50E2715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245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47B74AD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320F0EC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52A649D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65A2BB8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DFA379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287</w:t>
            </w:r>
          </w:p>
        </w:tc>
      </w:tr>
      <w:tr w:rsidR="00800B12" w:rsidRPr="00DB0686" w14:paraId="1012B13A" w14:textId="77777777" w:rsidTr="00800B1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1C1C47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719B19A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0757DC6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5E443BC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54EEC2F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096FDB7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59E1307C" w14:textId="77777777" w:rsidTr="00800B12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4A31104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64192CB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66F3100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168334E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53E041B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67B9B90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800B12" w:rsidRPr="00DB0686" w14:paraId="7D48F741" w14:textId="77777777" w:rsidTr="00800B12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5280871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4D25465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12A9818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3ABCD74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6E69F8B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4AF394E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05EDBB24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0FA2EA9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6CD3091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2F5447E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3509A01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7A4A139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4949C7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800B12" w:rsidRPr="00DB0686" w14:paraId="7C7084EF" w14:textId="77777777" w:rsidTr="00800B1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5C6D1D7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444FB2B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3843E0A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1B479BF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37EACC4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4D356AB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55928F54" w14:textId="77777777" w:rsidTr="00800B12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75A292C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DCEAB7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08F046B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67C04DD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6B8CB7F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1F9067C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800B12" w:rsidRPr="00DB0686" w14:paraId="0D8B32F6" w14:textId="77777777" w:rsidTr="00800B12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7375B8D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208D95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75B312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71B11DC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26D341D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800FB9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</w:tr>
      <w:tr w:rsidR="00800B12" w:rsidRPr="00DB0686" w14:paraId="597D72CB" w14:textId="77777777" w:rsidTr="00800B12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02C7AF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1ABA282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F70448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00161F3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2BA3769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55C80F5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800B12" w:rsidRPr="00DB0686" w14:paraId="040F7FD9" w14:textId="77777777" w:rsidTr="00800B12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0FB0CBF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5AC832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58EBC2E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104E18A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647EB96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57BA6B1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</w:tr>
      <w:tr w:rsidR="00800B12" w:rsidRPr="00DB0686" w14:paraId="6DF8DFC7" w14:textId="77777777" w:rsidTr="00800B12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76E2B9F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18074E2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2557CE4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6CE282A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3E56275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7D6D20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800B12" w:rsidRPr="00DB0686" w14:paraId="6289F99A" w14:textId="77777777" w:rsidTr="00800B12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1A6FAF0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7E9FAA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8E9F8C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61681EA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473DEE2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1F8095B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-7,6</w:t>
            </w:r>
          </w:p>
        </w:tc>
      </w:tr>
      <w:tr w:rsidR="00800B12" w:rsidRPr="00DB0686" w14:paraId="425EB410" w14:textId="77777777" w:rsidTr="00800B12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6EEF868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5AD2BE5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78CB48D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49D7C45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4DCA1CC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694790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934</w:t>
            </w:r>
          </w:p>
        </w:tc>
      </w:tr>
      <w:tr w:rsidR="00800B12" w:rsidRPr="00DB0686" w14:paraId="30E78FFE" w14:textId="77777777" w:rsidTr="00800B12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62C0B1D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2FD35A7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69FE989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7B5CCF0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2D7C6F4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3F3134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3FD5ADB3" w14:textId="77777777" w:rsidTr="00800B12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75D668E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B3B3C9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76494DC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439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59F24A9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0FEB866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361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2D62491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937</w:t>
            </w:r>
          </w:p>
        </w:tc>
      </w:tr>
      <w:tr w:rsidR="00800B12" w:rsidRPr="00DB0686" w14:paraId="0281CA7F" w14:textId="77777777" w:rsidTr="00800B12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248C0A2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27114C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50DB2AE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3B80AEC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98B32C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07E5F48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7,6</w:t>
            </w:r>
          </w:p>
        </w:tc>
      </w:tr>
      <w:tr w:rsidR="00800B12" w:rsidRPr="00DB0686" w14:paraId="428F63AB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0463BC5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409A26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37E56F6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52C49B4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2807E14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32EC3BD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306</w:t>
            </w:r>
          </w:p>
        </w:tc>
      </w:tr>
      <w:tr w:rsidR="00800B12" w:rsidRPr="00DB0686" w14:paraId="63262B4B" w14:textId="77777777" w:rsidTr="00800B1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6703CC2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7F6C905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702E726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3D8B934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7F4C937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51DD6C5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4,8</w:t>
            </w:r>
          </w:p>
        </w:tc>
      </w:tr>
      <w:tr w:rsidR="00800B12" w:rsidRPr="00DB0686" w14:paraId="5750E4A0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CF033F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F41836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035654A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7B92ACA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218E15C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0E45258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824</w:t>
            </w:r>
          </w:p>
        </w:tc>
      </w:tr>
      <w:tr w:rsidR="00800B12" w:rsidRPr="00DB0686" w14:paraId="4CB2C9CF" w14:textId="77777777" w:rsidTr="00800B12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61AEC60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AE8A2D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35B31C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0DF67A5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13F3613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65459ED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</w:tr>
      <w:tr w:rsidR="00800B12" w:rsidRPr="00DB0686" w14:paraId="42B32853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4AC068B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1 289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71F1398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162CC74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327BF04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47642B4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015915C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982</w:t>
            </w:r>
          </w:p>
        </w:tc>
      </w:tr>
      <w:tr w:rsidR="00800B12" w:rsidRPr="00DB0686" w14:paraId="0DEB7461" w14:textId="77777777" w:rsidTr="00800B12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024E214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2A896A1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6C23059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6C59665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291B5B5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1C3F029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-10,7</w:t>
            </w:r>
          </w:p>
        </w:tc>
      </w:tr>
      <w:tr w:rsidR="00800B12" w:rsidRPr="00DB0686" w14:paraId="60A93C0E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69CFFD8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2CB8A7D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536D7C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5F22CBB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6AD375E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CDCB17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800B12" w:rsidRPr="00DB0686" w14:paraId="0F87F60C" w14:textId="77777777" w:rsidTr="00800B1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08BD05A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40C2DA4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3E7466E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16B6585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518C313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49B32B0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6B556D1B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2C7664D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380FF3C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15137EA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11CE5AD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778ED2C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66BBC2F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</w:t>
            </w:r>
          </w:p>
        </w:tc>
      </w:tr>
      <w:tr w:rsidR="00800B12" w:rsidRPr="00DB0686" w14:paraId="57BA8EE7" w14:textId="77777777" w:rsidTr="00800B1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335EFC2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5A3DD1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1ADF694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68343DA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652DBAE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69D90BA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1416B083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0FF1A9B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7BC8F61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208AAD5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3CBB0C6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6CFB1E4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35FC59D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</w:tr>
      <w:tr w:rsidR="00800B12" w:rsidRPr="00DB0686" w14:paraId="2BB3DCD7" w14:textId="77777777" w:rsidTr="00800B12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38B6913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1905348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04FE16E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47A5D64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48F5CCF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947CD3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266DE149" w14:textId="77777777" w:rsidTr="00800B12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66740A6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348C8FE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1E96E70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3DB585F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083C790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73A351E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</w:tr>
      <w:tr w:rsidR="00800B12" w:rsidRPr="00DB0686" w14:paraId="277BFC91" w14:textId="77777777" w:rsidTr="00800B12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17767DE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4CEB5B8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10F429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2C4779D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9F37AE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5B7D41E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-5,2</w:t>
            </w:r>
          </w:p>
        </w:tc>
      </w:tr>
      <w:tr w:rsidR="00800B12" w:rsidRPr="00DB0686" w14:paraId="0D32C706" w14:textId="77777777" w:rsidTr="00800B12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59103F0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1E8526E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250F90A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70FFFF5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5D44779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768156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800B12" w:rsidRPr="00DB0686" w14:paraId="6AB472E8" w14:textId="77777777" w:rsidTr="00800B12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2AB6AEA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5C6FC78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4E7A8A2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3FB8CC4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B3D6DF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26B052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0825059D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7CA90D5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24AF994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02F0DD8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36510C0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0AD6F83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56DAB20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800B12" w:rsidRPr="00DB0686" w14:paraId="5A6D132B" w14:textId="77777777" w:rsidTr="00800B12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7E8C625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4B34307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48A0C06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7CADB9C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E82638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44EC400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423CF46C" w14:textId="77777777" w:rsidTr="00800B12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708EFDC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6BD2D7D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61DE19C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7076BD4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58CB012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7C22782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800B12" w:rsidRPr="00DB0686" w14:paraId="353AD445" w14:textId="77777777" w:rsidTr="00800B12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343A10A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0CB6853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65D66F8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0F7C6F4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258E285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34CD04F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16F8678C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463A6EE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0CFE58C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49D4EA0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4A3A9F0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2AD93E4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FF672B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800B12" w:rsidRPr="00DB0686" w14:paraId="249B61F2" w14:textId="77777777" w:rsidTr="00800B12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6E0206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12489F5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533D7D4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7A2391F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1BC2317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390C7B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293134F8" w14:textId="77777777" w:rsidTr="00800B12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1DFB721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38FB24F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4701A29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11F571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1E22A9E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556CC38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800B12" w:rsidRPr="00DB0686" w14:paraId="14848784" w14:textId="77777777" w:rsidTr="00800B12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42D24F7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60380E9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44BDD35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3BBFD7D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1C5A952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02AF049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3282865F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4644579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53F627F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0FEFF79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3F165C2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3FECB7F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648836B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800B12" w:rsidRPr="00DB0686" w14:paraId="428FAF89" w14:textId="77777777" w:rsidTr="00800B12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212209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1A2D418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3367FC1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8F1AC0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322AF48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18E862D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57E22CB3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464EF7F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2ADC3C8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F4C0A7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26BF5B1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640587F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64284A5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800B12" w:rsidRPr="00DB0686" w14:paraId="335333F0" w14:textId="77777777" w:rsidTr="00800B12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7CDA0B5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75518DD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58B7454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42A3A17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6260715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6474F73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210F0459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7E8540A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6D84EE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DAAD88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63E679C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25A7E02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35F7158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800B12" w:rsidRPr="00DB0686" w14:paraId="1FF1F896" w14:textId="77777777" w:rsidTr="00800B12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5427E05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12B501A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3BA6B37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09B922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0798FF8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15391B6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495CDFDF" w14:textId="77777777" w:rsidTr="00800B12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00FA06F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18687B2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6EA91AD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58DCEA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641A36C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20F6756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800B12" w:rsidRPr="00DB0686" w14:paraId="0DCD4533" w14:textId="77777777" w:rsidTr="00800B12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7A40A73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B1E6DD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68B03DB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5AFC975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41942BB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4228AE2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257298FF" w14:textId="77777777" w:rsidTr="00800B12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Matanti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431CB0F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6D95F51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405FE48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7774E5E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608D704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54BA5D5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800B12" w:rsidRPr="00DB0686" w14:paraId="20B40C04" w14:textId="77777777" w:rsidTr="00800B12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355A52C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87339E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2A8BC9E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28F8DAB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6DC9C7D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C867A4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43166171" w14:textId="77777777" w:rsidTr="00800B12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4B3642F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3132FA0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4C03755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36487DE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512D47B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2031541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800B12" w:rsidRPr="00DB0686" w14:paraId="4D4C4BD1" w14:textId="77777777" w:rsidTr="00800B12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3E7A9C51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2090E2B9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202BFCB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4808EFB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132CA87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5709752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628D88C8" w14:textId="77777777" w:rsidTr="00800B12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184E98B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54A46DB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06ED5E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5E41559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5B012BB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035C621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800B12" w:rsidRPr="00DB0686" w14:paraId="21E8A7E0" w14:textId="77777777" w:rsidTr="00800B12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2BAD38A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615D958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79B5DB8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062724B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71A87F3E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21D9D1F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5E490633" w14:textId="77777777" w:rsidTr="00800B12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2121C71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AD1872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5026B78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7E9FC878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26DC311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0C8E559A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640 000</w:t>
            </w:r>
          </w:p>
        </w:tc>
      </w:tr>
      <w:tr w:rsidR="00800B12" w:rsidRPr="00DB0686" w14:paraId="50D06157" w14:textId="77777777" w:rsidTr="00800B12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3E486B0F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6244481C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4BEFB3D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75089EC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6C65AF1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7E75B3D7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800B12" w:rsidRPr="00DB0686" w14:paraId="411AD4F4" w14:textId="77777777" w:rsidTr="00800B12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24A34C5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3CF8228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394F350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772D9A4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0972367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19F8E214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640 000</w:t>
            </w:r>
          </w:p>
        </w:tc>
      </w:tr>
      <w:tr w:rsidR="00800B12" w:rsidRPr="00DB0686" w14:paraId="05CCD40F" w14:textId="77777777" w:rsidTr="00800B12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800B12" w:rsidRPr="00DB0686" w:rsidRDefault="00800B12" w:rsidP="00800B12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800B12" w:rsidRPr="00DB0686" w:rsidRDefault="00800B12" w:rsidP="00800B12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2E667192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DF60C63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18E257A5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1389DA6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026BA76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5E0BCB2B" w:rsidR="00800B12" w:rsidRPr="003B51B0" w:rsidRDefault="00800B12" w:rsidP="00800B12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3E807CEB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1D2381">
        <w:rPr>
          <w:rFonts w:ascii="Bookman Old Style" w:hAnsi="Bookman Old Style" w:cs="Times New Roman"/>
          <w:sz w:val="20"/>
          <w:szCs w:val="20"/>
        </w:rPr>
        <w:t>21</w:t>
      </w:r>
      <w:r w:rsidR="00BB60D7">
        <w:rPr>
          <w:rFonts w:ascii="Bookman Old Style" w:hAnsi="Bookman Old Style" w:cs="Times New Roman"/>
          <w:sz w:val="20"/>
          <w:szCs w:val="20"/>
        </w:rPr>
        <w:t xml:space="preserve"> </w:t>
      </w:r>
      <w:r w:rsidR="00A83F6F">
        <w:rPr>
          <w:rFonts w:ascii="Bookman Old Style" w:hAnsi="Bookman Old Style" w:cs="Times New Roman"/>
          <w:sz w:val="20"/>
          <w:szCs w:val="20"/>
        </w:rPr>
        <w:t>janvier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7F3D937F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700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325A5048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Lokossa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Nesto</w:t>
            </w:r>
            <w:proofErr w:type="spellEnd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AD51A9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23E0B2" w14:textId="77777777" w:rsidR="008C7119" w:rsidRDefault="008C7119" w:rsidP="00724F98">
      <w:r>
        <w:separator/>
      </w:r>
    </w:p>
  </w:endnote>
  <w:endnote w:type="continuationSeparator" w:id="0">
    <w:p w14:paraId="4C9D4389" w14:textId="77777777" w:rsidR="008C7119" w:rsidRDefault="008C7119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800B12" w:rsidRDefault="00800B12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800B12" w:rsidRDefault="00800B12">
    <w:pPr>
      <w:pStyle w:val="Pieddepage"/>
    </w:pPr>
    <w:r>
      <w:rPr>
        <w:noProof/>
        <w:lang w:eastAsia="fr-FR"/>
      </w:rPr>
      <w:drawing>
        <wp:inline distT="0" distB="0" distL="0" distR="0" wp14:anchorId="1C4CD211" wp14:editId="6EDBB81F">
          <wp:extent cx="9387205" cy="875655"/>
          <wp:effectExtent l="0" t="0" r="0" b="127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3487" cy="92194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8C9341" w14:textId="77777777" w:rsidR="008C7119" w:rsidRDefault="008C7119" w:rsidP="00724F98">
      <w:r>
        <w:separator/>
      </w:r>
    </w:p>
  </w:footnote>
  <w:footnote w:type="continuationSeparator" w:id="0">
    <w:p w14:paraId="2842C345" w14:textId="77777777" w:rsidR="008C7119" w:rsidRDefault="008C7119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800B12" w:rsidRDefault="00800B12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800B12" w14:paraId="172A3DB8" w14:textId="77777777" w:rsidTr="00A670FC">
      <w:trPr>
        <w:trHeight w:val="1105"/>
      </w:trPr>
      <w:tc>
        <w:tcPr>
          <w:tcW w:w="6548" w:type="dxa"/>
        </w:tcPr>
        <w:p w14:paraId="30DBCC6C" w14:textId="77777777" w:rsidR="00800B12" w:rsidRDefault="00800B12" w:rsidP="0041744B">
          <w:pPr>
            <w:pStyle w:val="En-tte"/>
            <w:jc w:val="left"/>
          </w:pPr>
          <w:r>
            <w:rPr>
              <w:noProof/>
              <w:lang w:eastAsia="fr-FR"/>
            </w:rPr>
            <w:drawing>
              <wp:inline distT="0" distB="0" distL="0" distR="0" wp14:anchorId="609C4727" wp14:editId="666282ED">
                <wp:extent cx="2657475" cy="876300"/>
                <wp:effectExtent l="0" t="0" r="9525" b="0"/>
                <wp:docPr id="8" name="Image 2" descr="Une image contenant texte&#10;&#10;Description générée avec un niveau de confiance très élev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 descr="Une image contenant texte&#10;&#10;Description générée avec un niveau de confiance très élevé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5747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77777777" w:rsidR="00800B12" w:rsidRDefault="00800B12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   </w:t>
          </w:r>
          <w:r>
            <w:rPr>
              <w:noProof/>
              <w:lang w:eastAsia="fr-FR"/>
            </w:rPr>
            <w:drawing>
              <wp:inline distT="0" distB="0" distL="0" distR="0" wp14:anchorId="6C459D2E" wp14:editId="45ABDACE">
                <wp:extent cx="1581150" cy="1038225"/>
                <wp:effectExtent l="0" t="0" r="0" b="9525"/>
                <wp:docPr id="9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A8E7CCE" w14:textId="77777777" w:rsidR="00800B12" w:rsidRDefault="00800B1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43FC"/>
    <w:rsid w:val="000254E7"/>
    <w:rsid w:val="00025ABD"/>
    <w:rsid w:val="000276D7"/>
    <w:rsid w:val="00032BD1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7C03"/>
    <w:rsid w:val="002216EA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5CDF"/>
    <w:rsid w:val="00426663"/>
    <w:rsid w:val="00427A32"/>
    <w:rsid w:val="0043085A"/>
    <w:rsid w:val="004321EC"/>
    <w:rsid w:val="004369BF"/>
    <w:rsid w:val="00444F31"/>
    <w:rsid w:val="00446630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5010F7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7555"/>
    <w:rsid w:val="007D2635"/>
    <w:rsid w:val="007D36A0"/>
    <w:rsid w:val="007D5A07"/>
    <w:rsid w:val="007D5E38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7119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A3013"/>
    <w:rsid w:val="009A4D04"/>
    <w:rsid w:val="009A6121"/>
    <w:rsid w:val="009A7190"/>
    <w:rsid w:val="009B1AD9"/>
    <w:rsid w:val="009B4242"/>
    <w:rsid w:val="009B4B26"/>
    <w:rsid w:val="009B7447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F1783"/>
    <w:rsid w:val="00AF22C1"/>
    <w:rsid w:val="00AF7020"/>
    <w:rsid w:val="00B00F59"/>
    <w:rsid w:val="00B045B1"/>
    <w:rsid w:val="00B11C2E"/>
    <w:rsid w:val="00B174D8"/>
    <w:rsid w:val="00B24556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73FD"/>
    <w:rsid w:val="00C2792E"/>
    <w:rsid w:val="00C47EEF"/>
    <w:rsid w:val="00C50A5E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A762A-37CF-44BC-8DAF-01BAFF403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4442</TotalTime>
  <Pages>4</Pages>
  <Words>893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265</cp:revision>
  <cp:lastPrinted>2025-01-22T10:58:00Z</cp:lastPrinted>
  <dcterms:created xsi:type="dcterms:W3CDTF">2023-03-17T10:01:00Z</dcterms:created>
  <dcterms:modified xsi:type="dcterms:W3CDTF">2025-01-22T11:32:00Z</dcterms:modified>
</cp:coreProperties>
</file>