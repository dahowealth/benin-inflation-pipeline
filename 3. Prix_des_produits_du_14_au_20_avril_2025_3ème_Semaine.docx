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17A421F6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F84890">
        <w:rPr>
          <w:rFonts w:ascii="Bookman Old Style" w:hAnsi="Bookman Old Style"/>
          <w:b/>
          <w:bCs/>
        </w:rPr>
        <w:t>14</w:t>
      </w:r>
      <w:r w:rsidR="00836421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F84890">
        <w:rPr>
          <w:rFonts w:ascii="Bookman Old Style" w:hAnsi="Bookman Old Style"/>
          <w:b/>
          <w:bCs/>
        </w:rPr>
        <w:t>20</w:t>
      </w:r>
      <w:r w:rsidR="00223ED0">
        <w:rPr>
          <w:rFonts w:ascii="Bookman Old Style" w:hAnsi="Bookman Old Style"/>
          <w:b/>
          <w:bCs/>
        </w:rPr>
        <w:t xml:space="preserve"> </w:t>
      </w:r>
      <w:r w:rsidR="00836421">
        <w:rPr>
          <w:rFonts w:ascii="Bookman Old Style" w:hAnsi="Bookman Old Style"/>
          <w:b/>
          <w:bCs/>
        </w:rPr>
        <w:t>avril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B0336E" w:rsidRPr="00DB0686" w14:paraId="64DA6EB3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50DF2DC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5172217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7A168DE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18394EC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383D8B9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1F9844A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B0336E" w:rsidRPr="00DB0686" w14:paraId="1012B13A" w14:textId="77777777" w:rsidTr="00B033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00D1306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1CFBC5B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6331AA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7C36A00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5789FEC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7CAE3F1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59E1307C" w14:textId="77777777" w:rsidTr="00B0336E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1286E47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444ED9F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2FDB5F1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1CA6AFA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0C6D152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7CBA4AA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B0336E" w:rsidRPr="00DB0686" w14:paraId="7D48F741" w14:textId="77777777" w:rsidTr="00B0336E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49AAF85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BEF7D3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502AAD4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25EF883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38A5F81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7EAE43F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05EDBB24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39BCDDA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2C8421F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1DED84E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47EF55E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110CD9C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31C5A03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B0336E" w:rsidRPr="00DB0686" w14:paraId="7C7084EF" w14:textId="77777777" w:rsidTr="00B033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03ED57B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3D1464C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4C3E8E2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14CC9BC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40D9BA4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39FF8FF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55928F54" w14:textId="77777777" w:rsidTr="00B0336E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719B01A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7C61EA3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100407D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41D47A2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54D4830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5B799E3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B0336E" w:rsidRPr="00DB0686" w14:paraId="0D8B32F6" w14:textId="77777777" w:rsidTr="00B0336E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2012B54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B0D524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A4D001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24FD55C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3542D1B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759CD4D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597D72CB" w14:textId="77777777" w:rsidTr="00B0336E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1A92092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38FD069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1C2531A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1180792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7E1156E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0997282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B0336E" w:rsidRPr="00DB0686" w14:paraId="040F7FD9" w14:textId="77777777" w:rsidTr="00B0336E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085ED03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6EE36DB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36EFD19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025635D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17F0DF1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E03EFE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6DF8DFC7" w14:textId="77777777" w:rsidTr="00B0336E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2A6CAA9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219CF26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6C4184F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32A9964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2966D39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2ED8A23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B0336E" w:rsidRPr="00DB0686" w14:paraId="6289F99A" w14:textId="77777777" w:rsidTr="00B0336E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48361B4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574473D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1742A3B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7C0874B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20BE8E0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461E414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425EB410" w14:textId="77777777" w:rsidTr="00B0336E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4AF96EF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06DC9B4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63A735D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678B338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2B180D3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3049C55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B0336E" w:rsidRPr="00DB0686" w14:paraId="30E78FFE" w14:textId="77777777" w:rsidTr="00B0336E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1BF5972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0DBB9E7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172E503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23F21FE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A500F6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0004457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3FD5ADB3" w14:textId="77777777" w:rsidTr="00B0336E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B0336E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B0336E" w:rsidRPr="00DC1CE4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B0336E" w:rsidRPr="00DC1CE4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B0336E" w:rsidRPr="00DC1CE4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2ABE7B1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824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686ACD0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1 354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6D4E70D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565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6C94833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4A0114A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790D50A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1 316</w:t>
            </w:r>
          </w:p>
        </w:tc>
      </w:tr>
      <w:tr w:rsidR="00B0336E" w:rsidRPr="00DB0686" w14:paraId="0281CA7F" w14:textId="77777777" w:rsidTr="00B0336E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4EA2D17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48C9ED5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387626C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2ACED31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0214417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693ABBC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4,1</w:t>
            </w:r>
          </w:p>
        </w:tc>
      </w:tr>
      <w:tr w:rsidR="00B0336E" w:rsidRPr="00DB0686" w14:paraId="428F63AB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01B2868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617972D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66C9708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0633326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076A8FD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6EF11C2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460</w:t>
            </w:r>
          </w:p>
        </w:tc>
      </w:tr>
      <w:tr w:rsidR="00B0336E" w:rsidRPr="00DB0686" w14:paraId="63262B4B" w14:textId="77777777" w:rsidTr="00B033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031A10B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73E8818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7B5F612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62EE619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254C85A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13,2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115836C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10,6</w:t>
            </w:r>
          </w:p>
        </w:tc>
      </w:tr>
      <w:tr w:rsidR="00B0336E" w:rsidRPr="00DB0686" w14:paraId="5750E4A0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2B6098A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2 031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0805832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2 106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5CE5497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1 943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1292A7D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1 977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A6A78A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1 929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6624C30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1 659</w:t>
            </w:r>
          </w:p>
        </w:tc>
      </w:tr>
      <w:tr w:rsidR="00B0336E" w:rsidRPr="00DB0686" w14:paraId="4CB2C9CF" w14:textId="77777777" w:rsidTr="00B0336E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1DFC635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721FDA7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2A001C6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1473A9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16,6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5048E92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6931D44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8,5</w:t>
            </w:r>
          </w:p>
        </w:tc>
      </w:tr>
      <w:tr w:rsidR="00B0336E" w:rsidRPr="00DB0686" w14:paraId="42B32853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7DC85EF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3427B0D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2398224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3174FB3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5EA8AFD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7267D77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391</w:t>
            </w:r>
          </w:p>
        </w:tc>
      </w:tr>
      <w:tr w:rsidR="00B0336E" w:rsidRPr="00DB0686" w14:paraId="0DEB7461" w14:textId="77777777" w:rsidTr="00B0336E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4F6C288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7846158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F3B0E9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40E7DD0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690DC77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5081F4A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7,1</w:t>
            </w:r>
          </w:p>
        </w:tc>
      </w:tr>
      <w:tr w:rsidR="00B0336E" w:rsidRPr="00DB0686" w14:paraId="60A93C0E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69C8226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59E20DE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5201EE3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0D1C52B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6B1D8B8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A899E7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B0336E" w:rsidRPr="00DB0686" w14:paraId="0F87F60C" w14:textId="77777777" w:rsidTr="00B033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74FED55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1E0D554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71877C7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37C6F20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189A085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2C82517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6B556D1B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45F080E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11AB6CB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136A5C4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6A86E44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25FC702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7A4CEB3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B0336E" w:rsidRPr="00DB0686" w14:paraId="57BA8EE7" w14:textId="77777777" w:rsidTr="00B033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0A2CF1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6DB8D91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662CA5F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5755803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7457A24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7AA68BC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1416B083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2CD1AA6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6F6F1B1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6ED5FA4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17DFD7C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491996C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0D43950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B0336E" w:rsidRPr="00DB0686" w14:paraId="2BB3DCD7" w14:textId="77777777" w:rsidTr="00B0336E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0977CDB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195E721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3A4A16A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551BDF8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3A87464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5AA0D94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266DE149" w14:textId="77777777" w:rsidTr="00B0336E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4D9E042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27F61A4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66FE27A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23A1DFD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129E9D2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332F176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575</w:t>
            </w:r>
          </w:p>
        </w:tc>
      </w:tr>
      <w:tr w:rsidR="00B0336E" w:rsidRPr="00DB0686" w14:paraId="277BFC91" w14:textId="77777777" w:rsidTr="00B0336E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0BC2F7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45D127A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6A2B372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7FF8C37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404577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457178C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</w:tr>
      <w:tr w:rsidR="00B0336E" w:rsidRPr="00DB0686" w14:paraId="0D32C706" w14:textId="77777777" w:rsidTr="00B0336E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F057D0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4D09634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3EB5ABA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02BDECB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47889D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14099AA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B0336E" w:rsidRPr="00DB0686" w14:paraId="6AB472E8" w14:textId="77777777" w:rsidTr="00B0336E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1D48191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2337174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3E178F9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3C73E56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33E29CB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3B2709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0825059D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2898F57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14ED1BF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2363DB6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22DE209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7F69488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0B19B19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B0336E" w:rsidRPr="00DB0686" w14:paraId="5A6D132B" w14:textId="77777777" w:rsidTr="00B0336E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136B527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11DE660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4B9DF15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72885A4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3BBC7ED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1E62926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423CF46C" w14:textId="77777777" w:rsidTr="00B0336E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19AF70D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1567103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52BCA9A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62DC131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00674F7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5B7BFD1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B0336E" w:rsidRPr="00DB0686" w14:paraId="353AD445" w14:textId="77777777" w:rsidTr="00B0336E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2576514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2832125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5CD531E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66BDFAC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3E8E55C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7A26C70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16F8678C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2C3F31F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4DE57BC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324EEED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0D19A99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24FC2DE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454F9F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0336E" w:rsidRPr="00DB0686" w14:paraId="249B61F2" w14:textId="77777777" w:rsidTr="00B0336E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22191B0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6FA1486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37A0EAD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471F931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50EFB6D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335F59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293134F8" w14:textId="77777777" w:rsidTr="00B0336E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72FB334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157C9B7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5FD91B5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62250AE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DE31E0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0B8F636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0336E" w:rsidRPr="00DB0686" w14:paraId="14848784" w14:textId="77777777" w:rsidTr="00B0336E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1AD9AC2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2E3CA92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67DB4E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71C96DC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58A4784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549DAA3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3282865F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7E251F5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3B03B66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1F28ED5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78E631A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38E0D4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5255CA0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B0336E" w:rsidRPr="00DB0686" w14:paraId="428FAF89" w14:textId="77777777" w:rsidTr="00B033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1ED4842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400028C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6177447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7ECF22F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4466C18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7EF6C8C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57E22CB3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194F17B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40321D8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C42725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0A86ED6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42938A3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4B890BB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B0336E" w:rsidRPr="00DB0686" w14:paraId="335333F0" w14:textId="77777777" w:rsidTr="00B0336E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5557FE1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584B7E2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540F31F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ED6F34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2C8B270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70E554D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210F0459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246CA5B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7C4BF0B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581CF12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6FDEB50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77C3DC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54AE12D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B0336E" w:rsidRPr="00DB0686" w14:paraId="1FF1F896" w14:textId="77777777" w:rsidTr="00B0336E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124E5B5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09EBF50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1C07CBC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69703E9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0B485BA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20692FC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495CDFDF" w14:textId="77777777" w:rsidTr="00B0336E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ED7C99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238070E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40B8557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38AFC20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5AB1607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65ED505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B0336E" w:rsidRPr="00DB0686" w14:paraId="0DCD4533" w14:textId="77777777" w:rsidTr="00B0336E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729B32EC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0455566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258CBD2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185F462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085609A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5B1F1E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257298FF" w14:textId="77777777" w:rsidTr="00B0336E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427C654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39A7835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0CA4909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67C7FC6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49DCF25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5F39EA7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B0336E" w:rsidRPr="00DB0686" w14:paraId="20B40C04" w14:textId="77777777" w:rsidTr="00B0336E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768F42A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1F828C4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5B1B2E8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613D8B8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5A71D3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450FC67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43166171" w14:textId="77777777" w:rsidTr="00B033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4EFFED2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040878F1" w:rsidR="00B0336E" w:rsidRPr="003B51B0" w:rsidRDefault="00AA1FE6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</w:t>
            </w:r>
            <w:r w:rsidR="00B0336E">
              <w:rPr>
                <w:rFonts w:ascii="Bookman Old Style" w:hAnsi="Bookman Old Style"/>
                <w:sz w:val="20"/>
                <w:szCs w:val="20"/>
              </w:rPr>
              <w:t xml:space="preserve">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0B40B82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2ED7F1F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11E4814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4C1B4F8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B0336E" w:rsidRPr="00DB0686" w14:paraId="4D4C4BD1" w14:textId="77777777" w:rsidTr="00B0336E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148E5DA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7F89C5C3" w:rsidR="00B0336E" w:rsidRPr="003B51B0" w:rsidRDefault="00267EE9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</w:t>
            </w:r>
            <w:r w:rsidR="000710B4">
              <w:rPr>
                <w:rFonts w:ascii="Bookman Old Style" w:hAnsi="Bookman Old Style"/>
                <w:sz w:val="20"/>
                <w:szCs w:val="20"/>
              </w:rPr>
              <w:t>2</w:t>
            </w:r>
            <w:r w:rsidR="00B0336E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0B08086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5DB35E2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412EF75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193180B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-3,9</w:t>
            </w:r>
          </w:p>
        </w:tc>
      </w:tr>
      <w:tr w:rsidR="00B0336E" w:rsidRPr="00DB0686" w14:paraId="628D88C8" w14:textId="77777777" w:rsidTr="00B0336E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47152ED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7F034DF" w:rsidR="00B0336E" w:rsidRPr="003B51B0" w:rsidRDefault="00AA1FE6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</w:t>
            </w:r>
            <w:r w:rsidR="00B0336E">
              <w:rPr>
                <w:rFonts w:ascii="Bookman Old Style" w:hAnsi="Bookman Old Style"/>
                <w:sz w:val="20"/>
                <w:szCs w:val="20"/>
              </w:rPr>
              <w:t xml:space="preserve">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03FFC21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797499A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13B12FF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15CB223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B0336E" w:rsidRPr="00DB0686" w14:paraId="21E8A7E0" w14:textId="77777777" w:rsidTr="00B0336E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09AD7A8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2496EF3F" w:rsidR="00B0336E" w:rsidRPr="003B51B0" w:rsidRDefault="00267EE9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</w:t>
            </w:r>
            <w:r w:rsidR="00B0336E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50E5D0F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3E84D47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3DFEBF9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6E1649A3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-3,9</w:t>
            </w:r>
          </w:p>
        </w:tc>
      </w:tr>
      <w:tr w:rsidR="00B0336E" w:rsidRPr="00DB0686" w14:paraId="5E490633" w14:textId="77777777" w:rsidTr="00B0336E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235C62F7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768129C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48C0A57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63702878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44E77612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426613C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B0336E" w:rsidRPr="00DB0686" w14:paraId="50D06157" w14:textId="77777777" w:rsidTr="00B0336E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6C3D2F2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1D6EE43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3280B9ED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6031131E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733FF9E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6854B774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0336E" w:rsidRPr="00DB0686" w14:paraId="411AD4F4" w14:textId="77777777" w:rsidTr="00B0336E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1CCA837A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6DD8BA91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21B989F5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004994B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5CF3810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2F2A15D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B0336E" w:rsidRPr="00DB0686" w14:paraId="05CCD40F" w14:textId="77777777" w:rsidTr="00B0336E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B0336E" w:rsidRPr="00DB0686" w:rsidRDefault="00B0336E" w:rsidP="00B033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B0336E" w:rsidRPr="00DB0686" w:rsidRDefault="00B0336E" w:rsidP="00B033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35EC0BD6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7382768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040F8179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6BF60B5F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1B7F8D0B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0936B630" w:rsidR="00B0336E" w:rsidRPr="003B51B0" w:rsidRDefault="00B0336E" w:rsidP="00B033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329AAC2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B0336E">
        <w:rPr>
          <w:rFonts w:ascii="Bookman Old Style" w:hAnsi="Bookman Old Style" w:cs="Times New Roman"/>
          <w:sz w:val="20"/>
          <w:szCs w:val="20"/>
        </w:rPr>
        <w:t>24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AC7B70">
        <w:rPr>
          <w:rFonts w:ascii="Bookman Old Style" w:hAnsi="Bookman Old Style" w:cs="Times New Roman"/>
          <w:sz w:val="20"/>
          <w:szCs w:val="20"/>
        </w:rPr>
        <w:t>avril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  <w:bookmarkStart w:id="4" w:name="_GoBack"/>
      <w:bookmarkEnd w:id="4"/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FAD359" w14:textId="77777777" w:rsidR="004875E4" w:rsidRDefault="004875E4" w:rsidP="00724F98">
      <w:r>
        <w:separator/>
      </w:r>
    </w:p>
  </w:endnote>
  <w:endnote w:type="continuationSeparator" w:id="0">
    <w:p w14:paraId="50612B9F" w14:textId="77777777" w:rsidR="004875E4" w:rsidRDefault="004875E4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0710B4" w:rsidRDefault="000710B4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0710B4" w:rsidRDefault="000710B4">
    <w:pPr>
      <w:pStyle w:val="Pieddepage"/>
    </w:pPr>
    <w:r>
      <w:rPr>
        <w:noProof/>
        <w:lang w:eastAsia="fr-FR"/>
      </w:rPr>
      <w:drawing>
        <wp:inline distT="0" distB="0" distL="0" distR="0" wp14:anchorId="1C4CD211" wp14:editId="78110D3A">
          <wp:extent cx="9380505" cy="755650"/>
          <wp:effectExtent l="0" t="0" r="0" b="635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0505" cy="755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DD071B" w14:textId="77777777" w:rsidR="004875E4" w:rsidRDefault="004875E4" w:rsidP="00724F98">
      <w:r>
        <w:separator/>
      </w:r>
    </w:p>
  </w:footnote>
  <w:footnote w:type="continuationSeparator" w:id="0">
    <w:p w14:paraId="321E3276" w14:textId="77777777" w:rsidR="004875E4" w:rsidRDefault="004875E4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0710B4" w:rsidRDefault="000710B4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0710B4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0710B4" w:rsidRDefault="000710B4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0710B4" w:rsidRDefault="000710B4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0710B4" w:rsidRDefault="000710B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9B8"/>
    <w:rsid w:val="00266D81"/>
    <w:rsid w:val="0026742E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7DE5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40406"/>
    <w:rsid w:val="003415BE"/>
    <w:rsid w:val="0034229F"/>
    <w:rsid w:val="00342959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4F31"/>
    <w:rsid w:val="00446630"/>
    <w:rsid w:val="0045624A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977EE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B00F59"/>
    <w:rsid w:val="00B0336E"/>
    <w:rsid w:val="00B045B1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F9A"/>
    <w:rsid w:val="00B54297"/>
    <w:rsid w:val="00B54EE0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33A1"/>
    <w:rsid w:val="00C94958"/>
    <w:rsid w:val="00C949D0"/>
    <w:rsid w:val="00C97C0B"/>
    <w:rsid w:val="00CA5657"/>
    <w:rsid w:val="00CB1B5A"/>
    <w:rsid w:val="00CC3DEE"/>
    <w:rsid w:val="00CC438C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70AF6-B0E5-4CEE-9D6A-696CA0199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5454</TotalTime>
  <Pages>4</Pages>
  <Words>892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307</cp:revision>
  <cp:lastPrinted>2025-04-17T09:14:00Z</cp:lastPrinted>
  <dcterms:created xsi:type="dcterms:W3CDTF">2023-03-17T10:01:00Z</dcterms:created>
  <dcterms:modified xsi:type="dcterms:W3CDTF">2025-04-25T11:15:00Z</dcterms:modified>
</cp:coreProperties>
</file>