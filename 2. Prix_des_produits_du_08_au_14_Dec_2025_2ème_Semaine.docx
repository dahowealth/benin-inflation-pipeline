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55AD0D4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146EE7">
        <w:rPr>
          <w:rFonts w:ascii="Bookman Old Style" w:hAnsi="Bookman Old Style"/>
          <w:b/>
          <w:bCs/>
        </w:rPr>
        <w:t>08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146EE7">
        <w:rPr>
          <w:rFonts w:ascii="Bookman Old Style" w:hAnsi="Bookman Old Style"/>
          <w:b/>
          <w:bCs/>
        </w:rPr>
        <w:t>14</w:t>
      </w:r>
      <w:r w:rsidR="00EB3DFF">
        <w:rPr>
          <w:rFonts w:ascii="Bookman Old Style" w:hAnsi="Bookman Old Style"/>
          <w:b/>
          <w:bCs/>
        </w:rPr>
        <w:t xml:space="preserve"> </w:t>
      </w:r>
      <w:r w:rsidR="00E1681A">
        <w:rPr>
          <w:rFonts w:ascii="Bookman Old Style" w:hAnsi="Bookman Old Style"/>
          <w:b/>
          <w:bCs/>
        </w:rPr>
        <w:t>déc</w:t>
      </w:r>
      <w:r w:rsidR="00773D0D">
        <w:rPr>
          <w:rFonts w:ascii="Bookman Old Style" w:hAnsi="Bookman Old Style"/>
          <w:b/>
          <w:bCs/>
        </w:rPr>
        <w:t>em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25731D" w:rsidRPr="00DB0686" w14:paraId="64DA6EB3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243A2F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2753F3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ACFE3C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29B6060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762C94D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078BCE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25731D" w:rsidRPr="00DB0686" w14:paraId="1012B13A" w14:textId="77777777" w:rsidTr="0025731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07FB899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4D8D321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5AA9BA1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5FB146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400C613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DE338A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59E1307C" w14:textId="77777777" w:rsidTr="0025731D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FAEA8F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663E2F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F38D42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7E54CA1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3756007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5743FEC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25731D" w:rsidRPr="00DB0686" w14:paraId="7D48F741" w14:textId="77777777" w:rsidTr="0025731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C7E9BD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4E17364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48B5A09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459A161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3B11959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FFC338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-6,6</w:t>
            </w:r>
          </w:p>
        </w:tc>
      </w:tr>
      <w:tr w:rsidR="0025731D" w:rsidRPr="00DB0686" w14:paraId="05EDBB24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1F86053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006F8ED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69E31C4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532A69C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5766BF9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7A5352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25731D" w:rsidRPr="00DB0686" w14:paraId="7C7084EF" w14:textId="77777777" w:rsidTr="0025731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DD83D9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5659126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8A4D8C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2725293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710C1AE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3D4969B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55928F54" w14:textId="77777777" w:rsidTr="0025731D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2100818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41F6051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04A99BB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A2B5B3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F5D621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DCE4C7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25731D" w:rsidRPr="00DB0686" w14:paraId="0D8B32F6" w14:textId="77777777" w:rsidTr="0025731D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3674E1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74184C3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680BE25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5625662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CCD35B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06EE91D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597D72CB" w14:textId="77777777" w:rsidTr="0025731D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677C89C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5943783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6AD597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141448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71B85F9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76AA019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25731D" w:rsidRPr="00DB0686" w14:paraId="040F7FD9" w14:textId="77777777" w:rsidTr="0025731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ED8526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5A15EA2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033374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31CCF4A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77F6957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5A40F2D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6DF8DFC7" w14:textId="77777777" w:rsidTr="0025731D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71F386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2C858D5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8777DC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AB976E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9A5832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399688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25731D" w:rsidRPr="00DB0686" w14:paraId="6289F99A" w14:textId="77777777" w:rsidTr="0025731D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412382F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645B276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441A59C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7DD217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C88213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4FB791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425EB410" w14:textId="77777777" w:rsidTr="0025731D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1D48D94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DD64CF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39327D8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4370B60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C6F4A7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0AEA91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25731D" w:rsidRPr="00DB0686" w14:paraId="30E78FFE" w14:textId="77777777" w:rsidTr="0025731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9B5D9A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9F2447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6A0999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B6C714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59C846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5079E4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3FD5ADB3" w14:textId="77777777" w:rsidTr="0025731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25731D" w:rsidRPr="00DC1CE4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5722465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418B5D8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347186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299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2A25E1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58278F9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C8EE81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780</w:t>
            </w:r>
          </w:p>
        </w:tc>
      </w:tr>
      <w:tr w:rsidR="0025731D" w:rsidRPr="00DB0686" w14:paraId="0281CA7F" w14:textId="77777777" w:rsidTr="0025731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6435754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712CFF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41ABECC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24C738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E8266E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794C368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</w:tr>
      <w:tr w:rsidR="0025731D" w:rsidRPr="00DB0686" w14:paraId="428F63AB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26C012C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24F9D8C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5CE924F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315B940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B31EB8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55BFB1B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287</w:t>
            </w:r>
          </w:p>
        </w:tc>
      </w:tr>
      <w:tr w:rsidR="0025731D" w:rsidRPr="00DB0686" w14:paraId="63262B4B" w14:textId="77777777" w:rsidTr="0025731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B1AE3D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1B8CA19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32DA76F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CEA6FD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C5DD1F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6D9F41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</w:tr>
      <w:tr w:rsidR="0025731D" w:rsidRPr="00DB0686" w14:paraId="5750E4A0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6F8399A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14C7194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44DA696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4DB0461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34BC6B9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E089CF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</w:tr>
      <w:tr w:rsidR="0025731D" w:rsidRPr="00DB0686" w14:paraId="4CB2C9CF" w14:textId="77777777" w:rsidTr="0025731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6898FF3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B85730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99C04E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EACDEB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2EE0587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10E51F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</w:tr>
      <w:tr w:rsidR="0025731D" w:rsidRPr="00DB0686" w14:paraId="42B32853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6BFF2B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554F64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6C785E3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227F660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6F6293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1 047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4C8ECBE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1 014</w:t>
            </w:r>
          </w:p>
        </w:tc>
      </w:tr>
      <w:tr w:rsidR="0025731D" w:rsidRPr="00DB0686" w14:paraId="0DEB7461" w14:textId="77777777" w:rsidTr="0025731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223FF00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3E07BDE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72FAF0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D30BD8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27BC766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2208EC9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</w:tr>
      <w:tr w:rsidR="0025731D" w:rsidRPr="00DB0686" w14:paraId="60A93C0E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CBF365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31C0E98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427ECE4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0E447B1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0BB7C83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336C255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25731D" w:rsidRPr="00DB0686" w14:paraId="0F87F60C" w14:textId="77777777" w:rsidTr="0025731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191AED3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1B82BEB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5E04702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DDA323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8CB635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37E81A1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6B556D1B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77F09B0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7CDC8CA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758C58E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3498051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3CA0106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02802A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25731D" w:rsidRPr="00DB0686" w14:paraId="57BA8EE7" w14:textId="77777777" w:rsidTr="0025731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51FFE5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3132832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49A480B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83D5B4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0BE1565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2825C71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</w:tr>
      <w:tr w:rsidR="0025731D" w:rsidRPr="00DB0686" w14:paraId="1416B083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096188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7547711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5C3FA75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B94559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1392B3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672E566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25731D" w:rsidRPr="00DB0686" w14:paraId="2BB3DCD7" w14:textId="77777777" w:rsidTr="0025731D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7CBB5DA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109826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BD1CFA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F255F4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63E86E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4731DE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266DE149" w14:textId="77777777" w:rsidTr="0025731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16DDB5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9A3667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401006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5D96764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0B17350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54342A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</w:tr>
      <w:tr w:rsidR="0025731D" w:rsidRPr="00DB0686" w14:paraId="277BFC91" w14:textId="77777777" w:rsidTr="0025731D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768E768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5DF2DC2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4D5B76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E57FC9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BF606F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2622FB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0D32C706" w14:textId="77777777" w:rsidTr="0025731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E7771C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20FA8A9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243427B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CB2F09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BCD72A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82DEC3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25731D" w:rsidRPr="00DB0686" w14:paraId="6AB472E8" w14:textId="77777777" w:rsidTr="0025731D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AF1DE5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314A828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99E157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7CA9E3E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5DE5412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10AADD3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0825059D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595EFE6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2B9D99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ECE182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51A93E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8288F2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3D9BEDC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25731D" w:rsidRPr="00DB0686" w14:paraId="5A6D132B" w14:textId="77777777" w:rsidTr="0025731D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6890F19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128B280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2E67F4E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516A7FA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585D2FD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8F5E1B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423CF46C" w14:textId="77777777" w:rsidTr="0025731D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D4A0CC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FA67C6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946430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5624403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3CD5985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D7918A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25731D" w:rsidRPr="00DB0686" w14:paraId="353AD445" w14:textId="77777777" w:rsidTr="0025731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53EC67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64B1E12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7057FD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70B8E4F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04B76FE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5969E0D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16F8678C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1F77A52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4AF13A1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23EA763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01EBD12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CBEA26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050D060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5731D" w:rsidRPr="00DB0686" w14:paraId="249B61F2" w14:textId="77777777" w:rsidTr="0025731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8675C7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0501E94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99ED83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5D6A84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3D61669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0776ABC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293134F8" w14:textId="77777777" w:rsidTr="0025731D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3360763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1D1655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390E2E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4283782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021EA51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394E1F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5731D" w:rsidRPr="00DB0686" w14:paraId="14848784" w14:textId="77777777" w:rsidTr="0025731D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B9EC10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339ED36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0AB1BF2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020259A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AE0EE3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91BFCB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3282865F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76CA1D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67565DA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5E13C37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14DE3F4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0EEC6F7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3894DB5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25731D" w:rsidRPr="00DB0686" w14:paraId="428FAF89" w14:textId="77777777" w:rsidTr="0025731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0FE5C67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38E27F0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074D6D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00FE09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743328B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200A29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57E22CB3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040E025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3F53EF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7DDA6BE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49A0D6F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4574F0F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58FEB04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25731D" w:rsidRPr="00DB0686" w14:paraId="335333F0" w14:textId="77777777" w:rsidTr="0025731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762AC8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7361F7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736C82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6F52E58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BD23DA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0E3696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210F0459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7600EC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424F840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38BCE90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4A9B38F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27F22F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15BC05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25731D" w:rsidRPr="00DB0686" w14:paraId="1FF1F896" w14:textId="77777777" w:rsidTr="0025731D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9A8440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0775F5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77D4EB0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2E47DF7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7355F50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31871BE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495CDFDF" w14:textId="77777777" w:rsidTr="0025731D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022444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EFDFCA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533A857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3D94228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3CCD3C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E68583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25731D" w:rsidRPr="00DB0686" w14:paraId="0DCD4533" w14:textId="77777777" w:rsidTr="0025731D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5D0C05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6F10B2C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272A8F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0947D78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12F322F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9C7A42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257298FF" w14:textId="77777777" w:rsidTr="0025731D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0893B2C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3446C7B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08065D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5D1BEFC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0236037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6226B4A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25731D" w:rsidRPr="00DB0686" w14:paraId="20B40C04" w14:textId="77777777" w:rsidTr="0025731D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F0BE76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40A2BDA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1D6458F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36507E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6677C1D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E7314F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43166171" w14:textId="77777777" w:rsidTr="0025731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90AA2A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03C889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54D2FC9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0DFCD79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2364A09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52C3D7A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5731D" w:rsidRPr="00DB0686" w14:paraId="4D4C4BD1" w14:textId="77777777" w:rsidTr="0025731D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B5A40D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5A4E1C1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EB61C9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0560449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389B7FC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8AADC9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628D88C8" w14:textId="77777777" w:rsidTr="0025731D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25F451D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2768C42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347D510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5BA8BE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D7407A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F07237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5731D" w:rsidRPr="00DB0686" w14:paraId="21E8A7E0" w14:textId="77777777" w:rsidTr="0025731D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3583560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E90C9F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D82B3D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1A447D7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F81621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03F1595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5E490633" w14:textId="77777777" w:rsidTr="0025731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09D5D3A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9344E2D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10B7982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438F31E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E7FFDE6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418569CC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25731D" w:rsidRPr="00DB0686" w14:paraId="50D06157" w14:textId="77777777" w:rsidTr="0025731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AF2A61E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2534B06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1C6BC3F7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3DE0AAE3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378AB290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60BCF2E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5731D" w:rsidRPr="00DB0686" w14:paraId="411AD4F4" w14:textId="77777777" w:rsidTr="0025731D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358A700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3B32942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89F0DC2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B08F5BA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0AF2EA18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6389A5E4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25731D" w:rsidRPr="00DB0686" w14:paraId="05CCD40F" w14:textId="77777777" w:rsidTr="0025731D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25731D" w:rsidRPr="00DB0686" w:rsidRDefault="0025731D" w:rsidP="0025731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25731D" w:rsidRPr="00DB0686" w:rsidRDefault="0025731D" w:rsidP="0025731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7859FAF5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D915E8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769383F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16FC44B9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0001014B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7C60B6A1" w:rsidR="0025731D" w:rsidRPr="003B51B0" w:rsidRDefault="0025731D" w:rsidP="0025731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3BE69F2F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25731D">
        <w:rPr>
          <w:rFonts w:ascii="Bookman Old Style" w:hAnsi="Bookman Old Style" w:cs="Times New Roman"/>
          <w:sz w:val="20"/>
          <w:szCs w:val="20"/>
        </w:rPr>
        <w:t>29</w:t>
      </w:r>
      <w:bookmarkStart w:id="4" w:name="_GoBack"/>
      <w:bookmarkEnd w:id="4"/>
      <w:r w:rsidR="008027DD">
        <w:rPr>
          <w:rFonts w:ascii="Bookman Old Style" w:hAnsi="Bookman Old Style" w:cs="Times New Roman"/>
          <w:sz w:val="20"/>
          <w:szCs w:val="20"/>
        </w:rPr>
        <w:t xml:space="preserve"> décembre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ABD95" w14:textId="77777777" w:rsidR="00B93B92" w:rsidRDefault="00B93B92" w:rsidP="00724F98">
      <w:r>
        <w:separator/>
      </w:r>
    </w:p>
  </w:endnote>
  <w:endnote w:type="continuationSeparator" w:id="0">
    <w:p w14:paraId="3A0D0EB8" w14:textId="77777777" w:rsidR="00B93B92" w:rsidRDefault="00B93B92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E1681A" w:rsidRDefault="00E1681A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E1681A" w:rsidRDefault="00E1681A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26168" w14:textId="77777777" w:rsidR="00B93B92" w:rsidRDefault="00B93B92" w:rsidP="00724F98">
      <w:r>
        <w:separator/>
      </w:r>
    </w:p>
  </w:footnote>
  <w:footnote w:type="continuationSeparator" w:id="0">
    <w:p w14:paraId="526D0351" w14:textId="77777777" w:rsidR="00B93B92" w:rsidRDefault="00B93B92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E1681A" w:rsidRDefault="00E1681A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E1681A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E1681A" w:rsidRDefault="00E1681A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E1681A" w:rsidRDefault="00E1681A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E1681A" w:rsidRDefault="00E1681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2D99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83722-DF8B-461F-9718-B6711517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7054</TotalTime>
  <Pages>4</Pages>
  <Words>907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404</cp:revision>
  <cp:lastPrinted>2025-09-22T07:58:00Z</cp:lastPrinted>
  <dcterms:created xsi:type="dcterms:W3CDTF">2023-03-17T10:01:00Z</dcterms:created>
  <dcterms:modified xsi:type="dcterms:W3CDTF">2025-12-30T12:28:00Z</dcterms:modified>
</cp:coreProperties>
</file>