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2A8C170" w:rsidR="00F16A42" w:rsidRPr="00F62FFA" w:rsidRDefault="00A43C42" w:rsidP="00F16A42">
      <w:pPr>
        <w:spacing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9C105C">
        <w:rPr>
          <w:rFonts w:ascii="Bookman Old Style" w:hAnsi="Bookman Old Style"/>
          <w:b/>
          <w:bCs/>
        </w:rPr>
        <w:t>2</w:t>
      </w:r>
      <w:r w:rsidR="00BD5F8F">
        <w:rPr>
          <w:rFonts w:ascii="Bookman Old Style" w:hAnsi="Bookman Old Style"/>
          <w:b/>
          <w:bCs/>
        </w:rPr>
        <w:t>7 janvier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BD5F8F">
        <w:rPr>
          <w:rFonts w:ascii="Bookman Old Style" w:hAnsi="Bookman Old Style"/>
          <w:b/>
          <w:bCs/>
        </w:rPr>
        <w:t>0</w:t>
      </w:r>
      <w:r w:rsidR="009C105C">
        <w:rPr>
          <w:rFonts w:ascii="Bookman Old Style" w:hAnsi="Bookman Old Style"/>
          <w:b/>
          <w:bCs/>
        </w:rPr>
        <w:t>2</w:t>
      </w:r>
      <w:r w:rsidR="00242497">
        <w:rPr>
          <w:rFonts w:ascii="Bookman Old Style" w:hAnsi="Bookman Old Style"/>
          <w:b/>
          <w:bCs/>
        </w:rPr>
        <w:t xml:space="preserve"> </w:t>
      </w:r>
      <w:r w:rsidR="00BD5F8F">
        <w:rPr>
          <w:rFonts w:ascii="Bookman Old Style" w:hAnsi="Bookman Old Style"/>
          <w:b/>
          <w:bCs/>
        </w:rPr>
        <w:t>févr</w:t>
      </w:r>
      <w:r w:rsidR="00E8110B">
        <w:rPr>
          <w:rFonts w:ascii="Bookman Old Style" w:hAnsi="Bookman Old Style"/>
          <w:b/>
          <w:bCs/>
        </w:rPr>
        <w:t>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0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0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D5F8F" w:rsidRPr="00DB0686" w14:paraId="64DA6EB3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46FCC2E6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noWrap/>
            <w:vAlign w:val="center"/>
            <w:hideMark/>
          </w:tcPr>
          <w:p w14:paraId="69CDB97C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51BDBD" w14:textId="6E99CE9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E8C086" w14:textId="6110F56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2E8562" w14:textId="4804050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BFDCFD" w14:textId="2D920FA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8DAE54" w14:textId="5F09D74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658CE1" w14:textId="3A6E338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BD5F8F" w:rsidRPr="00DB0686" w14:paraId="1012B13A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4C0ED2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F2B04F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7A94F4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F58FFF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71C94E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1906F02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59E1307C" w14:textId="77777777" w:rsidTr="00BD5F8F">
        <w:trPr>
          <w:trHeight w:val="251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3825AF60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noWrap/>
            <w:vAlign w:val="center"/>
            <w:hideMark/>
          </w:tcPr>
          <w:p w14:paraId="18C5BD49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FB50F7" w14:textId="7CFD921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5DFD74" w14:textId="30F0382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D1305E" w14:textId="28D2277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96F34" w14:textId="4E03ACD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6BC47B" w14:textId="7A7ABA7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5D6B10" w14:textId="12E232F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BD5F8F" w:rsidRPr="00DB0686" w14:paraId="7D48F741" w14:textId="77777777" w:rsidTr="00BD5F8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13FF195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B444C2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E1FB96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664E1A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2EADAD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9C7622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05EDBB24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73427212" w14:textId="3D3036BE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noWrap/>
            <w:vAlign w:val="center"/>
            <w:hideMark/>
          </w:tcPr>
          <w:p w14:paraId="571F075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685BC2" w14:textId="2469236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94F732" w14:textId="264FD28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FDC0B36" w14:textId="279D846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A6EC7D" w14:textId="653FF2A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CB3108" w14:textId="68CE447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24CD89" w14:textId="36EDAB6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BD5F8F" w:rsidRPr="00DB0686" w14:paraId="7C7084EF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2DDD9E8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5275B2B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11C9CA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87D283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1405082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0FA5D71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55928F54" w14:textId="77777777" w:rsidTr="00BD5F8F">
        <w:trPr>
          <w:trHeight w:val="360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03A8BC57" w14:textId="1BB9AD0B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noWrap/>
            <w:vAlign w:val="center"/>
            <w:hideMark/>
          </w:tcPr>
          <w:p w14:paraId="7B4DFE4A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214EEC" w14:textId="3B035E0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DD9F41" w14:textId="0D6F30B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3373A1" w14:textId="6D8F20B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E7BA6E" w14:textId="2D11C66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E81117" w14:textId="3A2EAAA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E44E09" w14:textId="6B00A8B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BD5F8F" w:rsidRPr="00DB0686" w14:paraId="0D8B32F6" w14:textId="77777777" w:rsidTr="00BD5F8F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7B2020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12B20AF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03FE4E2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05F1DF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649E2D3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E4203A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597D72CB" w14:textId="77777777" w:rsidTr="00BD5F8F">
        <w:trPr>
          <w:trHeight w:val="150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302EB693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0B1EE984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F124B3" w14:textId="7ECCB92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19C643" w14:textId="6F3D449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D7CD02" w14:textId="7713A83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E0A94F" w14:textId="4B602D1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CBFE8A" w14:textId="0E6B947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F0A884" w14:textId="34CC5BE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BD5F8F" w:rsidRPr="00DB0686" w14:paraId="040F7FD9" w14:textId="77777777" w:rsidTr="00BD5F8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B30666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9782AB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3EE887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6514EA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FDD97F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E4FF37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6DF8DFC7" w14:textId="77777777" w:rsidTr="00BD5F8F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noWrap/>
            <w:vAlign w:val="center"/>
          </w:tcPr>
          <w:p w14:paraId="158117D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7B7E3A" w14:textId="6E7E973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A62D9E" w14:textId="2330EA5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30E93A" w14:textId="7D8C3DB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704651" w14:textId="3E3ED3E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4648A6" w14:textId="252CA27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5DDD20" w14:textId="5CF4F47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BD5F8F" w:rsidRPr="00DB0686" w14:paraId="6289F99A" w14:textId="77777777" w:rsidTr="00BD5F8F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7C2EBD7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898F16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F472DC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406DBF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240F26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86000D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425EB410" w14:textId="77777777" w:rsidTr="00BD5F8F">
        <w:trPr>
          <w:trHeight w:val="270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623961F5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4E6FEC1D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C1F4E5" w14:textId="497478E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DCBF4C" w14:textId="5E1301E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A392BD" w14:textId="23CD57F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41251F" w14:textId="608DA64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39BC2E" w14:textId="3350235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F4E0BD" w14:textId="50CDB9C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830</w:t>
            </w:r>
          </w:p>
        </w:tc>
      </w:tr>
      <w:tr w:rsidR="00BD5F8F" w:rsidRPr="00DB0686" w14:paraId="30E78FFE" w14:textId="77777777" w:rsidTr="00BD5F8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BA9605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FBA4ED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4BCD7C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4DF2C3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655907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39165F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3FD5ADB3" w14:textId="77777777" w:rsidTr="00BD5F8F">
        <w:trPr>
          <w:trHeight w:val="365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3E8BCB0E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13F9B261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3CE1FE" w14:textId="173B961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B6B44D" w14:textId="69A77C8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2FBE86" w14:textId="5E8D3C7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ACD844" w14:textId="5465F43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F1B4BE" w14:textId="25905A1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404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AFC999" w14:textId="7260C2C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981</w:t>
            </w:r>
          </w:p>
        </w:tc>
      </w:tr>
      <w:tr w:rsidR="00BD5F8F" w:rsidRPr="00DB0686" w14:paraId="0281CA7F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75B2D95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4440E0F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42EB4C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CFB048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5BB509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438B8B8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</w:tr>
      <w:tr w:rsidR="00BD5F8F" w:rsidRPr="00DB0686" w14:paraId="428F63AB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48421A9D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2B03E6E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BD4185" w14:textId="620F267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767DB" w14:textId="6C9CE13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A7FC8D" w14:textId="0259F7D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906557" w14:textId="215197B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8CBCAF" w14:textId="1A90B99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2F45A3" w14:textId="1D08D3F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</w:tr>
      <w:tr w:rsidR="00BD5F8F" w:rsidRPr="00DB0686" w14:paraId="63262B4B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7B9FB2D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F9E7EF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54C991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58525E0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B413EA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70BCDE5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5750E4A0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4A57BE1A" w14:textId="0A72F044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2324CDD4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F90472" w14:textId="77ACB46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2C7FBA" w14:textId="6D796EA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2CD524" w14:textId="40FB4A3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F9A65D" w14:textId="55904F0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7000EC" w14:textId="4FE0B5A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E02DFB" w14:textId="2FE999E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</w:tr>
      <w:tr w:rsidR="00BD5F8F" w:rsidRPr="00DB0686" w14:paraId="4CB2C9CF" w14:textId="77777777" w:rsidTr="00BD5F8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479F7F6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4814A1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4E7EAA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724D97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F15280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69FCD7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</w:tr>
      <w:tr w:rsidR="00BD5F8F" w:rsidRPr="00DB0686" w14:paraId="42B32853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noWrap/>
            <w:vAlign w:val="center"/>
            <w:hideMark/>
          </w:tcPr>
          <w:p w14:paraId="01F4EED5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C7B12AF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888AFD" w14:textId="4F096F0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48B3FE" w14:textId="6F4C8EE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2E1E4B" w14:textId="536D79B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4D0961" w14:textId="02C564F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D7187" w14:textId="373EC42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A93716" w14:textId="592F0FD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832</w:t>
            </w:r>
          </w:p>
        </w:tc>
      </w:tr>
      <w:tr w:rsidR="00BD5F8F" w:rsidRPr="00DB0686" w14:paraId="0DEB7461" w14:textId="77777777" w:rsidTr="00BD5F8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C539D5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302C1FB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FE6D0B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83B0A4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F0FDD0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1F53454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</w:tr>
      <w:tr w:rsidR="00BD5F8F" w:rsidRPr="00DB0686" w14:paraId="60A93C0E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1CDC62BD" w14:textId="53D89BD3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4BAA9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39C29C" w14:textId="7D6F98F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EB8CA6" w14:textId="0C7C320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F9C11" w14:textId="23DFBC4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92F0E6" w14:textId="64C43DE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306E4A" w14:textId="00198CC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03D257" w14:textId="2D277B5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D5F8F" w:rsidRPr="00DB0686" w14:paraId="0F87F60C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2AF20FC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D35BCB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3126A8B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5DE150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6D5FE3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FE6824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6B556D1B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6DF6F0CA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noWrap/>
            <w:vAlign w:val="center"/>
            <w:hideMark/>
          </w:tcPr>
          <w:p w14:paraId="35806BB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05E50" w14:textId="3CBAD9A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1EE3F2" w14:textId="7CB019A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1BC6A7" w14:textId="0E21AAC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A0EBBB" w14:textId="6E26228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803089" w14:textId="70300DE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D2DC2D" w14:textId="3AF79A7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</w:tr>
      <w:tr w:rsidR="00BD5F8F" w:rsidRPr="00DB0686" w14:paraId="57BA8EE7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5B98761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04B938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25C4CF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23A873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7674D1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06F91AD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1416B083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2B090B23" w14:textId="39EEFB3E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noWrap/>
            <w:vAlign w:val="center"/>
            <w:hideMark/>
          </w:tcPr>
          <w:p w14:paraId="14FD01AE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361A05" w14:textId="1B86DE7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91194B" w14:textId="739DB8C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84262A" w14:textId="44DAD06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B903E2" w14:textId="100FD6E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D6BAC9" w14:textId="08CB0E8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C88803" w14:textId="4CF3225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BD5F8F" w:rsidRPr="00DB0686" w14:paraId="2BB3DCD7" w14:textId="77777777" w:rsidTr="00BD5F8F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712B6A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5303E7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DD7986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56DA774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3638D28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7B415C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266DE149" w14:textId="77777777" w:rsidTr="00BD5F8F">
        <w:trPr>
          <w:trHeight w:val="340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2E2BE718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noWrap/>
            <w:vAlign w:val="center"/>
            <w:hideMark/>
          </w:tcPr>
          <w:p w14:paraId="654D4607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84713A" w14:textId="7FD8BAA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F8B37B" w14:textId="6CC22F1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67BA" w14:textId="23DDE14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3A0F95" w14:textId="68F59E4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7485C6" w14:textId="035ADE0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3CAAB7" w14:textId="6CE5FE5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</w:tr>
      <w:tr w:rsidR="00BD5F8F" w:rsidRPr="00DB0686" w14:paraId="277BFC91" w14:textId="77777777" w:rsidTr="00BD5F8F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7B70B3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572B60B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E039BD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CC0A2C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943E8E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18D611F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</w:tr>
      <w:tr w:rsidR="00BD5F8F" w:rsidRPr="00DB0686" w14:paraId="0D32C706" w14:textId="77777777" w:rsidTr="00BD5F8F">
        <w:trPr>
          <w:trHeight w:val="340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5A95125A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noWrap/>
            <w:vAlign w:val="center"/>
            <w:hideMark/>
          </w:tcPr>
          <w:p w14:paraId="23EDF21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6C5B2D" w14:textId="76A2A72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F2C7DB" w14:textId="1436E05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E9F5CC" w14:textId="38D34E3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8779C2" w14:textId="0EB0D44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5701D5" w14:textId="4267C84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E39F8" w14:textId="720D858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BD5F8F" w:rsidRPr="00DB0686" w14:paraId="6AB472E8" w14:textId="77777777" w:rsidTr="00BD5F8F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40E8F1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6D5153B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42D1CB6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158789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80E558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063CD0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0825059D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noWrap/>
            <w:vAlign w:val="center"/>
            <w:hideMark/>
          </w:tcPr>
          <w:p w14:paraId="27A90C05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noWrap/>
            <w:vAlign w:val="center"/>
            <w:hideMark/>
          </w:tcPr>
          <w:p w14:paraId="1B3ED836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F95287" w14:textId="49EFB4A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DFE6BF" w14:textId="68719E7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A42831" w14:textId="253E15F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A6D4EA" w14:textId="48E7D09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42EB2D" w14:textId="3D1DBF9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44F2D6" w14:textId="4A7D339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D5F8F" w:rsidRPr="00DB0686" w14:paraId="5A6D132B" w14:textId="77777777" w:rsidTr="00BD5F8F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8577BE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47E462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413878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946DF8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DA9514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4B7FAF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423CF46C" w14:textId="77777777" w:rsidTr="00BD5F8F">
        <w:trPr>
          <w:trHeight w:val="255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258530F7" w14:textId="7DB0F641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01B42D21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3403B5" w14:textId="17F1742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7F23D9" w14:textId="7411799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8F3EBB" w14:textId="02AB081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66725D" w14:textId="535C420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3E18F3" w14:textId="46B92ED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5000D7" w14:textId="663933D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D5F8F" w:rsidRPr="00DB0686" w14:paraId="353AD445" w14:textId="77777777" w:rsidTr="00BD5F8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49EF991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8DC3E0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9E3530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2605D1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160EF1F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732F81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16F8678C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2CEE3475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495F3ABB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5CE3AF" w14:textId="4AFBD7D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97A2EA" w14:textId="0924899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51CBE4" w14:textId="0EBDD74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07BE5A" w14:textId="1884D12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1E31FA" w14:textId="76DE4A1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700EE6" w14:textId="2E704B3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D5F8F" w:rsidRPr="00DB0686" w14:paraId="249B61F2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70DE669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FB8137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16E683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4CD6AC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3AB4AB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B6C7AF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293134F8" w14:textId="77777777" w:rsidTr="00BD5F8F">
        <w:trPr>
          <w:trHeight w:val="293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78094446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168D1696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A8345C" w14:textId="61B616E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ED8C47" w14:textId="1CED441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2B7E59" w14:textId="0403AE6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9AEE3B" w14:textId="37B1E78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1B2155D" w14:textId="65AA78A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EA7902" w14:textId="3BACC78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D5F8F" w:rsidRPr="00DB0686" w14:paraId="14848784" w14:textId="77777777" w:rsidTr="00BD5F8F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B3E2EB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48D12C4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9EB182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91605F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A0A44C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554A41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3282865F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3B4F8348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noWrap/>
            <w:vAlign w:val="center"/>
            <w:hideMark/>
          </w:tcPr>
          <w:p w14:paraId="746C411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08EFD4" w14:textId="4B46A4F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E5A350" w14:textId="10A1870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B6DAF3" w14:textId="10F3A4B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FA8089" w14:textId="28A527F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21BC98" w14:textId="5D71A86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4CEF3B" w14:textId="2FA169B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D5F8F" w:rsidRPr="00DB0686" w14:paraId="428FAF89" w14:textId="77777777" w:rsidTr="00BD5F8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A696AC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05C4293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1AA1ABF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41DACC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C44D5F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4EF2F9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57E22CB3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1D4DFCB4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noWrap/>
            <w:vAlign w:val="center"/>
            <w:hideMark/>
          </w:tcPr>
          <w:p w14:paraId="53E4486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B9738C" w14:textId="4069257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92B88C" w14:textId="4D4E0F6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BEA1E9" w14:textId="308C483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563353" w14:textId="0D7A92E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FBBC2A" w14:textId="1E5FC09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6E55E6" w14:textId="61CCE6A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D5F8F" w:rsidRPr="00DB0686" w14:paraId="335333F0" w14:textId="77777777" w:rsidTr="00BD5F8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45BAB0F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38A2EC3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7DF83D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AFA264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5352D2C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FEF0AD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210F0459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noWrap/>
            <w:vAlign w:val="center"/>
          </w:tcPr>
          <w:p w14:paraId="7E7C90B9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C909CA" w14:textId="663B13F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89322C" w14:textId="0E8BD7C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5686C5" w14:textId="43898F9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7D03AA" w14:textId="29470FD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027143" w14:textId="4A2DDA3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C015BE" w14:textId="58CEB74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D5F8F" w:rsidRPr="00DB0686" w14:paraId="1FF1F896" w14:textId="77777777" w:rsidTr="00BD5F8F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1B52A9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CB3696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ED4170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C326F6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F47DB7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5DA32F0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495CDFDF" w14:textId="77777777" w:rsidTr="00BD5F8F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5A93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18933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895486" w14:textId="508A262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7C8134" w14:textId="708CB6F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7590A4" w14:textId="0C4F039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3ABADE" w14:textId="5C38046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1FC7F0" w14:textId="1473A92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46349A" w14:textId="685EB22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D5F8F" w:rsidRPr="00DB0686" w14:paraId="0DCD4533" w14:textId="77777777" w:rsidTr="00BD5F8F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DB11BA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17AB2E2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1C9ED87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E35BF2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2A3E875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842B4C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257298FF" w14:textId="77777777" w:rsidTr="00BD5F8F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noWrap/>
            <w:vAlign w:val="center"/>
          </w:tcPr>
          <w:p w14:paraId="56D3380C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1A0865" w14:textId="7CFD086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C0AA9D" w14:textId="6B73B09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5E0B0C" w14:textId="648CC9E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DAB48C" w14:textId="0FCAF54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4D39AC" w14:textId="4B8CB85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AA5B04" w14:textId="26B9DB9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D5F8F" w:rsidRPr="00DB0686" w14:paraId="20B40C04" w14:textId="77777777" w:rsidTr="00BD5F8F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13B8A4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41D9D3F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3511F4D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1865F46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A510409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013D21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43166171" w14:textId="77777777" w:rsidTr="00BD5F8F">
        <w:trPr>
          <w:trHeight w:val="39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363DBFB5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noWrap/>
            <w:vAlign w:val="center"/>
            <w:hideMark/>
          </w:tcPr>
          <w:p w14:paraId="79F05CD1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25A481" w14:textId="646611D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24B5F6" w14:textId="0282A3C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659B0B" w14:textId="2E5DB53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F9FECB" w14:textId="0913958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B066B9" w14:textId="3C0E486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618ACC" w14:textId="24384BD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BD5F8F" w:rsidRPr="00DB0686" w14:paraId="4D4C4BD1" w14:textId="77777777" w:rsidTr="00BD5F8F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B1FA14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4BCC78B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F80FC1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2BCA11B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271F2FE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CA4C07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628D88C8" w14:textId="77777777" w:rsidTr="00BD5F8F">
        <w:trPr>
          <w:trHeight w:val="377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03057269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noWrap/>
            <w:vAlign w:val="center"/>
            <w:hideMark/>
          </w:tcPr>
          <w:p w14:paraId="0302E5B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32459E" w14:textId="1D2162B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A57D1C" w14:textId="689962B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BD6EA5" w14:textId="5F4DCF1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4A70C2" w14:textId="1914839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D47A87" w14:textId="20C6D3E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6D3B6C" w14:textId="4E0AA3F1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BD5F8F" w:rsidRPr="00DB0686" w14:paraId="21E8A7E0" w14:textId="77777777" w:rsidTr="00BD5F8F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72398E6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58A6E5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12E8276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D6FF7B5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910A3E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420B3C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5E490633" w14:textId="77777777" w:rsidTr="00BD5F8F">
        <w:trPr>
          <w:trHeight w:val="365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757D0ECB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noWrap/>
            <w:vAlign w:val="center"/>
            <w:hideMark/>
          </w:tcPr>
          <w:p w14:paraId="59AD7A74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FA5F4" w14:textId="7EEA1C5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CE7E78" w14:textId="57AEBF8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D6B31C" w14:textId="2B64A2EF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A21A35" w14:textId="706E024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D41F58" w14:textId="675ABE88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C366BC" w14:textId="503B485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BD5F8F" w:rsidRPr="00DB0686" w14:paraId="50D06157" w14:textId="77777777" w:rsidTr="00BD5F8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050088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8297663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2FBFA2C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D489AE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2183965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E237287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D5F8F" w:rsidRPr="00DB0686" w14:paraId="411AD4F4" w14:textId="77777777" w:rsidTr="00BD5F8F">
        <w:trPr>
          <w:trHeight w:val="363"/>
          <w:jc w:val="center"/>
        </w:trPr>
        <w:tc>
          <w:tcPr>
            <w:tcW w:w="3856" w:type="dxa"/>
            <w:vMerge w:val="restart"/>
            <w:noWrap/>
            <w:vAlign w:val="center"/>
            <w:hideMark/>
          </w:tcPr>
          <w:p w14:paraId="65331B0C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noWrap/>
            <w:vAlign w:val="center"/>
            <w:hideMark/>
          </w:tcPr>
          <w:p w14:paraId="74A19065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2D6840" w14:textId="40DA806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055F4D" w14:textId="7142396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25F725" w14:textId="5CF966BD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72F0B" w14:textId="50AAA77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24825A" w14:textId="47A360E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A989DD" w14:textId="2C8ACEB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BD5F8F" w:rsidRPr="00DB0686" w14:paraId="05CCD40F" w14:textId="77777777" w:rsidTr="00BD5F8F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D5F8F" w:rsidRPr="00DB0686" w:rsidRDefault="00BD5F8F" w:rsidP="00BD5F8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D5F8F" w:rsidRPr="00DB0686" w:rsidRDefault="00BD5F8F" w:rsidP="00BD5F8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F6BF640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13738D6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8DDDC4A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0EE325E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9B4F604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70FF3912" w:rsidR="00BD5F8F" w:rsidRPr="003B51B0" w:rsidRDefault="00BD5F8F" w:rsidP="00BD5F8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78DE81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D63DC1">
        <w:rPr>
          <w:rFonts w:ascii="Bookman Old Style" w:hAnsi="Bookman Old Style" w:cs="Times New Roman"/>
          <w:sz w:val="20"/>
          <w:szCs w:val="20"/>
        </w:rPr>
        <w:t>04 févr</w:t>
      </w:r>
      <w:r w:rsidR="00A83F6F">
        <w:rPr>
          <w:rFonts w:ascii="Bookman Old Style" w:hAnsi="Bookman Old Style" w:cs="Times New Roman"/>
          <w:sz w:val="20"/>
          <w:szCs w:val="20"/>
        </w:rPr>
        <w:t>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/Donga</w:t>
            </w:r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Djougou/Donga</w:t>
            </w:r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/Donga</w:t>
            </w:r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/Donga</w:t>
            </w:r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AD51A9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03EA" w14:textId="77777777" w:rsidR="00AB29CD" w:rsidRDefault="00AB29CD" w:rsidP="00724F98">
      <w:r>
        <w:separator/>
      </w:r>
    </w:p>
  </w:endnote>
  <w:endnote w:type="continuationSeparator" w:id="0">
    <w:p w14:paraId="7615032A" w14:textId="77777777" w:rsidR="00AB29CD" w:rsidRDefault="00AB29CD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DDD5" w14:textId="03CE3DD7" w:rsidR="00800B12" w:rsidRDefault="00800B12" w:rsidP="002D06AA">
    <w:pPr>
      <w:pStyle w:val="Footer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0089" w14:textId="156B755C" w:rsidR="00800B12" w:rsidRDefault="00800B12">
    <w:pPr>
      <w:pStyle w:val="Footer"/>
    </w:pPr>
    <w:r>
      <w:rPr>
        <w:noProof/>
        <w:lang w:eastAsia="fr-FR"/>
      </w:rPr>
      <w:drawing>
        <wp:inline distT="0" distB="0" distL="0" distR="0" wp14:anchorId="1C4CD211" wp14:editId="6EDBB81F">
          <wp:extent cx="9387205" cy="875655"/>
          <wp:effectExtent l="0" t="0" r="0" b="127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3487" cy="9219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CBAE" w14:textId="77777777" w:rsidR="00AB29CD" w:rsidRDefault="00AB29CD" w:rsidP="00724F98">
      <w:r>
        <w:separator/>
      </w:r>
    </w:p>
  </w:footnote>
  <w:footnote w:type="continuationSeparator" w:id="0">
    <w:p w14:paraId="226BBDCF" w14:textId="77777777" w:rsidR="00AB29CD" w:rsidRDefault="00AB29CD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99662" w14:textId="77777777" w:rsidR="00800B12" w:rsidRDefault="00800B12" w:rsidP="002D06A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800B12" w14:paraId="172A3DB8" w14:textId="77777777" w:rsidTr="00A670FC">
      <w:trPr>
        <w:trHeight w:val="1105"/>
      </w:trPr>
      <w:tc>
        <w:tcPr>
          <w:tcW w:w="6548" w:type="dxa"/>
        </w:tcPr>
        <w:p w14:paraId="30DBCC6C" w14:textId="77777777" w:rsidR="00800B12" w:rsidRDefault="00800B12" w:rsidP="0041744B">
          <w:pPr>
            <w:pStyle w:val="Header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09C4727" wp14:editId="666282ED">
                <wp:extent cx="2657475" cy="876300"/>
                <wp:effectExtent l="0" t="0" r="9525" b="0"/>
                <wp:docPr id="8" name="Image 2" descr="Une image contenant texte&#10;&#10;Description générée avec un niveau de confiance très élev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Une image contenant texte&#10;&#10;Description générée avec un niveau de confiance très élevé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74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77777777" w:rsidR="00800B12" w:rsidRDefault="00800B12" w:rsidP="0041744B">
          <w:pPr>
            <w:pStyle w:val="Header"/>
            <w:jc w:val="right"/>
          </w:pPr>
          <w:r>
            <w:rPr>
              <w:noProof/>
              <w:lang w:eastAsia="fr-FR"/>
            </w:rPr>
            <w:t xml:space="preserve">    </w:t>
          </w:r>
          <w:r>
            <w:rPr>
              <w:noProof/>
              <w:lang w:eastAsia="fr-FR"/>
            </w:rPr>
            <w:drawing>
              <wp:inline distT="0" distB="0" distL="0" distR="0" wp14:anchorId="6C459D2E" wp14:editId="45ABDACE">
                <wp:extent cx="1581150" cy="1038225"/>
                <wp:effectExtent l="0" t="0" r="0" b="9525"/>
                <wp:docPr id="9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A8E7CCE" w14:textId="77777777" w:rsidR="00800B12" w:rsidRDefault="00800B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770174">
    <w:abstractNumId w:val="0"/>
  </w:num>
  <w:num w:numId="2" w16cid:durableId="1478841760">
    <w:abstractNumId w:val="2"/>
  </w:num>
  <w:num w:numId="3" w16cid:durableId="794912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7FE3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5010F7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7119"/>
    <w:rsid w:val="008D2988"/>
    <w:rsid w:val="008D4D3C"/>
    <w:rsid w:val="008D7EF6"/>
    <w:rsid w:val="008E0234"/>
    <w:rsid w:val="008E3EB9"/>
    <w:rsid w:val="008F0B90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29CD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F1783"/>
    <w:rsid w:val="00AF22C1"/>
    <w:rsid w:val="00AF7020"/>
    <w:rsid w:val="00B00F59"/>
    <w:rsid w:val="00B045B1"/>
    <w:rsid w:val="00B11C2E"/>
    <w:rsid w:val="00B174D8"/>
    <w:rsid w:val="00B24556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73FD"/>
    <w:rsid w:val="00C2792E"/>
    <w:rsid w:val="00C47EEF"/>
    <w:rsid w:val="00C50A5E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24F98"/>
  </w:style>
  <w:style w:type="paragraph" w:styleId="Footer">
    <w:name w:val="footer"/>
    <w:basedOn w:val="Normal"/>
    <w:link w:val="FooterCh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724F98"/>
  </w:style>
  <w:style w:type="table" w:styleId="TableGrid">
    <w:name w:val="Table Grid"/>
    <w:basedOn w:val="Table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DefaultParagraphFont"/>
    <w:rsid w:val="00323BCE"/>
  </w:style>
  <w:style w:type="character" w:styleId="Hyperlink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4F739-7ED1-43C2-9A62-3205A1BE5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C:\Users\Utilisateur\Documents\Charte graphique\Modèle Lettre départ signature DG ok le 22022022.dotx</Template>
  <TotalTime>4460</TotalTime>
  <Pages>4</Pages>
  <Words>1120</Words>
  <Characters>4559</Characters>
  <Application>Microsoft Office Word</Application>
  <DocSecurity>0</DocSecurity>
  <Lines>566</Lines>
  <Paragraphs>513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jean paul sossavi</cp:lastModifiedBy>
  <cp:revision>270</cp:revision>
  <cp:lastPrinted>2025-01-22T10:58:00Z</cp:lastPrinted>
  <dcterms:created xsi:type="dcterms:W3CDTF">2023-03-17T10:01:00Z</dcterms:created>
  <dcterms:modified xsi:type="dcterms:W3CDTF">2026-05-18T23:13:00Z</dcterms:modified>
</cp:coreProperties>
</file>