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8B7DB84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B24AF0">
        <w:rPr>
          <w:rFonts w:ascii="Bookman Old Style" w:hAnsi="Bookman Old Style"/>
          <w:b/>
          <w:bCs/>
        </w:rPr>
        <w:t>30 juin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B24AF0">
        <w:rPr>
          <w:rFonts w:ascii="Bookman Old Style" w:hAnsi="Bookman Old Style"/>
          <w:b/>
          <w:bCs/>
        </w:rPr>
        <w:t>06</w:t>
      </w:r>
      <w:r w:rsidR="00EB3DFF">
        <w:rPr>
          <w:rFonts w:ascii="Bookman Old Style" w:hAnsi="Bookman Old Style"/>
          <w:b/>
          <w:bCs/>
        </w:rPr>
        <w:t xml:space="preserve"> jui</w:t>
      </w:r>
      <w:r w:rsidR="00B24AF0">
        <w:rPr>
          <w:rFonts w:ascii="Bookman Old Style" w:hAnsi="Bookman Old Style"/>
          <w:b/>
          <w:bCs/>
        </w:rPr>
        <w:t>llet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087A06" w:rsidRPr="00DB0686" w14:paraId="64DA6EB3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10B1171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7B34C27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DE9BB7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67B32C3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DA83B0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02FF1B3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290</w:t>
            </w:r>
          </w:p>
        </w:tc>
      </w:tr>
      <w:tr w:rsidR="00087A06" w:rsidRPr="00DB0686" w14:paraId="1012B13A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61B062A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9FB1EE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41C1E3B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01CBFE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289AF40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00046F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59E1307C" w14:textId="77777777" w:rsidTr="00087A06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E45C99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8C7B9C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B5D5BA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33FE6C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04B933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5AA98EC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087A06" w:rsidRPr="00DB0686" w14:paraId="7D48F741" w14:textId="77777777" w:rsidTr="00087A06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4BB9AB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52135B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FC46BA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B9CA67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3F12539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A346DD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05EDBB24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848FDC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9EC10A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3D47D6B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B3CE71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76BF0AD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B48214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087A06" w:rsidRPr="00DB0686" w14:paraId="7C7084EF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B92DD6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AD9F0D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7352F5E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0DA7EDE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28D1AA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710ED66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55928F54" w14:textId="77777777" w:rsidTr="00087A06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D92DC4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2841C3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824E96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50D4F65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FEC39F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54AB63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087A06" w:rsidRPr="00DB0686" w14:paraId="0D8B32F6" w14:textId="77777777" w:rsidTr="00087A06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3D8A83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79F8F6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1366960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50B552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64EAB10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CBA9C6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597D72CB" w14:textId="77777777" w:rsidTr="00087A06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C43AEE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6EE2B58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411DED1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F5FC53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52C0526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D6F55E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087A06" w:rsidRPr="00DB0686" w14:paraId="040F7FD9" w14:textId="77777777" w:rsidTr="00087A06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778D12A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5E04C4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99810E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2FDA1E4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204157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785A92D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6DF8DFC7" w14:textId="77777777" w:rsidTr="00087A06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5C1DEB9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19436CD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62BE152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38E4ABE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A6DAC2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4ABD60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087A06" w:rsidRPr="00DB0686" w14:paraId="6289F99A" w14:textId="77777777" w:rsidTr="00087A06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C7BF3F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08EA4E0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F9F259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53B7EAA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34B7F3F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435A80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425EB410" w14:textId="77777777" w:rsidTr="00087A06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02D84B4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35BF6C4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1C3735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E7E063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38A0DD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9C14BE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087A06" w:rsidRPr="00DB0686" w14:paraId="30E78FFE" w14:textId="77777777" w:rsidTr="00087A06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4EA6FFA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6FEAC6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263F59D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31FF66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2DC6E24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020B75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3FD5ADB3" w14:textId="77777777" w:rsidTr="00087A06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087A06" w:rsidRPr="00DC1CE4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F1CFE2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1 118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358280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1 626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760A176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64D756F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A9D2D3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B983FD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1 684</w:t>
            </w:r>
          </w:p>
        </w:tc>
      </w:tr>
      <w:tr w:rsidR="00087A06" w:rsidRPr="00DB0686" w14:paraId="0281CA7F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57D81DC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4CE893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26F68AD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31978C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937B6A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3E75D31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</w:tr>
      <w:tr w:rsidR="00087A06" w:rsidRPr="00DB0686" w14:paraId="428F63AB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43B67D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1394147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0429DE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DC6DAA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268D6B4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1188D0D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</w:tr>
      <w:tr w:rsidR="00087A06" w:rsidRPr="00DB0686" w14:paraId="63262B4B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326936E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06A1AE5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1E6D14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26F45D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558D24E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9AFAFF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-15,1</w:t>
            </w:r>
          </w:p>
        </w:tc>
      </w:tr>
      <w:tr w:rsidR="00087A06" w:rsidRPr="00DB0686" w14:paraId="5750E4A0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228D018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4644D01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7D619B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2CC4E1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E90869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DBAFF3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938</w:t>
            </w:r>
          </w:p>
        </w:tc>
      </w:tr>
      <w:tr w:rsidR="00087A06" w:rsidRPr="00DB0686" w14:paraId="4CB2C9CF" w14:textId="77777777" w:rsidTr="00087A06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5475EF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A88217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2132D5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B30194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1237E9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D0F25C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</w:tr>
      <w:tr w:rsidR="00087A06" w:rsidRPr="00DB0686" w14:paraId="42B32853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E4B669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7501D81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BF655F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4CEC12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1F9B69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40D6788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779</w:t>
            </w:r>
          </w:p>
        </w:tc>
      </w:tr>
      <w:tr w:rsidR="00087A06" w:rsidRPr="00DB0686" w14:paraId="0DEB7461" w14:textId="77777777" w:rsidTr="00087A06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1050549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1C60EE4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4B9D90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2D3960A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4C148A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516A7B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7,9</w:t>
            </w:r>
          </w:p>
        </w:tc>
      </w:tr>
      <w:tr w:rsidR="00087A06" w:rsidRPr="00DB0686" w14:paraId="60A93C0E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BC492D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0AA3223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4A7251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C184A3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E65B0E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E5713D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87A06" w:rsidRPr="00DB0686" w14:paraId="0F87F60C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E9ACCB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3045BE6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42B601D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66FA9C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56539F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F1061C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6B556D1B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54C893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52FB074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36F1A08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4B5FACF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DFE713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EA6661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087A06" w:rsidRPr="00DB0686" w14:paraId="57BA8EE7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4754FFC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60C693F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521DD04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1EF6C63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363303B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437F98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1416B083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0E23F6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545C3AA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B5390F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0A41BCF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40BAE69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0E1B423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087A06" w:rsidRPr="00DB0686" w14:paraId="2BB3DCD7" w14:textId="77777777" w:rsidTr="00087A06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833B7B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6C44003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DB3BB3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29A92C4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4C743DD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2EE3751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266DE149" w14:textId="77777777" w:rsidTr="00087A06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616FF99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818AB5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324A541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4AB4BF3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4563A0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94CB12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575</w:t>
            </w:r>
          </w:p>
        </w:tc>
      </w:tr>
      <w:tr w:rsidR="00087A06" w:rsidRPr="00DB0686" w14:paraId="277BFC91" w14:textId="77777777" w:rsidTr="00087A06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A0BF31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F1C71BA" w:rsidR="00087A06" w:rsidRPr="003B51B0" w:rsidRDefault="00EA1DF7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</w:t>
            </w:r>
            <w:r w:rsidR="00087A06">
              <w:rPr>
                <w:rFonts w:ascii="Bookman Old Style" w:hAnsi="Bookman Old Style"/>
                <w:sz w:val="20"/>
                <w:szCs w:val="20"/>
              </w:rPr>
              <w:t>,</w:t>
            </w:r>
            <w:r w:rsidR="00C471EC">
              <w:rPr>
                <w:rFonts w:ascii="Bookman Old Style" w:hAnsi="Bookman Old Style"/>
                <w:sz w:val="20"/>
                <w:szCs w:val="20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2636FA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  <w:bookmarkStart w:id="4" w:name="_GoBack"/>
            <w:bookmarkEnd w:id="4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1E73133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1F04FFE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73D71ED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</w:tr>
      <w:tr w:rsidR="00087A06" w:rsidRPr="00DB0686" w14:paraId="0D32C706" w14:textId="77777777" w:rsidTr="00087A06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3E59C45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066E4B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95231A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143D1C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806AF3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133B59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087A06" w:rsidRPr="00DB0686" w14:paraId="6AB472E8" w14:textId="77777777" w:rsidTr="00087A06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0A8E66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1CFB836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FB2DEE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7F0EC70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5EDB60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BAAF26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0825059D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C259CB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01ABBC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5C1720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5ABBE4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0C7125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015B66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087A06" w:rsidRPr="00DB0686" w14:paraId="5A6D132B" w14:textId="77777777" w:rsidTr="00087A06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B1D53D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0FD2A77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3121A5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D931BD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78C6917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3C4B23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423CF46C" w14:textId="77777777" w:rsidTr="00087A06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2708261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738A323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0290364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09D3F10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79E9FE9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700776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87A06" w:rsidRPr="00DB0686" w14:paraId="353AD445" w14:textId="77777777" w:rsidTr="00087A06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1A0FF87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7DD4C2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5CDAC97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647954F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ABB69C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908741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16F8678C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C0963E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AB8061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A92240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023E231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6EC7A31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4F6972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87A06" w:rsidRPr="00DB0686" w14:paraId="249B61F2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489108B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A4A15E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99DCE5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657743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368616F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377B39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293134F8" w14:textId="77777777" w:rsidTr="00087A06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21965E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AF175E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14C7B25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108B52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BD5E96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C1FA72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87A06" w:rsidRPr="00DB0686" w14:paraId="14848784" w14:textId="77777777" w:rsidTr="00087A06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36123A6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899923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20982DA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753721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624A4C9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B474A5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3282865F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D02E83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5BF5C0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E158BE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4A3139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CA8FF4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0C4E3A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087A06" w:rsidRPr="00DB0686" w14:paraId="428FAF89" w14:textId="77777777" w:rsidTr="00087A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6AA13D7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B3AB0F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1512FDA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94D8B3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C0190A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3F86B08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57E22CB3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4EEDE2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8F9BED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535972E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09E4E14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2598CFD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5056CC0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87A06" w:rsidRPr="00DB0686" w14:paraId="335333F0" w14:textId="77777777" w:rsidTr="00087A06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236E9F3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F75335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C9CDD0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1CD735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73A9AB8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9FA4B5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210F0459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44E1463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FDF350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38C4B2D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F806C2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185194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F58B2A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087A06" w:rsidRPr="00DB0686" w14:paraId="1FF1F896" w14:textId="77777777" w:rsidTr="00087A06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C08D0B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3E2644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2DB5A7F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FF5651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91DBD9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78C1602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495CDFDF" w14:textId="77777777" w:rsidTr="00087A06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0D0B600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1C324F6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A351CEE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0B02FEE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52B06C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57C178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087A06" w:rsidRPr="00DB0686" w14:paraId="0DCD4533" w14:textId="77777777" w:rsidTr="00087A06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7655914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4D92996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FF1BB5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724994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CA3C0B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97A9FF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257298FF" w14:textId="77777777" w:rsidTr="00087A06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6D26E2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A17778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5EFADC9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0FE3B13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B7D641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9D5998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087A06" w:rsidRPr="00DB0686" w14:paraId="20B40C04" w14:textId="77777777" w:rsidTr="00087A06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323797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E8F50D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F29069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1E282C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C2F726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7A4817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43166171" w14:textId="77777777" w:rsidTr="00087A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5C99161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9631EB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80FB00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A39644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87438C8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71D8E91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87A06" w:rsidRPr="00DB0686" w14:paraId="4D4C4BD1" w14:textId="77777777" w:rsidTr="00087A06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4C73E8C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E49DE7F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4F2897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18D0D3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2B1FA98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8E9EB1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628D88C8" w14:textId="77777777" w:rsidTr="00087A06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5B6817A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4B9E6DCB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10E17C0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D30573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5D0DEE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03093B9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87A06" w:rsidRPr="00DB0686" w14:paraId="21E8A7E0" w14:textId="77777777" w:rsidTr="00087A06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9C9431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97D96D2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07288BB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1D65E2E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DB4A1A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9E2288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5E490633" w14:textId="77777777" w:rsidTr="00087A06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8C8891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F7F9AC9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4D48907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FF1681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D2E563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74B229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87A06" w:rsidRPr="00DB0686" w14:paraId="50D06157" w14:textId="77777777" w:rsidTr="00087A06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586C0241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780CBDE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80509B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5A4880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7A4DE08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062862FC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87A06" w:rsidRPr="00DB0686" w14:paraId="411AD4F4" w14:textId="77777777" w:rsidTr="00087A06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F88418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1BF3EA6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246490B3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B8777C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48889A4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170B41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87A06" w:rsidRPr="00DB0686" w14:paraId="05CCD40F" w14:textId="77777777" w:rsidTr="00087A06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087A06" w:rsidRPr="00DB0686" w:rsidRDefault="00087A06" w:rsidP="00087A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087A06" w:rsidRPr="00DB0686" w:rsidRDefault="00087A06" w:rsidP="00087A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0699B70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81CF2CD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1BFA3FA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9F06907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FF872C5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4193784" w:rsidR="00087A06" w:rsidRPr="003B51B0" w:rsidRDefault="00087A06" w:rsidP="00087A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7C611630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087A06">
        <w:rPr>
          <w:rFonts w:ascii="Bookman Old Style" w:hAnsi="Bookman Old Style" w:cs="Times New Roman"/>
          <w:sz w:val="20"/>
          <w:szCs w:val="20"/>
        </w:rPr>
        <w:t>10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</w:t>
      </w:r>
      <w:r w:rsidR="0050058C">
        <w:rPr>
          <w:rFonts w:ascii="Bookman Old Style" w:hAnsi="Bookman Old Style" w:cs="Times New Roman"/>
          <w:sz w:val="20"/>
          <w:szCs w:val="20"/>
        </w:rPr>
        <w:t>llet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0B637" w14:textId="77777777" w:rsidR="009404C0" w:rsidRDefault="009404C0" w:rsidP="00724F98">
      <w:r>
        <w:separator/>
      </w:r>
    </w:p>
  </w:endnote>
  <w:endnote w:type="continuationSeparator" w:id="0">
    <w:p w14:paraId="6EFC2FB0" w14:textId="77777777" w:rsidR="009404C0" w:rsidRDefault="009404C0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EA1DF7" w:rsidRDefault="00EA1DF7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EA1DF7" w:rsidRDefault="00EA1DF7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DACA3" w14:textId="77777777" w:rsidR="009404C0" w:rsidRDefault="009404C0" w:rsidP="00724F98">
      <w:r>
        <w:separator/>
      </w:r>
    </w:p>
  </w:footnote>
  <w:footnote w:type="continuationSeparator" w:id="0">
    <w:p w14:paraId="7DF00635" w14:textId="77777777" w:rsidR="009404C0" w:rsidRDefault="009404C0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A1DF7" w:rsidRDefault="00EA1DF7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A1DF7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EA1DF7" w:rsidRDefault="00EA1DF7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EA1DF7" w:rsidRDefault="00EA1DF7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EA1DF7" w:rsidRDefault="00EA1DF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E6310"/>
    <w:rsid w:val="00FF11B1"/>
    <w:rsid w:val="00FF2081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0C05-ED37-4D79-B1BE-88AA1871E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6655</TotalTime>
  <Pages>4</Pages>
  <Words>907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347</cp:revision>
  <cp:lastPrinted>2025-04-17T09:14:00Z</cp:lastPrinted>
  <dcterms:created xsi:type="dcterms:W3CDTF">2023-03-17T10:01:00Z</dcterms:created>
  <dcterms:modified xsi:type="dcterms:W3CDTF">2025-07-11T03:59:00Z</dcterms:modified>
</cp:coreProperties>
</file>