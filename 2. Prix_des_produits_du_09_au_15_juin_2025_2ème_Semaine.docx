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05CF1AB1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242C49">
        <w:rPr>
          <w:rFonts w:ascii="Bookman Old Style" w:hAnsi="Bookman Old Style"/>
          <w:b/>
          <w:bCs/>
        </w:rPr>
        <w:t>0</w:t>
      </w:r>
      <w:r w:rsidR="003450B1">
        <w:rPr>
          <w:rFonts w:ascii="Bookman Old Style" w:hAnsi="Bookman Old Style"/>
          <w:b/>
          <w:bCs/>
        </w:rPr>
        <w:t>9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3450B1">
        <w:rPr>
          <w:rFonts w:ascii="Bookman Old Style" w:hAnsi="Bookman Old Style"/>
          <w:b/>
          <w:bCs/>
        </w:rPr>
        <w:t>15</w:t>
      </w:r>
      <w:r w:rsidR="00EB3DFF">
        <w:rPr>
          <w:rFonts w:ascii="Bookman Old Style" w:hAnsi="Bookman Old Style"/>
          <w:b/>
          <w:bCs/>
        </w:rPr>
        <w:t xml:space="preserve"> juin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3450B1" w:rsidRPr="00DB0686" w14:paraId="64DA6EB3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42305FC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ED8CE1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6920D1A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6F72A46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569B1DB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566BE3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3450B1" w:rsidRPr="00DB0686" w14:paraId="1012B13A" w14:textId="77777777" w:rsidTr="003450B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6A57ED3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78F2B9C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7A4380B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54009AF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2E728EA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7978BB7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59E1307C" w14:textId="77777777" w:rsidTr="003450B1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4E98723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6573EBE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3E94F1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4F1CFBD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7E0CE9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A44579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3450B1" w:rsidRPr="00DB0686" w14:paraId="7D48F741" w14:textId="77777777" w:rsidTr="003450B1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5BE86BC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13457A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136566F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38E1964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06E2DA8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0A73939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05EDBB24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324B02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2205828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0DF788F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70D27FA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6F9433C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00D0241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3450B1" w:rsidRPr="00DB0686" w14:paraId="7C7084EF" w14:textId="77777777" w:rsidTr="003450B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7A4DE26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4B17197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195CB7D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6CE3715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D78D09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45CA9C7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55928F54" w14:textId="77777777" w:rsidTr="003450B1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001B0B7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7F08B5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5F94159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6D303D9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DC34D4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488FD12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3450B1" w:rsidRPr="00DB0686" w14:paraId="0D8B32F6" w14:textId="77777777" w:rsidTr="003450B1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27C60FB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0C81716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3066FE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59967C6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18827DB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3C14D8A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597D72CB" w14:textId="77777777" w:rsidTr="003450B1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265738B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3F1EA5D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77A8B08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4A7C8B1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5AF28A7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07FD0E2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3450B1" w:rsidRPr="00DB0686" w14:paraId="040F7FD9" w14:textId="77777777" w:rsidTr="003450B1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1A30791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E21983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E909EE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1E24B28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1B4EDBF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06D9DA8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6DF8DFC7" w14:textId="77777777" w:rsidTr="003450B1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5E02E71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2D7E384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1319DED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008BF6B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3B763F7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5EDB821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3450B1" w:rsidRPr="00DB0686" w14:paraId="6289F99A" w14:textId="77777777" w:rsidTr="003450B1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5ED8472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7BA024B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01450F6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7C38CC9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5EB2949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77DAFCA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425EB410" w14:textId="77777777" w:rsidTr="003450B1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5D7C38C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60D00E1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104BC76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78AFE1D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2B0209C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3062CD8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3450B1" w:rsidRPr="00DB0686" w14:paraId="30E78FFE" w14:textId="77777777" w:rsidTr="003450B1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2C47E7B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4E001D1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59FA126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F9B299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990D61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69507C2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3FD5ADB3" w14:textId="77777777" w:rsidTr="003450B1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3450B1" w:rsidRPr="00DC1CE4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4C0F4A6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1 025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BCBA71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1 603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2969AA5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614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496233F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323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2297B75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766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6F0F29C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1 573</w:t>
            </w:r>
          </w:p>
        </w:tc>
      </w:tr>
      <w:tr w:rsidR="003450B1" w:rsidRPr="00DB0686" w14:paraId="0281CA7F" w14:textId="77777777" w:rsidTr="003450B1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060DC5C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13E5146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3AE610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567B04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69F6C05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742B258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</w:tr>
      <w:tr w:rsidR="003450B1" w:rsidRPr="00DB0686" w14:paraId="428F63AB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42E60C2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77159FD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30FD42B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799E490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4BE6497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1 016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2348ADE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880</w:t>
            </w:r>
          </w:p>
        </w:tc>
      </w:tr>
      <w:tr w:rsidR="003450B1" w:rsidRPr="00DB0686" w14:paraId="63262B4B" w14:textId="77777777" w:rsidTr="003450B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20C30E9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474962E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6A8066C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532CFC8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14,6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B2F2D7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113332E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</w:tr>
      <w:tr w:rsidR="003450B1" w:rsidRPr="00DB0686" w14:paraId="5750E4A0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176511D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67EC2D0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2CF3DA2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255D54A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5EDDC37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1 173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246F541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1 039</w:t>
            </w:r>
          </w:p>
        </w:tc>
      </w:tr>
      <w:tr w:rsidR="003450B1" w:rsidRPr="00DB0686" w14:paraId="4CB2C9CF" w14:textId="77777777" w:rsidTr="003450B1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0242C03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508CA7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0B124F1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0647E14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7523453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305B079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-7,3</w:t>
            </w:r>
          </w:p>
        </w:tc>
      </w:tr>
      <w:tr w:rsidR="003450B1" w:rsidRPr="00DB0686" w14:paraId="42B32853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70D29E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672BD71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4B17720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7D69DBB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273E4FE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E5048C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673</w:t>
            </w:r>
          </w:p>
        </w:tc>
      </w:tr>
      <w:tr w:rsidR="003450B1" w:rsidRPr="00DB0686" w14:paraId="0DEB7461" w14:textId="77777777" w:rsidTr="003450B1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6C2B7B0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24F042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2F554F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1B24C7E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609EFE5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1021D79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7,3</w:t>
            </w:r>
          </w:p>
        </w:tc>
      </w:tr>
      <w:tr w:rsidR="003450B1" w:rsidRPr="00DB0686" w14:paraId="60A93C0E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79315E9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12EC007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2725855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95032A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6BA50B9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CDB4F6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3450B1" w:rsidRPr="00DB0686" w14:paraId="0F87F60C" w14:textId="77777777" w:rsidTr="003450B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00B4A5D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39037BC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34B99E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08B20E9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4C95C32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57D3700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6B556D1B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5A7DE82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475A18A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6F202A3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60953A5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1242477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1AFDA7D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3450B1" w:rsidRPr="00DB0686" w14:paraId="57BA8EE7" w14:textId="77777777" w:rsidTr="003450B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303F057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4A24080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7E6220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6927FCB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73E158B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7FBDC61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1416B083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A89361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5357DE5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6CC1DBB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5E10595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3B39173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</w:t>
            </w:r>
            <w:bookmarkStart w:id="4" w:name="_GoBack"/>
            <w:bookmarkEnd w:id="4"/>
            <w:r>
              <w:rPr>
                <w:rFonts w:ascii="Bookman Old Style" w:hAnsi="Bookman Old Style"/>
                <w:sz w:val="20"/>
                <w:szCs w:val="20"/>
              </w:rPr>
              <w:t xml:space="preserve">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5B2C5488" w:rsidR="003450B1" w:rsidRPr="003B51B0" w:rsidRDefault="00182D90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</w:t>
            </w:r>
            <w:r w:rsidR="00642E47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</w:tr>
      <w:tr w:rsidR="003450B1" w:rsidRPr="00DB0686" w14:paraId="2BB3DCD7" w14:textId="77777777" w:rsidTr="003450B1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7F64C28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7B3B47B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4EB5747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6484795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2702E40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73DBC1D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266DE149" w14:textId="77777777" w:rsidTr="003450B1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2260766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37D954D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0CE95D8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0EBA4D1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7C22091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568A37D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3450B1" w:rsidRPr="00DB0686" w14:paraId="277BFC91" w14:textId="77777777" w:rsidTr="003450B1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6657568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79D7DBC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2356CC9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6A9A532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F27B9D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39B121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</w:tr>
      <w:tr w:rsidR="003450B1" w:rsidRPr="00DB0686" w14:paraId="0D32C706" w14:textId="77777777" w:rsidTr="003450B1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57B7162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06AFD39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58ACD73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4B78249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7AB010E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39604D8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3450B1" w:rsidRPr="00DB0686" w14:paraId="6AB472E8" w14:textId="77777777" w:rsidTr="003450B1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3DA61B5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7966730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3E5614E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218EC8B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01D58BA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5F418B6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0825059D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6A24241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41FECD7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0C25E49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6316CE4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624E050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326D9CD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3450B1" w:rsidRPr="00DB0686" w14:paraId="5A6D132B" w14:textId="77777777" w:rsidTr="003450B1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31EE5B6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32A59CE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14D5789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3D8CEC7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B03B6F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596FDA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423CF46C" w14:textId="77777777" w:rsidTr="003450B1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1C86D48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0C3AE79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32C1D55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14F1553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08C1B9A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2747957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3450B1" w:rsidRPr="00DB0686" w14:paraId="353AD445" w14:textId="77777777" w:rsidTr="003450B1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7D7D8EC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3005DBC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4796EC7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1D735F8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226712F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0A00C74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16F8678C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7F72977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6660BF5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34B60F2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10BEC8B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2A71F2E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6C6E97F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3450B1" w:rsidRPr="00DB0686" w14:paraId="249B61F2" w14:textId="77777777" w:rsidTr="003450B1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160E3EF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0EE8190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40EC46C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13A49BE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40ECC87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BB9569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293134F8" w14:textId="77777777" w:rsidTr="003450B1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6232EB7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7D294A2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2BB8E04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59E150C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0AA4F35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39F6368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3450B1" w:rsidRPr="00DB0686" w14:paraId="14848784" w14:textId="77777777" w:rsidTr="003450B1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1A852BB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24D4F86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2D85F62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0FEC0C4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1FEA0F8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0E3921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3282865F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7DCA4A7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6C706AC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65B9867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49F9DE1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2C859BF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76D52D5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3450B1" w:rsidRPr="00DB0686" w14:paraId="428FAF89" w14:textId="77777777" w:rsidTr="003450B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77073F9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7A46009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011BC78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5C5DBA3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2D9297A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535730D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57E22CB3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16C3AC0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14130B4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1AE8FEE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49158FC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548251F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7582760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3450B1" w:rsidRPr="00DB0686" w14:paraId="335333F0" w14:textId="77777777" w:rsidTr="003450B1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7F3822A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3727502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27E2C0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5C1B8A4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63C3A7E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061597E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210F0459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06E53DB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7A27ACF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54C65E5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69B498C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0854B29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15B5700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3450B1" w:rsidRPr="00DB0686" w14:paraId="1FF1F896" w14:textId="77777777" w:rsidTr="003450B1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572BD7E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4DAC67B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0382DE5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5B2EA73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18926D5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184E254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495CDFDF" w14:textId="77777777" w:rsidTr="003450B1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0A01925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6A8DB4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1E46F9A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6A96D42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4EDAA57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0466A38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3450B1" w:rsidRPr="00DB0686" w14:paraId="0DCD4533" w14:textId="77777777" w:rsidTr="003450B1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30C1397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6813BAD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42709EA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51DCCBA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7A5C5A4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C291760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257298FF" w14:textId="77777777" w:rsidTr="003450B1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25713A1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732880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4E09F4B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19B7CFA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A25104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77D9539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3450B1" w:rsidRPr="00DB0686" w14:paraId="20B40C04" w14:textId="77777777" w:rsidTr="003450B1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5994B22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396C818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60C736E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63FCDB3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5682BA1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0ADD3F4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43166171" w14:textId="77777777" w:rsidTr="003450B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681E23D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5F8449F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2B78D86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4562868A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22711A9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31507ED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3450B1" w:rsidRPr="00DB0686" w14:paraId="4D4C4BD1" w14:textId="77777777" w:rsidTr="003450B1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5780F1B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4A377BA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029330F7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5E969F2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7FDE970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016126A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628D88C8" w14:textId="77777777" w:rsidTr="003450B1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5B5C085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E3706C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62F7FE7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3C550C9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41BE9A3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3D877F0C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3450B1" w:rsidRPr="00DB0686" w14:paraId="21E8A7E0" w14:textId="77777777" w:rsidTr="003450B1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99CB60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728435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494B84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65743B6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1F58C373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0BFB108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5E490633" w14:textId="77777777" w:rsidTr="003450B1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34366674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301FBFF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0F4DF05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05F8A74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4ED25D3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2BE21E1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3450B1" w:rsidRPr="00DB0686" w14:paraId="50D06157" w14:textId="77777777" w:rsidTr="003450B1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38E717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7B1E1D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F3ABE75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4FA14C4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734235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5852621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450B1" w:rsidRPr="00DB0686" w14:paraId="411AD4F4" w14:textId="77777777" w:rsidTr="003450B1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4D82C44F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1EF38E8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33F1AC79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14C43D4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45CB02B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36B0FEF2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3450B1" w:rsidRPr="00DB0686" w14:paraId="05CCD40F" w14:textId="77777777" w:rsidTr="003450B1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3450B1" w:rsidRPr="00DB0686" w:rsidRDefault="003450B1" w:rsidP="003450B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3450B1" w:rsidRPr="00DB0686" w:rsidRDefault="003450B1" w:rsidP="003450B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197DFF4B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9E1BAE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20C8B806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29990791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7264BA5E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BDCEA9D" w:rsidR="003450B1" w:rsidRPr="003B51B0" w:rsidRDefault="003450B1" w:rsidP="003450B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3C0390F6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536AD8">
        <w:rPr>
          <w:rFonts w:ascii="Bookman Old Style" w:hAnsi="Bookman Old Style" w:cs="Times New Roman"/>
          <w:sz w:val="20"/>
          <w:szCs w:val="20"/>
        </w:rPr>
        <w:t>1</w:t>
      </w:r>
      <w:r w:rsidR="00642E47">
        <w:rPr>
          <w:rFonts w:ascii="Bookman Old Style" w:hAnsi="Bookman Old Style" w:cs="Times New Roman"/>
          <w:sz w:val="20"/>
          <w:szCs w:val="20"/>
        </w:rPr>
        <w:t>8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4D0FCF">
        <w:rPr>
          <w:rFonts w:ascii="Bookman Old Style" w:hAnsi="Bookman Old Style" w:cs="Times New Roman"/>
          <w:sz w:val="20"/>
          <w:szCs w:val="20"/>
        </w:rPr>
        <w:t>juin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870CD3" w14:textId="77777777" w:rsidR="00DC59D4" w:rsidRDefault="00DC59D4" w:rsidP="00724F98">
      <w:r>
        <w:separator/>
      </w:r>
    </w:p>
  </w:endnote>
  <w:endnote w:type="continuationSeparator" w:id="0">
    <w:p w14:paraId="67FA0825" w14:textId="77777777" w:rsidR="00DC59D4" w:rsidRDefault="00DC59D4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3450B1" w:rsidRDefault="003450B1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3450B1" w:rsidRDefault="003450B1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7C9E8C" w14:textId="77777777" w:rsidR="00DC59D4" w:rsidRDefault="00DC59D4" w:rsidP="00724F98">
      <w:r>
        <w:separator/>
      </w:r>
    </w:p>
  </w:footnote>
  <w:footnote w:type="continuationSeparator" w:id="0">
    <w:p w14:paraId="6A9E543D" w14:textId="77777777" w:rsidR="00DC59D4" w:rsidRDefault="00DC59D4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3450B1" w:rsidRDefault="003450B1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3450B1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3450B1" w:rsidRDefault="003450B1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3450B1" w:rsidRDefault="003450B1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3450B1" w:rsidRDefault="003450B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90"/>
    <w:rsid w:val="000C676C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5BE"/>
    <w:rsid w:val="0034229F"/>
    <w:rsid w:val="00342959"/>
    <w:rsid w:val="00343A76"/>
    <w:rsid w:val="003450B1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C58"/>
    <w:rsid w:val="00DD513F"/>
    <w:rsid w:val="00DD76D6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C9E4D-F517-48BA-9E17-13E8642C4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6560</TotalTime>
  <Pages>4</Pages>
  <Words>905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332</cp:revision>
  <cp:lastPrinted>2025-04-17T09:14:00Z</cp:lastPrinted>
  <dcterms:created xsi:type="dcterms:W3CDTF">2023-03-17T10:01:00Z</dcterms:created>
  <dcterms:modified xsi:type="dcterms:W3CDTF">2025-06-20T20:19:00Z</dcterms:modified>
</cp:coreProperties>
</file>