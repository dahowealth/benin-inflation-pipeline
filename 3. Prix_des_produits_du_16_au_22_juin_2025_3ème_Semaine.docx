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2D2E1B8A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5C4B46">
        <w:rPr>
          <w:rFonts w:ascii="Bookman Old Style" w:hAnsi="Bookman Old Style"/>
          <w:b/>
          <w:bCs/>
        </w:rPr>
        <w:t>16</w:t>
      </w:r>
      <w:r w:rsidR="00836421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5C4B46">
        <w:rPr>
          <w:rFonts w:ascii="Bookman Old Style" w:hAnsi="Bookman Old Style"/>
          <w:b/>
          <w:bCs/>
        </w:rPr>
        <w:t>22</w:t>
      </w:r>
      <w:r w:rsidR="00EB3DFF">
        <w:rPr>
          <w:rFonts w:ascii="Bookman Old Style" w:hAnsi="Bookman Old Style"/>
          <w:b/>
          <w:bCs/>
        </w:rPr>
        <w:t xml:space="preserve"> juin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0C6A1E" w:rsidRPr="00DB0686" w14:paraId="64DA6EB3" w14:textId="77777777" w:rsidTr="000C6A1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26D8BA0A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271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536CC7A7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5FA3E9D4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0D1AA863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5B5BE2DC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232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769FABD6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290</w:t>
            </w:r>
          </w:p>
        </w:tc>
      </w:tr>
      <w:tr w:rsidR="000C6A1E" w:rsidRPr="00DB0686" w14:paraId="1012B13A" w14:textId="77777777" w:rsidTr="000C6A1E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3CFD7110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00664080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3F33BFCE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49E5E593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3E8BA844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6AFC0391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-2,4</w:t>
            </w:r>
          </w:p>
        </w:tc>
      </w:tr>
      <w:tr w:rsidR="000C6A1E" w:rsidRPr="00DB0686" w14:paraId="59E1307C" w14:textId="77777777" w:rsidTr="000C6A1E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443F8AD5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170B221C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21ED6028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3E809A7D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0F80DDA0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1BBD60A5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0C6A1E" w:rsidRPr="00DB0686" w14:paraId="7D48F741" w14:textId="77777777" w:rsidTr="000C6A1E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1B980F12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5B0614AC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13CFDCD0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23819E46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5B8B2CE5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72790B5D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6A1E" w:rsidRPr="00DB0686" w14:paraId="05EDBB24" w14:textId="77777777" w:rsidTr="000C6A1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406D9146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0FCF5C6D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6A707745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47998CCE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008B33C8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0C910219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626</w:t>
            </w:r>
          </w:p>
        </w:tc>
      </w:tr>
      <w:tr w:rsidR="000C6A1E" w:rsidRPr="00DB0686" w14:paraId="7C7084EF" w14:textId="77777777" w:rsidTr="000C6A1E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753D0971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3AE76904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5AD382FB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70CFD110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25B22FB0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7F8BD635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6A1E" w:rsidRPr="00DB0686" w14:paraId="55928F54" w14:textId="77777777" w:rsidTr="000C6A1E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4E0E1C95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4898030F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2190F2F0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25B813AF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71FFB099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5E9F2D3D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0C6A1E" w:rsidRPr="00DB0686" w14:paraId="0D8B32F6" w14:textId="77777777" w:rsidTr="000C6A1E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61F3E6E8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252CF8BD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7EFE4B72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56152DAD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076E9E1C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567BDD51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6A1E" w:rsidRPr="00DB0686" w14:paraId="597D72CB" w14:textId="77777777" w:rsidTr="000C6A1E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17843197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53C606E5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6F2D918F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2CDFA568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1B51DF81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7E1CABA9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0C6A1E" w:rsidRPr="00DB0686" w14:paraId="040F7FD9" w14:textId="77777777" w:rsidTr="000C6A1E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6F085F81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7DC05CD4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04629978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684044AE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4C73EE92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4CD3A88A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6A1E" w:rsidRPr="00DB0686" w14:paraId="6DF8DFC7" w14:textId="77777777" w:rsidTr="000C6A1E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6B45D35C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1F24B4E9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6605AB3E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1BB14721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2B0B4698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143E7FDF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955</w:t>
            </w:r>
          </w:p>
        </w:tc>
      </w:tr>
      <w:tr w:rsidR="000C6A1E" w:rsidRPr="00DB0686" w14:paraId="6289F99A" w14:textId="77777777" w:rsidTr="000C6A1E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05DCC12C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5FD74246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55522904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2ECD9923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506D74D8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32334B52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7,4</w:t>
            </w:r>
          </w:p>
        </w:tc>
      </w:tr>
      <w:tr w:rsidR="000C6A1E" w:rsidRPr="00DB0686" w14:paraId="425EB410" w14:textId="77777777" w:rsidTr="000C6A1E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20B58138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013E2B1F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75ECF829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5A285FB9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7884AFBE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463DCD19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732</w:t>
            </w:r>
          </w:p>
        </w:tc>
      </w:tr>
      <w:tr w:rsidR="000C6A1E" w:rsidRPr="00DB0686" w14:paraId="30E78FFE" w14:textId="77777777" w:rsidTr="000C6A1E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4627F3A7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75A891C3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3E39E8A9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576124F5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08DD47D2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5768D039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6A1E" w:rsidRPr="00DB0686" w14:paraId="3FD5ADB3" w14:textId="77777777" w:rsidTr="000C6A1E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0C6A1E" w:rsidRPr="00DC1CE4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2025023A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1 047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3101DC16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1 617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520E19B3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622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58921439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72765A84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782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39439FB1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1 594</w:t>
            </w:r>
          </w:p>
        </w:tc>
      </w:tr>
      <w:tr w:rsidR="000C6A1E" w:rsidRPr="00DB0686" w14:paraId="0281CA7F" w14:textId="77777777" w:rsidTr="000C6A1E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58932EA4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100907C6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3F88B62F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7FDCBDD7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0F70284B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4822DF93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4,5</w:t>
            </w:r>
          </w:p>
        </w:tc>
      </w:tr>
      <w:tr w:rsidR="000C6A1E" w:rsidRPr="00DB0686" w14:paraId="428F63AB" w14:textId="77777777" w:rsidTr="000C6A1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543A8C54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966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08325D68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2B5E1D82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6B97DC6B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7C24537A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5272C88F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939</w:t>
            </w:r>
          </w:p>
        </w:tc>
      </w:tr>
      <w:tr w:rsidR="000C6A1E" w:rsidRPr="00DB0686" w14:paraId="63262B4B" w14:textId="77777777" w:rsidTr="000C6A1E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2D63FFB5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13,1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1D711B65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5D998749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16,8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0D6C1402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17,6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1BA16542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0209102D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11,3</w:t>
            </w:r>
          </w:p>
        </w:tc>
      </w:tr>
      <w:tr w:rsidR="000C6A1E" w:rsidRPr="00DB0686" w14:paraId="5750E4A0" w14:textId="77777777" w:rsidTr="000C6A1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408AF790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1F3A878B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66F1AAA2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1 072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0F98C6FC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1 172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3C5C924B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1 153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2FBBE5CA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1 018</w:t>
            </w:r>
          </w:p>
        </w:tc>
      </w:tr>
      <w:tr w:rsidR="000C6A1E" w:rsidRPr="00DB0686" w14:paraId="4CB2C9CF" w14:textId="77777777" w:rsidTr="000C6A1E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724D1E61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-12,7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1B1E48AE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172B0C23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0B7D4DD1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-11,2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7B91586B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-14,3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3B7BB084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-9,2</w:t>
            </w:r>
          </w:p>
        </w:tc>
      </w:tr>
      <w:tr w:rsidR="000C6A1E" w:rsidRPr="00DB0686" w14:paraId="42B32853" w14:textId="77777777" w:rsidTr="000C6A1E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697F1F97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0DE1446C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2F2D96D3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2FBFDB89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762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6E59233F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54472954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686</w:t>
            </w:r>
          </w:p>
        </w:tc>
      </w:tr>
      <w:tr w:rsidR="000C6A1E" w:rsidRPr="00DB0686" w14:paraId="0DEB7461" w14:textId="77777777" w:rsidTr="000C6A1E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3FC8C7F3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127EFC04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33B940DD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6E2E1675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6F9A8266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5463F06B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9,4</w:t>
            </w:r>
          </w:p>
        </w:tc>
      </w:tr>
      <w:tr w:rsidR="000C6A1E" w:rsidRPr="00DB0686" w14:paraId="60A93C0E" w14:textId="77777777" w:rsidTr="000C6A1E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08B177FD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229C0D04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0068EABC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69A09F2F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0E25A6A0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2D66F068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0C6A1E" w:rsidRPr="00DB0686" w14:paraId="0F87F60C" w14:textId="77777777" w:rsidTr="000C6A1E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02ED3131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65699672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66C42960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1A0D0655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499C4CD2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7153AED2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6A1E" w:rsidRPr="00DB0686" w14:paraId="6B556D1B" w14:textId="77777777" w:rsidTr="000C6A1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61712E61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6CE02860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55677995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69EC8DBF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24D31704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586EA8CC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</w:tr>
      <w:tr w:rsidR="000C6A1E" w:rsidRPr="00DB0686" w14:paraId="57BA8EE7" w14:textId="77777777" w:rsidTr="000C6A1E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1C934CDF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3675FAD1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6797DEBB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24B906A4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6D69571F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20BFF767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6A1E" w:rsidRPr="00DB0686" w14:paraId="1416B083" w14:textId="77777777" w:rsidTr="000C6A1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65F974FB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43C62D3F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5871FADD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6D44A108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1EB07DC0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2B69D547" w:rsidR="000C6A1E" w:rsidRPr="003B51B0" w:rsidRDefault="000C606D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</w:t>
            </w:r>
            <w:r w:rsidR="000C6A1E">
              <w:rPr>
                <w:rFonts w:ascii="Bookman Old Style" w:hAnsi="Bookman Old Style"/>
                <w:sz w:val="20"/>
                <w:szCs w:val="20"/>
              </w:rPr>
              <w:t>0</w:t>
            </w:r>
          </w:p>
        </w:tc>
      </w:tr>
      <w:tr w:rsidR="000C6A1E" w:rsidRPr="00DB0686" w14:paraId="2BB3DCD7" w14:textId="77777777" w:rsidTr="000C6A1E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38F2FD3E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18746CF4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0936596D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-13,9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04F1407C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</w:t>
            </w:r>
            <w:bookmarkStart w:id="4" w:name="_GoBack"/>
            <w:bookmarkEnd w:id="4"/>
            <w:r>
              <w:rPr>
                <w:rFonts w:ascii="Bookman Old Style" w:hAnsi="Bookman Old Style"/>
                <w:sz w:val="20"/>
                <w:szCs w:val="20"/>
              </w:rPr>
              <w:t>2,5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59016108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4A4DDB1A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6A1E" w:rsidRPr="00DB0686" w14:paraId="266DE149" w14:textId="77777777" w:rsidTr="000C6A1E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4F2C9959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185350C2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7929B6E5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36931CE8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6601B8CD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1ADAB669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575</w:t>
            </w:r>
          </w:p>
        </w:tc>
      </w:tr>
      <w:tr w:rsidR="000C6A1E" w:rsidRPr="00DB0686" w14:paraId="277BFC91" w14:textId="77777777" w:rsidTr="000C6A1E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3718078D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10,7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3819B7D9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4945DD1F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0660B51B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608631A3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6C0BDEFA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11,2</w:t>
            </w:r>
          </w:p>
        </w:tc>
      </w:tr>
      <w:tr w:rsidR="000C6A1E" w:rsidRPr="00DB0686" w14:paraId="0D32C706" w14:textId="77777777" w:rsidTr="000C6A1E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0828FA7C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49A45013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16027D32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5659A512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5688AF38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035E96F1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0C6A1E" w:rsidRPr="00DB0686" w14:paraId="6AB472E8" w14:textId="77777777" w:rsidTr="000C6A1E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4442D67B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35BA07F0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782D1FAE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10687E28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40A532C7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549BE951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6A1E" w:rsidRPr="00DB0686" w14:paraId="0825059D" w14:textId="77777777" w:rsidTr="000C6A1E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1E8114D7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506D790F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6DBDF11A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2547E836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7D071FAB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42EB46FF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0C6A1E" w:rsidRPr="00DB0686" w14:paraId="5A6D132B" w14:textId="77777777" w:rsidTr="000C6A1E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642F7503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688BD721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51ADE04A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224E04A3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018A3A18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62BB802E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6A1E" w:rsidRPr="00DB0686" w14:paraId="423CF46C" w14:textId="77777777" w:rsidTr="000C6A1E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0ADDE431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5FEF5F93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1666B4B5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1AB97DD4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4522E383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30916757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0C6A1E" w:rsidRPr="00DB0686" w14:paraId="353AD445" w14:textId="77777777" w:rsidTr="000C6A1E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3FA3325B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239033BD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7F40836F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2293BEB0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43CDC1FE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30DC781C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6A1E" w:rsidRPr="00DB0686" w14:paraId="16F8678C" w14:textId="77777777" w:rsidTr="000C6A1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1C47614D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52041B0D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35E11EBE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7B74BF4A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24A5A9CF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279BA90F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0C6A1E" w:rsidRPr="00DB0686" w14:paraId="249B61F2" w14:textId="77777777" w:rsidTr="000C6A1E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219C5761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3A7167D1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7A4FC591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06E243D5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0BB23030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738AB04E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6A1E" w:rsidRPr="00DB0686" w14:paraId="293134F8" w14:textId="77777777" w:rsidTr="000C6A1E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441F60EB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64E9B268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43409EBE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7DB39F7E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1DF17B17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67F31E64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0C6A1E" w:rsidRPr="00DB0686" w14:paraId="14848784" w14:textId="77777777" w:rsidTr="000C6A1E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2373022B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08DE5EFE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4A75F1D1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62277CFA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3074CA16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4BB0FDDA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6A1E" w:rsidRPr="00DB0686" w14:paraId="3282865F" w14:textId="77777777" w:rsidTr="000C6A1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1421C21B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6570751F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01852504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00DD6880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6D44680F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153CD237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0C6A1E" w:rsidRPr="00DB0686" w14:paraId="428FAF89" w14:textId="77777777" w:rsidTr="000C6A1E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1ED09351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004BE130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02549DD1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7474FCF7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3A0F8F03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2BC9C2A0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6A1E" w:rsidRPr="00DB0686" w14:paraId="57E22CB3" w14:textId="77777777" w:rsidTr="000C6A1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5144B26A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0D44F093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0175EBDC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49E20B78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259AA4AA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342BBDEA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0C6A1E" w:rsidRPr="00DB0686" w14:paraId="335333F0" w14:textId="77777777" w:rsidTr="000C6A1E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2EC147E9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735B729A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7692242C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30B03ACF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13DE3122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489780FB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6A1E" w:rsidRPr="00DB0686" w14:paraId="210F0459" w14:textId="77777777" w:rsidTr="000C6A1E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5843AAC4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58DBFFDE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48B3B7A5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5862DA1F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0EDDCF3E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16060FAC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0C6A1E" w:rsidRPr="00DB0686" w14:paraId="1FF1F896" w14:textId="77777777" w:rsidTr="000C6A1E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790A64AD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1165D593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6243E566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44F59CCD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4F686B8D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48B8318F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6A1E" w:rsidRPr="00DB0686" w14:paraId="495CDFDF" w14:textId="77777777" w:rsidTr="000C6A1E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260447DD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47084F0F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0666918F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736E9AC1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5EE7FD92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2FA0CF02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0C6A1E" w:rsidRPr="00DB0686" w14:paraId="0DCD4533" w14:textId="77777777" w:rsidTr="000C6A1E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544F9F67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4322B143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383AF980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2A5D8ED4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5D479396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7BEBE653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6A1E" w:rsidRPr="00DB0686" w14:paraId="257298FF" w14:textId="77777777" w:rsidTr="000C6A1E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715DE473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5F7DBEA4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16FD8062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3960C663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47A30D6C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199E0166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0C6A1E" w:rsidRPr="00DB0686" w14:paraId="20B40C04" w14:textId="77777777" w:rsidTr="000C6A1E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2E42C914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61CF2420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2742191E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44A81978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32065A02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7C13B15A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6A1E" w:rsidRPr="00DB0686" w14:paraId="43166171" w14:textId="77777777" w:rsidTr="000C6A1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22EC1520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6EF4AB25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03C9B121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7CC70B27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5C3F36B5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4C185D21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0C6A1E" w:rsidRPr="00DB0686" w14:paraId="4D4C4BD1" w14:textId="77777777" w:rsidTr="000C6A1E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25545839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58CB313B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76DD939A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6999877B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1A51F495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606A163B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6A1E" w:rsidRPr="00DB0686" w14:paraId="628D88C8" w14:textId="77777777" w:rsidTr="000C6A1E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340823A5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01235745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40F6EE30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4EF1176F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7A8DB45D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136E672F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0C6A1E" w:rsidRPr="00DB0686" w14:paraId="21E8A7E0" w14:textId="77777777" w:rsidTr="000C6A1E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5EBEE862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78334720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46A19526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1C1B2AD9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2A0BADC1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61156D19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6A1E" w:rsidRPr="00DB0686" w14:paraId="5E490633" w14:textId="77777777" w:rsidTr="000C6A1E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7E77DE28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2D8A8BB5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235EFAEC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0D6284AC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6A9E4921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1FC071DE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0C6A1E" w:rsidRPr="00DB0686" w14:paraId="50D06157" w14:textId="77777777" w:rsidTr="000C6A1E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06516204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128FBE7F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2166E080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00750CED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5B267301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20841968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6A1E" w:rsidRPr="00DB0686" w14:paraId="411AD4F4" w14:textId="77777777" w:rsidTr="000C6A1E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2216E063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56B28D35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1F4BFB6B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2B6344BC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23416213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51FC749B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0C6A1E" w:rsidRPr="00DB0686" w14:paraId="05CCD40F" w14:textId="77777777" w:rsidTr="000C6A1E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0C6A1E" w:rsidRPr="00DB0686" w:rsidRDefault="000C6A1E" w:rsidP="000C6A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0C6A1E" w:rsidRPr="00DB0686" w:rsidRDefault="000C6A1E" w:rsidP="000C6A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67240D33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49AED13B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06011BC2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59076AB5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61621D78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15B62814" w:rsidR="000C6A1E" w:rsidRPr="003B51B0" w:rsidRDefault="000C6A1E" w:rsidP="000C6A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0F41403D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4D7A3D">
        <w:rPr>
          <w:rFonts w:ascii="Bookman Old Style" w:hAnsi="Bookman Old Style" w:cs="Times New Roman"/>
          <w:sz w:val="20"/>
          <w:szCs w:val="20"/>
        </w:rPr>
        <w:t>26</w:t>
      </w:r>
      <w:r w:rsidR="00EC09A4">
        <w:rPr>
          <w:rFonts w:ascii="Bookman Old Style" w:hAnsi="Bookman Old Style" w:cs="Times New Roman"/>
          <w:sz w:val="20"/>
          <w:szCs w:val="20"/>
        </w:rPr>
        <w:t xml:space="preserve"> </w:t>
      </w:r>
      <w:r w:rsidR="004D0FCF">
        <w:rPr>
          <w:rFonts w:ascii="Bookman Old Style" w:hAnsi="Bookman Old Style" w:cs="Times New Roman"/>
          <w:sz w:val="20"/>
          <w:szCs w:val="20"/>
        </w:rPr>
        <w:t>juin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87E2B7" w14:textId="77777777" w:rsidR="0089798A" w:rsidRDefault="0089798A" w:rsidP="00724F98">
      <w:r>
        <w:separator/>
      </w:r>
    </w:p>
  </w:endnote>
  <w:endnote w:type="continuationSeparator" w:id="0">
    <w:p w14:paraId="10A440C9" w14:textId="77777777" w:rsidR="0089798A" w:rsidRDefault="0089798A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D83DFD" w:rsidRDefault="00D83DFD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D83DFD" w:rsidRDefault="00D83DFD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8ED29A" w14:textId="77777777" w:rsidR="0089798A" w:rsidRDefault="0089798A" w:rsidP="00724F98">
      <w:r>
        <w:separator/>
      </w:r>
    </w:p>
  </w:footnote>
  <w:footnote w:type="continuationSeparator" w:id="0">
    <w:p w14:paraId="07923DA8" w14:textId="77777777" w:rsidR="0089798A" w:rsidRDefault="0089798A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D83DFD" w:rsidRDefault="00D83DFD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D83DFD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D83DFD" w:rsidRDefault="00D83DFD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D83DFD" w:rsidRDefault="00D83DFD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D83DFD" w:rsidRDefault="00D83DF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8B4"/>
    <w:rsid w:val="00085FA9"/>
    <w:rsid w:val="00090846"/>
    <w:rsid w:val="00091E23"/>
    <w:rsid w:val="00091F67"/>
    <w:rsid w:val="00093EC7"/>
    <w:rsid w:val="000A2D1A"/>
    <w:rsid w:val="000A4BAC"/>
    <w:rsid w:val="000A6A12"/>
    <w:rsid w:val="000B0FC9"/>
    <w:rsid w:val="000B5D08"/>
    <w:rsid w:val="000B731B"/>
    <w:rsid w:val="000C0777"/>
    <w:rsid w:val="000C1E73"/>
    <w:rsid w:val="000C3627"/>
    <w:rsid w:val="000C56F2"/>
    <w:rsid w:val="000C5BA2"/>
    <w:rsid w:val="000C606D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3ED0"/>
    <w:rsid w:val="00224648"/>
    <w:rsid w:val="002262E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0FCF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10F7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33D1"/>
    <w:rsid w:val="005952DB"/>
    <w:rsid w:val="005966DA"/>
    <w:rsid w:val="00597148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A1B1A"/>
    <w:rsid w:val="006A3A91"/>
    <w:rsid w:val="006A47E5"/>
    <w:rsid w:val="006A519D"/>
    <w:rsid w:val="006A6D53"/>
    <w:rsid w:val="006B0BC3"/>
    <w:rsid w:val="006B48D2"/>
    <w:rsid w:val="006B5D1D"/>
    <w:rsid w:val="006B7595"/>
    <w:rsid w:val="006B7FBF"/>
    <w:rsid w:val="006C1E8D"/>
    <w:rsid w:val="006C696D"/>
    <w:rsid w:val="006C6ECC"/>
    <w:rsid w:val="006C6F41"/>
    <w:rsid w:val="006D161E"/>
    <w:rsid w:val="006D2C7B"/>
    <w:rsid w:val="006D3041"/>
    <w:rsid w:val="006D689E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81A67"/>
    <w:rsid w:val="00887448"/>
    <w:rsid w:val="00887E79"/>
    <w:rsid w:val="008977EE"/>
    <w:rsid w:val="0089798A"/>
    <w:rsid w:val="008A0371"/>
    <w:rsid w:val="008A073A"/>
    <w:rsid w:val="008A16C7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1A21"/>
    <w:rsid w:val="00943115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605"/>
    <w:rsid w:val="00990736"/>
    <w:rsid w:val="0099182F"/>
    <w:rsid w:val="00991A79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1D98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7CCE"/>
    <w:rsid w:val="00A4018F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E42"/>
    <w:rsid w:val="00B00F59"/>
    <w:rsid w:val="00B0336E"/>
    <w:rsid w:val="00B045B1"/>
    <w:rsid w:val="00B06AEC"/>
    <w:rsid w:val="00B11C2E"/>
    <w:rsid w:val="00B174D8"/>
    <w:rsid w:val="00B23EC0"/>
    <w:rsid w:val="00B24556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97DC1"/>
    <w:rsid w:val="00BA2E8B"/>
    <w:rsid w:val="00BA3DB8"/>
    <w:rsid w:val="00BA4FD2"/>
    <w:rsid w:val="00BB17BD"/>
    <w:rsid w:val="00BB1E72"/>
    <w:rsid w:val="00BB31B1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47EEF"/>
    <w:rsid w:val="00C50A5E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61C4"/>
    <w:rsid w:val="00CE4222"/>
    <w:rsid w:val="00CE7EDF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C58"/>
    <w:rsid w:val="00DD513F"/>
    <w:rsid w:val="00DD76D6"/>
    <w:rsid w:val="00DE3812"/>
    <w:rsid w:val="00DE41CB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838D4"/>
    <w:rsid w:val="00E87AC4"/>
    <w:rsid w:val="00E93A03"/>
    <w:rsid w:val="00E97DA6"/>
    <w:rsid w:val="00EA0752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158F"/>
    <w:rsid w:val="00F116F4"/>
    <w:rsid w:val="00F140F3"/>
    <w:rsid w:val="00F14EC5"/>
    <w:rsid w:val="00F15848"/>
    <w:rsid w:val="00F16A42"/>
    <w:rsid w:val="00F23259"/>
    <w:rsid w:val="00F32B03"/>
    <w:rsid w:val="00F33030"/>
    <w:rsid w:val="00F33145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3A9"/>
    <w:rsid w:val="00F76079"/>
    <w:rsid w:val="00F77CF8"/>
    <w:rsid w:val="00F80C7F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E2C55"/>
    <w:rsid w:val="00FE3A4A"/>
    <w:rsid w:val="00FE3BE2"/>
    <w:rsid w:val="00FF11B1"/>
    <w:rsid w:val="00FF2081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C2A83-843A-4FA7-9433-943D32199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6571</TotalTime>
  <Pages>4</Pages>
  <Words>906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340</cp:revision>
  <cp:lastPrinted>2025-04-17T09:14:00Z</cp:lastPrinted>
  <dcterms:created xsi:type="dcterms:W3CDTF">2023-03-17T10:01:00Z</dcterms:created>
  <dcterms:modified xsi:type="dcterms:W3CDTF">2025-07-04T04:06:00Z</dcterms:modified>
</cp:coreProperties>
</file>