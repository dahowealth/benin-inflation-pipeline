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63D3B4D5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FF17F7">
        <w:rPr>
          <w:rFonts w:ascii="Bookman Old Style" w:hAnsi="Bookman Old Style"/>
          <w:b/>
          <w:bCs/>
        </w:rPr>
        <w:t>14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F17F7">
        <w:rPr>
          <w:rFonts w:ascii="Bookman Old Style" w:hAnsi="Bookman Old Style"/>
          <w:b/>
          <w:bCs/>
        </w:rPr>
        <w:t>20</w:t>
      </w:r>
      <w:r w:rsidR="00EB3DFF">
        <w:rPr>
          <w:rFonts w:ascii="Bookman Old Style" w:hAnsi="Bookman Old Style"/>
          <w:b/>
          <w:bCs/>
        </w:rPr>
        <w:t xml:space="preserve"> jui</w:t>
      </w:r>
      <w:r w:rsidR="00B24AF0">
        <w:rPr>
          <w:rFonts w:ascii="Bookman Old Style" w:hAnsi="Bookman Old Style"/>
          <w:b/>
          <w:bCs/>
        </w:rPr>
        <w:t>llet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</w:t>
      </w:r>
      <w:bookmarkStart w:id="2" w:name="_GoBack"/>
      <w:bookmarkEnd w:id="2"/>
      <w:r w:rsidR="0043085A" w:rsidRPr="0043085A">
        <w:rPr>
          <w:rFonts w:ascii="Bookman Old Style" w:hAnsi="Bookman Old Style"/>
          <w:b/>
          <w:bCs/>
        </w:rPr>
        <w:t>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DD4524" w:rsidRPr="00DB0686" w14:paraId="64DA6EB3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B16BEB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7F3FD6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D90B44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D28E3F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723CA9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2636F6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DD4524" w:rsidRPr="00DB0686" w14:paraId="1012B13A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3B733C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2EFFDD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1547D9B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D37B6B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FF5C9C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5940E4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59E1307C" w14:textId="77777777" w:rsidTr="00DD4524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7BE4EC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59A6DC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8F5811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6604D3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7B7B2DE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98C6F4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DD4524" w:rsidRPr="00DB0686" w14:paraId="7D48F741" w14:textId="77777777" w:rsidTr="00DD452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A306ED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634D53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734034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352FC2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75BD56E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C3BD0A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05EDBB24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6BF359B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1FC13B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40D5EA6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7ECADC6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9F4D89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0AA2AA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DD4524" w:rsidRPr="00DB0686" w14:paraId="7C7084EF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087983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0ECBFD3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A08511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564674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815422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FD4206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55928F54" w14:textId="77777777" w:rsidTr="00DD4524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7BC18F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D1BB02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535272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687CBA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EC23B1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1511CC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DD4524" w:rsidRPr="00DB0686" w14:paraId="0D8B32F6" w14:textId="77777777" w:rsidTr="00DD4524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C4D576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32D950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901162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067ACFB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186D4F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24B13E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597D72CB" w14:textId="77777777" w:rsidTr="00DD4524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774259F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F966EB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FC49AB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3723CAF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49113D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53FA88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DD4524" w:rsidRPr="00DB0686" w14:paraId="040F7FD9" w14:textId="77777777" w:rsidTr="00DD452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31272D7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4642905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161BC03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CA1124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3EFCFE5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0DAADAB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6DF8DFC7" w14:textId="77777777" w:rsidTr="00DD4524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71540FD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A84577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C22DCE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2DC5DFF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3D4E9C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A4A000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DD4524" w:rsidRPr="00DB0686" w14:paraId="6289F99A" w14:textId="77777777" w:rsidTr="00DD4524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B81083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29FD5CA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0A8396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3A6D853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52FD24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0F1BCCF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425EB410" w14:textId="77777777" w:rsidTr="00DD4524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224255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C978ED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1F38F8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B770EA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F629E2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02063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DD4524" w:rsidRPr="00DB0686" w14:paraId="30E78FFE" w14:textId="77777777" w:rsidTr="00DD452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788F1C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AB0F0A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2AFDCE0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FEE783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454763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22908EC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3FD5ADB3" w14:textId="77777777" w:rsidTr="00DD452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DD4524" w:rsidRPr="00DC1CE4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F48D0E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1 188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2C6240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1 633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332976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72B1E3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AB6119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80199D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1 754</w:t>
            </w:r>
          </w:p>
        </w:tc>
      </w:tr>
      <w:tr w:rsidR="00DD4524" w:rsidRPr="00DB0686" w14:paraId="0281CA7F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CDC1BA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CB6B52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960785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9F7ED8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9B99F5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855314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</w:tr>
      <w:tr w:rsidR="00DD4524" w:rsidRPr="00DB0686" w14:paraId="428F63AB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A8DDDF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26A523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0E45378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B5F664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6B8EB9E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6952F18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603</w:t>
            </w:r>
          </w:p>
        </w:tc>
      </w:tr>
      <w:tr w:rsidR="00DD4524" w:rsidRPr="00DB0686" w14:paraId="63262B4B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F65FF6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345445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056E62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8E261C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E02159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806D06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-16,6</w:t>
            </w:r>
          </w:p>
        </w:tc>
      </w:tr>
      <w:tr w:rsidR="00DD4524" w:rsidRPr="00DB0686" w14:paraId="5750E4A0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1F6C2D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3CECEBE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7232DA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AB27C2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5C831D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CE2AC4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909</w:t>
            </w:r>
          </w:p>
        </w:tc>
      </w:tr>
      <w:tr w:rsidR="00DD4524" w:rsidRPr="00DB0686" w14:paraId="4CB2C9CF" w14:textId="77777777" w:rsidTr="00DD452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DF4C89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48F333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260CD1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334CD7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034AED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473BB8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</w:tr>
      <w:tr w:rsidR="00DD4524" w:rsidRPr="00DB0686" w14:paraId="42B32853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0FBC6F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BB5A77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B89FDF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1A3EB6F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2E5960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2D38E57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</w:tr>
      <w:tr w:rsidR="00DD4524" w:rsidRPr="00DB0686" w14:paraId="0DEB7461" w14:textId="77777777" w:rsidTr="00DD452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F69D1B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D1E8FD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15EA293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418F5CB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014533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830322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</w:tr>
      <w:tr w:rsidR="00DD4524" w:rsidRPr="00DB0686" w14:paraId="60A93C0E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030E5B1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436D41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79539F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4F1475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671FC9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E65B78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DD4524" w:rsidRPr="00DB0686" w14:paraId="0F87F60C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54C1B61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5281C5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D49819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09D819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79F037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DD54A1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6B556D1B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17E1C1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C3647A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28FD464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6C7B0F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110698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D21FEE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DD4524" w:rsidRPr="00DB0686" w14:paraId="57BA8EE7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A6F94F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961869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0BEDAAF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FC7C07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541A15D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C32835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</w:tr>
      <w:tr w:rsidR="00DD4524" w:rsidRPr="00DB0686" w14:paraId="1416B083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D6E4A3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03AFCB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6297481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C204D2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3889E0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0E3CBA5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DD4524" w:rsidRPr="00DB0686" w14:paraId="2BB3DCD7" w14:textId="77777777" w:rsidTr="00DD4524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1F8D10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002DAC0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2F0FFC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24C74D2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4F8A48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8B033E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266DE149" w14:textId="77777777" w:rsidTr="00DD452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37EF2CB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0002BD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C95A4C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B75026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A82CE6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283353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</w:tr>
      <w:tr w:rsidR="00DD4524" w:rsidRPr="00DB0686" w14:paraId="277BFC91" w14:textId="77777777" w:rsidTr="00DD4524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2BD2964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84EE66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B04126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9A4876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FEE75E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2339B2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0D32C706" w14:textId="77777777" w:rsidTr="00DD452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E04DEB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0CF10D7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8F3CAB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D9E787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021369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F750BB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DD4524" w:rsidRPr="00DB0686" w14:paraId="6AB472E8" w14:textId="77777777" w:rsidTr="00DD4524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52E27DE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4EA92E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582DF6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070C69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272119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BC8E7D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0825059D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429635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26F997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59DF28C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6B9333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2F310B0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180A02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DD4524" w:rsidRPr="00DB0686" w14:paraId="5A6D132B" w14:textId="77777777" w:rsidTr="00DD4524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6CE8B0B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AF5A04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3F1C4A4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1E367F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74F211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025AA3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423CF46C" w14:textId="77777777" w:rsidTr="00DD4524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545D67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C44E84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73EF94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78A6F0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EF9016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33FF91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DD4524" w:rsidRPr="00DB0686" w14:paraId="353AD445" w14:textId="77777777" w:rsidTr="00DD452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6D930FB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5F7EBB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D39C01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C159D3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0AC1DB2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D74E0C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16F8678C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660A9C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913E55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7E46F2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A87258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C7475A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8E198E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DD4524" w:rsidRPr="00DB0686" w14:paraId="249B61F2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F38A8E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908833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C9B25A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EFF3F8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F43382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40A0D49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293134F8" w14:textId="77777777" w:rsidTr="00DD4524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08B16F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94FB35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18123E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598DD1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5A0ADC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70B7F8D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DD4524" w:rsidRPr="00DB0686" w14:paraId="14848784" w14:textId="77777777" w:rsidTr="00DD4524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379CED8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F4CB61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A902DB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0F327F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53573E3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B9FD83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3282865F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130660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D3F565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360837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72045B1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E6F34D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3E1944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DD4524" w:rsidRPr="00DB0686" w14:paraId="428FAF89" w14:textId="77777777" w:rsidTr="00DD452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323E98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88E5F1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93FE37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419588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BC1DBD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A115C4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57E22CB3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685C47C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82D5DA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2DD4C2C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730645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5F5EAC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00E0A3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DD4524" w:rsidRPr="00DB0686" w14:paraId="335333F0" w14:textId="77777777" w:rsidTr="00DD452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A60DFA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DE7046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F32251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8317DE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0A7058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767851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210F0459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6E0723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8F77CD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FD0974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74571B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138E8C3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A79E37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DD4524" w:rsidRPr="00DB0686" w14:paraId="1FF1F896" w14:textId="77777777" w:rsidTr="00DD4524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68BEE07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2C2D6AA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A39905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D8F25C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C76828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A7DC4E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495CDFDF" w14:textId="77777777" w:rsidTr="00DD4524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C0DA28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1CCE86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15727F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15801C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0F8F9C6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98DCA0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DD4524" w:rsidRPr="00DB0686" w14:paraId="0DCD4533" w14:textId="77777777" w:rsidTr="00DD4524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C2023F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2201BE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7B4A498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661665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28D4372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1C1F3F9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257298FF" w14:textId="77777777" w:rsidTr="00DD4524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DE80CA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6EDFBD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3E0C57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0AE16E83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4DFAB8D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4D1B13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DD4524" w:rsidRPr="00DB0686" w14:paraId="20B40C04" w14:textId="77777777" w:rsidTr="00DD4524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AF1FA1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962841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E1381E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1E76781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0A8EBB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F38F70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43166171" w14:textId="77777777" w:rsidTr="00DD452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7F1709D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30D3856B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662D6B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7EA78A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31D22C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A2F9E9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DD4524" w:rsidRPr="00DB0686" w14:paraId="4D4C4BD1" w14:textId="77777777" w:rsidTr="00DD4524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75C9B6E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A92FDA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202595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0FB8EEE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803EFF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E73EFE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628D88C8" w14:textId="77777777" w:rsidTr="00DD4524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A53C07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60977AE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CBBFEF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017EDE7F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240691C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DAE795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DD4524" w:rsidRPr="00DB0686" w14:paraId="21E8A7E0" w14:textId="77777777" w:rsidTr="00DD4524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778EECD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30E8E92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3F03BEC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3266958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58F06E3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52121D1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5E490633" w14:textId="77777777" w:rsidTr="00DD452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8FAAA9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0E5E8F6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CE86D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614FA1B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87D887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E36181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DD4524" w:rsidRPr="00DB0686" w14:paraId="50D06157" w14:textId="77777777" w:rsidTr="00DD452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782BA0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002D48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8DAE707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CB0009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FAA3FA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F356A40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DD4524" w:rsidRPr="00DB0686" w14:paraId="411AD4F4" w14:textId="77777777" w:rsidTr="00DD4524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F6CE5BD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C9089D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D3C69CA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0966412E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6C6529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B43AED4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DD4524" w:rsidRPr="00DB0686" w14:paraId="05CCD40F" w14:textId="77777777" w:rsidTr="00DD4524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DD4524" w:rsidRPr="00DB0686" w:rsidRDefault="00DD4524" w:rsidP="00DD452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DD4524" w:rsidRPr="00DB0686" w:rsidRDefault="00DD4524" w:rsidP="00DD4524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AD14768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56E0A61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E56C129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573F262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C079246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4298CA65" w:rsidR="00DD4524" w:rsidRPr="003B51B0" w:rsidRDefault="00DD4524" w:rsidP="00DD452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8CDB2F4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D4524">
        <w:rPr>
          <w:rFonts w:ascii="Bookman Old Style" w:hAnsi="Bookman Old Style" w:cs="Times New Roman"/>
          <w:sz w:val="20"/>
          <w:szCs w:val="20"/>
        </w:rPr>
        <w:t>23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</w:t>
      </w:r>
      <w:r w:rsidR="0050058C">
        <w:rPr>
          <w:rFonts w:ascii="Bookman Old Style" w:hAnsi="Bookman Old Style" w:cs="Times New Roman"/>
          <w:sz w:val="20"/>
          <w:szCs w:val="20"/>
        </w:rPr>
        <w:t>llet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CE0EC" w14:textId="77777777" w:rsidR="00AA7F07" w:rsidRDefault="00AA7F07" w:rsidP="00724F98">
      <w:r>
        <w:separator/>
      </w:r>
    </w:p>
  </w:endnote>
  <w:endnote w:type="continuationSeparator" w:id="0">
    <w:p w14:paraId="05CAA35B" w14:textId="77777777" w:rsidR="00AA7F07" w:rsidRDefault="00AA7F07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A1DF7" w:rsidRDefault="00EA1DF7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A1DF7" w:rsidRDefault="00EA1DF7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40D55" w14:textId="77777777" w:rsidR="00AA7F07" w:rsidRDefault="00AA7F07" w:rsidP="00724F98">
      <w:r>
        <w:separator/>
      </w:r>
    </w:p>
  </w:footnote>
  <w:footnote w:type="continuationSeparator" w:id="0">
    <w:p w14:paraId="7643D245" w14:textId="77777777" w:rsidR="00AA7F07" w:rsidRDefault="00AA7F07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A1DF7" w:rsidRDefault="00EA1DF7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A1DF7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A1DF7" w:rsidRDefault="00EA1DF7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A1DF7" w:rsidRDefault="00EA1DF7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A1DF7" w:rsidRDefault="00EA1D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6A377-0C58-4B6C-BEFE-6089E9A98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6666</TotalTime>
  <Pages>4</Pages>
  <Words>905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352</cp:revision>
  <cp:lastPrinted>2025-04-17T09:14:00Z</cp:lastPrinted>
  <dcterms:created xsi:type="dcterms:W3CDTF">2023-03-17T10:01:00Z</dcterms:created>
  <dcterms:modified xsi:type="dcterms:W3CDTF">2025-07-24T01:10:00Z</dcterms:modified>
</cp:coreProperties>
</file>