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7302BD0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A33760">
        <w:rPr>
          <w:rFonts w:ascii="Bookman Old Style" w:hAnsi="Bookman Old Style"/>
          <w:b/>
          <w:bCs/>
        </w:rPr>
        <w:t xml:space="preserve">07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A33760">
        <w:rPr>
          <w:rFonts w:ascii="Bookman Old Style" w:hAnsi="Bookman Old Style"/>
          <w:b/>
          <w:bCs/>
        </w:rPr>
        <w:t>13</w:t>
      </w:r>
      <w:r w:rsidR="00EB3DFF">
        <w:rPr>
          <w:rFonts w:ascii="Bookman Old Style" w:hAnsi="Bookman Old Style"/>
          <w:b/>
          <w:bCs/>
        </w:rPr>
        <w:t xml:space="preserve"> jui</w:t>
      </w:r>
      <w:r w:rsidR="00B24AF0">
        <w:rPr>
          <w:rFonts w:ascii="Bookman Old Style" w:hAnsi="Bookman Old Style"/>
          <w:b/>
          <w:bCs/>
        </w:rPr>
        <w:t>llet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9F016D" w:rsidRPr="00DB0686" w14:paraId="64DA6EB3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9BACF8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A321ED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701602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584398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A27608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6C6AAFD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9F016D" w:rsidRPr="00DB0686" w14:paraId="1012B13A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2D81494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B5F31B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BD4438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C6A01D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D783B5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1D5159C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9F016D" w:rsidRPr="00DB0686" w14:paraId="59E1307C" w14:textId="77777777" w:rsidTr="009F016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AF3295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AA8489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3A4F49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551663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75922B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647350E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9F016D" w:rsidRPr="00DB0686" w14:paraId="7D48F741" w14:textId="77777777" w:rsidTr="009F016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6AB28B5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53FCCA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24C0A9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8C8CE5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40EC430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C7BC7C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05EDBB24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BB3E0B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7E8EB2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3C9CEE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C16FDE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61ACFF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1EF2E3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9F016D" w:rsidRPr="00DB0686" w14:paraId="7C7084EF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C1F661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F782E8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21E1D13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EDAE6E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2ABBB4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83FEBA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55928F54" w14:textId="77777777" w:rsidTr="009F016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B186FF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69C4C26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55CD31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0E058D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442312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33CCB0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9F016D" w:rsidRPr="00DB0686" w14:paraId="0D8B32F6" w14:textId="77777777" w:rsidTr="009F016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D205B9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3808F0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0470BC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5677F6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224009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FE07BB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597D72CB" w14:textId="77777777" w:rsidTr="009F016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D7750F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0AB7B4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6D59586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66FC48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0A7C95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6D88B0C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9F016D" w:rsidRPr="00DB0686" w14:paraId="040F7FD9" w14:textId="77777777" w:rsidTr="009F016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ED003E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4B372C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6C7838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8F5395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606AD7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0F4B76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6DF8DFC7" w14:textId="77777777" w:rsidTr="009F016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583199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E511F6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607FF7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291B060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1FFD9F9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37E5B3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9F016D" w:rsidRPr="00DB0686" w14:paraId="6289F99A" w14:textId="77777777" w:rsidTr="009F016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19E7B5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19519C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D404DF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46EF7D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73E3815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A88286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425EB410" w14:textId="77777777" w:rsidTr="009F016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B40A1A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CDEE14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7E3360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417BBF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50C3FB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CC7A1F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9F016D" w:rsidRPr="00DB0686" w14:paraId="30E78FFE" w14:textId="77777777" w:rsidTr="009F016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17AB8E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F89C72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CC3573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314C5D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E1FA35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E033ED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3FD5ADB3" w14:textId="77777777" w:rsidTr="009F016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9F016D" w:rsidRPr="00DC1CE4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810E15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1 153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2365E8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1 633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FE7F90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2A2CAA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4EB610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741091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1 692</w:t>
            </w:r>
          </w:p>
        </w:tc>
      </w:tr>
      <w:tr w:rsidR="009F016D" w:rsidRPr="00DB0686" w14:paraId="0281CA7F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CF7C20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4B4988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98D862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426188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3AE2244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19082FD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0,5</w:t>
            </w:r>
          </w:p>
        </w:tc>
      </w:tr>
      <w:tr w:rsidR="009F016D" w:rsidRPr="00DB0686" w14:paraId="428F63AB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EC80E9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04CAC4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2B936B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B7B5E4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DE23D1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4F730B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723</w:t>
            </w:r>
          </w:p>
        </w:tc>
      </w:tr>
      <w:tr w:rsidR="009F016D" w:rsidRPr="00DB0686" w14:paraId="63262B4B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18CC6F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FC6FBD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0AD607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1146BA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F8A8A5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F9D403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-13,2</w:t>
            </w:r>
          </w:p>
        </w:tc>
      </w:tr>
      <w:tr w:rsidR="009F016D" w:rsidRPr="00DB0686" w14:paraId="5750E4A0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EA4995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70977E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B3D9B1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6539A8A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95ED09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D6654A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912</w:t>
            </w:r>
          </w:p>
        </w:tc>
      </w:tr>
      <w:tr w:rsidR="009F016D" w:rsidRPr="00DB0686" w14:paraId="4CB2C9CF" w14:textId="77777777" w:rsidTr="009F016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4360E2D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A4ECE9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D3442F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F4BF24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2363AE0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5B29D36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</w:tr>
      <w:tr w:rsidR="009F016D" w:rsidRPr="00DB0686" w14:paraId="42B32853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59804E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EB4FE0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D38123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2205DD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43B619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0A8EFE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820</w:t>
            </w:r>
          </w:p>
        </w:tc>
      </w:tr>
      <w:tr w:rsidR="009F016D" w:rsidRPr="00DB0686" w14:paraId="0DEB7461" w14:textId="77777777" w:rsidTr="009F016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639102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C26021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B2D4BA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22824D8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01511D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5BDB00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</w:tr>
      <w:tr w:rsidR="009F016D" w:rsidRPr="00DB0686" w14:paraId="60A93C0E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8E013A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A85839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4C9B6F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3B3338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5617F1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B840DD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9F016D" w:rsidRPr="00DB0686" w14:paraId="0F87F60C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5D64B32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B4896F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042CBC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59389B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04C9FF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0C7FC2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6B556D1B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29AFA1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7F5C0B1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F259A2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1513E9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0A5176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1220FCE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767</w:t>
            </w:r>
          </w:p>
        </w:tc>
      </w:tr>
      <w:tr w:rsidR="009F016D" w:rsidRPr="00DB0686" w14:paraId="57BA8EE7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728C47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F483A9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934C26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A319FC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73BF17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D748B9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9,6</w:t>
            </w:r>
          </w:p>
        </w:tc>
      </w:tr>
      <w:tr w:rsidR="009F016D" w:rsidRPr="00DB0686" w14:paraId="1416B083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7FA52A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B7E8D0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2F95F4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160B61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DC8C29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A9B7A3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9F016D" w:rsidRPr="00DB0686" w14:paraId="2BB3DCD7" w14:textId="77777777" w:rsidTr="009F016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D2A1D7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BD2ED9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0BC093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01AF20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97686D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B4B760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9F016D" w:rsidRPr="00DB0686" w14:paraId="266DE149" w14:textId="77777777" w:rsidTr="009F016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5C90E3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B6CE0A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AEBEA1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3D94D2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87EE16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585951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</w:tr>
      <w:tr w:rsidR="009F016D" w:rsidRPr="00DB0686" w14:paraId="277BFC91" w14:textId="77777777" w:rsidTr="009F016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CF8F0E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41CE55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9D78F3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8DFB9A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75698A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96A74B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</w:tr>
      <w:tr w:rsidR="009F016D" w:rsidRPr="00DB0686" w14:paraId="0D32C706" w14:textId="77777777" w:rsidTr="009F016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E9D614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04E6FC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7EF831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7BC1EF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FA9D7F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F97D37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9F016D" w:rsidRPr="00DB0686" w14:paraId="6AB472E8" w14:textId="77777777" w:rsidTr="009F016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2A4150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11D9DD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01CE3C2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E3F32A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38F901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89F7AC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0825059D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9FBC30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652EFF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3F88CD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102037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0B981F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AFC19F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9F016D" w:rsidRPr="00DB0686" w14:paraId="5A6D132B" w14:textId="77777777" w:rsidTr="009F016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34495D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2F994D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A9B0CC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8F0345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AFF3C3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55A617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423CF46C" w14:textId="77777777" w:rsidTr="009F016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6EE667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76D4C2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9401F1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B2D908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75E68E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70C03D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9F016D" w:rsidRPr="00DB0686" w14:paraId="353AD445" w14:textId="77777777" w:rsidTr="009F016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0B7296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2178F1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F78460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5613F4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24D607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7A2DCF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16F8678C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5BA454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779D5B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4FDFA1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D267B0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D23D77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F2B2B4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9F016D" w:rsidRPr="00DB0686" w14:paraId="249B61F2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3FBCC55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ADCB18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D7F488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B80BF4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651233D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3E4F30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293134F8" w14:textId="77777777" w:rsidTr="009F016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F3766D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050645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0FC081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88B218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58EF11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22A55F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9F016D" w:rsidRPr="00DB0686" w14:paraId="14848784" w14:textId="77777777" w:rsidTr="009F016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735CA9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9E4273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42FA14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5274FC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BC1747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7437A43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3282865F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4C0C8F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9C5673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36851D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65016E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F24365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997590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9F016D" w:rsidRPr="00DB0686" w14:paraId="428FAF89" w14:textId="77777777" w:rsidTr="009F016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356556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DC5FDB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5F56DD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93C767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E7597D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0D0832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57E22CB3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EF2507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A89EA8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376A211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EC0B38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0F824E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AC1C13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9F016D" w:rsidRPr="00DB0686" w14:paraId="335333F0" w14:textId="77777777" w:rsidTr="009F016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A45B99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F3601E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904386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6FF644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0DE149C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805169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210F0459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35AAE9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3D746FF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F65124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0FDB57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5F4EA2B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BA4C60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9F016D" w:rsidRPr="00DB0686" w14:paraId="1FF1F896" w14:textId="77777777" w:rsidTr="009F016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B31F05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2F0E120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2E385C6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1BFE6CE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1CED3D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AE39D3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495CDFDF" w14:textId="77777777" w:rsidTr="009F016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5CDFE3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36D856A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0F3E0C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8077EE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94E962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CA5FAB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9F016D" w:rsidRPr="00DB0686" w14:paraId="0DCD4533" w14:textId="77777777" w:rsidTr="009F016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E7FE03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47523B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2A3ED41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9D4528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55ACEB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B76240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257298FF" w14:textId="77777777" w:rsidTr="009F016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59715F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F1FBE8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0464A8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42D415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273068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26F982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9F016D" w:rsidRPr="00DB0686" w14:paraId="20B40C04" w14:textId="77777777" w:rsidTr="009F016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5AB7B0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27335414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D438111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4607192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C6CE69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68D6A5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43166171" w14:textId="77777777" w:rsidTr="009F016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C45B59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05D639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819AF6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626A50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B01175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3577A47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9F016D" w:rsidRPr="00DB0686" w14:paraId="4D4C4BD1" w14:textId="77777777" w:rsidTr="009F016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2470D7E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10025E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9268DA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1AEB473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A75968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4D8C8D2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628D88C8" w14:textId="77777777" w:rsidTr="009F016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DAEA12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C5531A0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1203EF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048296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692069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5429E5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9F016D" w:rsidRPr="00DB0686" w14:paraId="21E8A7E0" w14:textId="77777777" w:rsidTr="009F016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3A8EDC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39BAE78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11DB6C7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390C84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914BFC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F03441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5E490633" w14:textId="77777777" w:rsidTr="009F016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7BC7A1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A97FA92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BD7082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85591E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233180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DF0AAD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9F016D" w:rsidRPr="00DB0686" w14:paraId="50D06157" w14:textId="77777777" w:rsidTr="009F016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487CD5A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1A03EB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42986D8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7D9D0C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7CBEBD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C606D1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9F016D" w:rsidRPr="00DB0686" w14:paraId="411AD4F4" w14:textId="77777777" w:rsidTr="009F016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436FA2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B63025F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FD3853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E2F029D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025164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0C43DDE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9F016D" w:rsidRPr="00DB0686" w14:paraId="05CCD40F" w14:textId="77777777" w:rsidTr="009F016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9F016D" w:rsidRPr="00DB0686" w:rsidRDefault="009F016D" w:rsidP="009F016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9F016D" w:rsidRPr="00DB0686" w:rsidRDefault="009F016D" w:rsidP="009F016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000CF45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5B46EB9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3B47E0C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38EE2D3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C4E645B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8714F66" w:rsidR="009F016D" w:rsidRPr="003B51B0" w:rsidRDefault="009F016D" w:rsidP="009F016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5C3557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087A06">
        <w:rPr>
          <w:rFonts w:ascii="Bookman Old Style" w:hAnsi="Bookman Old Style" w:cs="Times New Roman"/>
          <w:sz w:val="20"/>
          <w:szCs w:val="20"/>
        </w:rPr>
        <w:t>1</w:t>
      </w:r>
      <w:r w:rsidR="00842B41">
        <w:rPr>
          <w:rFonts w:ascii="Bookman Old Style" w:hAnsi="Bookman Old Style" w:cs="Times New Roman"/>
          <w:sz w:val="20"/>
          <w:szCs w:val="20"/>
        </w:rPr>
        <w:t>8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</w:t>
      </w:r>
      <w:r w:rsidR="0050058C">
        <w:rPr>
          <w:rFonts w:ascii="Bookman Old Style" w:hAnsi="Bookman Old Style" w:cs="Times New Roman"/>
          <w:sz w:val="20"/>
          <w:szCs w:val="20"/>
        </w:rPr>
        <w:t>llet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93CAA" w14:textId="77777777" w:rsidR="00696A8B" w:rsidRDefault="00696A8B" w:rsidP="00724F98">
      <w:r>
        <w:separator/>
      </w:r>
    </w:p>
  </w:endnote>
  <w:endnote w:type="continuationSeparator" w:id="0">
    <w:p w14:paraId="629442A0" w14:textId="77777777" w:rsidR="00696A8B" w:rsidRDefault="00696A8B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A1DF7" w:rsidRDefault="00EA1DF7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A1DF7" w:rsidRDefault="00EA1DF7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89623" w14:textId="77777777" w:rsidR="00696A8B" w:rsidRDefault="00696A8B" w:rsidP="00724F98">
      <w:r>
        <w:separator/>
      </w:r>
    </w:p>
  </w:footnote>
  <w:footnote w:type="continuationSeparator" w:id="0">
    <w:p w14:paraId="4733D44D" w14:textId="77777777" w:rsidR="00696A8B" w:rsidRDefault="00696A8B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A1DF7" w:rsidRDefault="00EA1DF7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A1DF7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A1DF7" w:rsidRDefault="00EA1DF7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A1DF7" w:rsidRDefault="00EA1DF7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A1DF7" w:rsidRDefault="00EA1D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AA460-5D5E-49E4-A7D1-C770939E3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6660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350</cp:revision>
  <cp:lastPrinted>2025-04-17T09:14:00Z</cp:lastPrinted>
  <dcterms:created xsi:type="dcterms:W3CDTF">2023-03-17T10:01:00Z</dcterms:created>
  <dcterms:modified xsi:type="dcterms:W3CDTF">2025-07-21T14:18:00Z</dcterms:modified>
</cp:coreProperties>
</file>