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40E9784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7B509B">
        <w:rPr>
          <w:rFonts w:ascii="Bookman Old Style" w:hAnsi="Bookman Old Style"/>
          <w:b/>
          <w:bCs/>
        </w:rPr>
        <w:t>26 janvier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7B509B">
        <w:rPr>
          <w:rFonts w:ascii="Bookman Old Style" w:hAnsi="Bookman Old Style"/>
          <w:b/>
          <w:bCs/>
        </w:rPr>
        <w:t>1</w:t>
      </w:r>
      <w:r w:rsidR="007B509B" w:rsidRPr="007B509B">
        <w:rPr>
          <w:rFonts w:ascii="Bookman Old Style" w:hAnsi="Bookman Old Style"/>
          <w:b/>
          <w:bCs/>
          <w:vertAlign w:val="superscript"/>
        </w:rPr>
        <w:t>er</w:t>
      </w:r>
      <w:r w:rsidR="007B509B">
        <w:rPr>
          <w:rFonts w:ascii="Bookman Old Style" w:hAnsi="Bookman Old Style"/>
          <w:b/>
          <w:bCs/>
        </w:rPr>
        <w:t xml:space="preserve"> Fé</w:t>
      </w:r>
      <w:r w:rsidR="00B93BB0">
        <w:rPr>
          <w:rFonts w:ascii="Bookman Old Style" w:hAnsi="Bookman Old Style"/>
          <w:b/>
          <w:bCs/>
        </w:rPr>
        <w:t>v</w:t>
      </w:r>
      <w:r w:rsidR="007B509B">
        <w:rPr>
          <w:rFonts w:ascii="Bookman Old Style" w:hAnsi="Bookman Old Style"/>
          <w:b/>
          <w:bCs/>
        </w:rPr>
        <w:t>r</w:t>
      </w:r>
      <w:r w:rsidR="00B93BB0">
        <w:rPr>
          <w:rFonts w:ascii="Bookman Old Style" w:hAnsi="Bookman Old Style"/>
          <w:b/>
          <w:bCs/>
        </w:rPr>
        <w:t>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055A8" w:rsidRPr="00DB0686" w14:paraId="64DA6EB3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3D6F2AC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0FE997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75BF50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C95D93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1B3C72C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DCB568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6055A8" w:rsidRPr="00DB0686" w14:paraId="1012B13A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63A3167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6FBE0AA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7F466F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1F0CD8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8734B7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69BBE5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59E1307C" w14:textId="77777777" w:rsidTr="006055A8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7ACC65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5846591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D5F00E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2E046CF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3C8B11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560B34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6055A8" w:rsidRPr="00DB0686" w14:paraId="7D48F741" w14:textId="77777777" w:rsidTr="006055A8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0210A4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13B6C16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C453D8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CA64C5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1F9A7E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A7EA71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05EDBB24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24AF47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E55E6D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4D41FC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337EBC4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29B2E34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0D02C3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</w:tr>
      <w:tr w:rsidR="006055A8" w:rsidRPr="00DB0686" w14:paraId="7C7084EF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3F07A2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5A5BFD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5A7AD41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4D6B080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7C6AAA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A98BF7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</w:tr>
      <w:tr w:rsidR="006055A8" w:rsidRPr="00DB0686" w14:paraId="55928F54" w14:textId="77777777" w:rsidTr="006055A8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23AE89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1C61B3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B5E5EA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0332996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E79E6A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229A73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605</w:t>
            </w:r>
          </w:p>
        </w:tc>
      </w:tr>
      <w:tr w:rsidR="006055A8" w:rsidRPr="00DB0686" w14:paraId="0D8B32F6" w14:textId="77777777" w:rsidTr="006055A8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7E556F6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C319A6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C5BE13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0EFB71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68E486C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63771FD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597D72CB" w14:textId="77777777" w:rsidTr="006055A8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779074D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595731F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83ABA2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46B2EA8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3C701B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AD4BD5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6055A8" w:rsidRPr="00DB0686" w14:paraId="040F7FD9" w14:textId="77777777" w:rsidTr="006055A8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7B9454D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558E75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DC2F49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2B2A45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7AAA620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A6CF5F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6DF8DFC7" w14:textId="77777777" w:rsidTr="006055A8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74EA8A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91B44A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2987E3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2D3E20D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D777EE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416C60F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6055A8" w:rsidRPr="00DB0686" w14:paraId="6289F99A" w14:textId="77777777" w:rsidTr="006055A8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C8ED28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8C5187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62FE7B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E2511C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8E40E2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10B00B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425EB410" w14:textId="77777777" w:rsidTr="006055A8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0A04A61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77AED5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347178B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830821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95B0C3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28AEBCB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6055A8" w:rsidRPr="00DB0686" w14:paraId="30E78FFE" w14:textId="77777777" w:rsidTr="006055A8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0A5A551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3D6909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13FCC23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4712BF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E96DA4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31BC22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3FD5ADB3" w14:textId="77777777" w:rsidTr="006055A8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6055A8" w:rsidRPr="00DC1CE4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B91816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1D4652A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F1671C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268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19CDAD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E39315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7A725A9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</w:tr>
      <w:tr w:rsidR="006055A8" w:rsidRPr="00DB0686" w14:paraId="0281CA7F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3887626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9C209C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7D1F67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23656F9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2803A2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C371F2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</w:tr>
      <w:tr w:rsidR="006055A8" w:rsidRPr="00DB0686" w14:paraId="428F63AB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DDD9B2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22F148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42F4A9C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C3C69A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A34DB5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69A699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290</w:t>
            </w:r>
          </w:p>
        </w:tc>
      </w:tr>
      <w:tr w:rsidR="006055A8" w:rsidRPr="00DB0686" w14:paraId="63262B4B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78C40F4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4999100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7FC069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53C930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46806E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89656D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5750E4A0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0E95146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0C3F1F2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1DC4FD7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E81923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8D2172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10B81E1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716</w:t>
            </w:r>
          </w:p>
        </w:tc>
      </w:tr>
      <w:tr w:rsidR="006055A8" w:rsidRPr="00DB0686" w14:paraId="4CB2C9CF" w14:textId="77777777" w:rsidTr="006055A8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E804EE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A9B70A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6DE7A3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E72E11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4D90B6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11E5705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</w:tr>
      <w:tr w:rsidR="006055A8" w:rsidRPr="00DB0686" w14:paraId="42B32853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6EA83B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1D75A3D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1C15DB6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F9CCD6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EBD528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B9E755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792</w:t>
            </w:r>
          </w:p>
        </w:tc>
      </w:tr>
      <w:tr w:rsidR="006055A8" w:rsidRPr="00DB0686" w14:paraId="0DEB7461" w14:textId="77777777" w:rsidTr="006055A8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B389FC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C17EE8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2ED898F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F8813E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87B016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1E111FD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-6,6</w:t>
            </w:r>
          </w:p>
        </w:tc>
      </w:tr>
      <w:tr w:rsidR="006055A8" w:rsidRPr="00DB0686" w14:paraId="60A93C0E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0518681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072B87B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EC5AE7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6F33BC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B63542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1179FE0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6055A8" w:rsidRPr="00DB0686" w14:paraId="0F87F60C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20B7EDF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ACAA8E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3987D94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AC1454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7035F5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59CC3B3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6B556D1B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329BB1A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5F6283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02AB80A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35A8EC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1B2F68D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3917910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6055A8" w:rsidRPr="00DB0686" w14:paraId="57BA8EE7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7EB401C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5F6C5E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5171EDF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A2E9E6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1F8255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278B120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1416B083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679AAB1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33AC80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C599EC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EFDA63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6118531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15A074B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6055A8" w:rsidRPr="00DB0686" w14:paraId="2BB3DCD7" w14:textId="77777777" w:rsidTr="006055A8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473AEA5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3B2CE80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4A3D00C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363D5F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C47016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5CDFB0F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266DE149" w14:textId="77777777" w:rsidTr="006055A8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440FD4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B8CAA7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00BF0D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0888954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A979D1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B33632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</w:tr>
      <w:tr w:rsidR="006055A8" w:rsidRPr="00DB0686" w14:paraId="277BFC91" w14:textId="77777777" w:rsidTr="006055A8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F8D88C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E5F3B3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4F4112E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0C594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514898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67C3E24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0D32C706" w14:textId="77777777" w:rsidTr="006055A8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414C007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55F4775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A62DBE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1375B28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2978D91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7C8FABE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6055A8" w:rsidRPr="00DB0686" w14:paraId="6AB472E8" w14:textId="77777777" w:rsidTr="006055A8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C61EAE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313325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F14293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9A28D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52CAD4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717970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0825059D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008A984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6C715B4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4EA20C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869E26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DB69B0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2946577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055A8" w:rsidRPr="00DB0686" w14:paraId="5A6D132B" w14:textId="77777777" w:rsidTr="006055A8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1BBEBA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576C657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9A1939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1E5118D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1D6BC2D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0444065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423CF46C" w14:textId="77777777" w:rsidTr="006055A8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37EDC6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4788D5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17B9C8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4CC7251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67484D7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EFDB97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055A8" w:rsidRPr="00DB0686" w14:paraId="353AD445" w14:textId="77777777" w:rsidTr="006055A8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5FE4A8B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F252D4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4AE9B4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05E8B80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758A80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4523031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16F8678C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30AC94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3870129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E08D31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56320B6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031187C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F943B8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055A8" w:rsidRPr="00DB0686" w14:paraId="249B61F2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277BA5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76CDB3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0125E5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B99351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53E970B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2112F9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293134F8" w14:textId="77777777" w:rsidTr="006055A8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60B7544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7CB2C0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377A44B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E2D64E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3975055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F09E81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055A8" w:rsidRPr="00DB0686" w14:paraId="14848784" w14:textId="77777777" w:rsidTr="006055A8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EE2DFB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ACA1DD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40CABC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C9C4D1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BCAF9E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4EFB9A6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3282865F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1EDF530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68331EA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2BF1D7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68FEC8F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872B92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222FA2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055A8" w:rsidRPr="00DB0686" w14:paraId="428FAF89" w14:textId="77777777" w:rsidTr="006055A8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CC8D58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76270B2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127ACC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07F904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01D09BD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14626A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57E22CB3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B46D16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3886C1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39E056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A9298D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11E65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BD8A5A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055A8" w:rsidRPr="00DB0686" w14:paraId="335333F0" w14:textId="77777777" w:rsidTr="006055A8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0958C4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3CEA47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A53E11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3FB44B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6D9258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4B95FF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210F0459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D35FE6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AFA4CD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80892A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2998E7F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C5A751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3AE998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055A8" w:rsidRPr="00DB0686" w14:paraId="1FF1F896" w14:textId="77777777" w:rsidTr="006055A8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AE7B8C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A8FAF3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1EF38D0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61C35B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A65DC2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C1F044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495CDFDF" w14:textId="77777777" w:rsidTr="006055A8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002829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4A0773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1FD98C7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7D7D71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26F06DE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66A820D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055A8" w:rsidRPr="00DB0686" w14:paraId="0DCD4533" w14:textId="77777777" w:rsidTr="006055A8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1DC230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3E4B07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DE0278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133DC7D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3FA122B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9DC34D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257298FF" w14:textId="77777777" w:rsidTr="006055A8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2F1370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192454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550D1ED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F3BBA6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26074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30DBB7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055A8" w:rsidRPr="00DB0686" w14:paraId="20B40C04" w14:textId="77777777" w:rsidTr="006055A8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150547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D46B6B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A191C8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EFAA48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0C6AF0D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7BF650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43166171" w14:textId="77777777" w:rsidTr="006055A8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D744A7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496BF42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34CD00A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C97D68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9F475A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7BCA44B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055A8" w:rsidRPr="00DB0686" w14:paraId="4D4C4BD1" w14:textId="77777777" w:rsidTr="006055A8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BE5E11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2232A4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011A0A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DCD8B3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BB41D9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618EAEBB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628D88C8" w14:textId="77777777" w:rsidTr="006055A8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7C8C63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E4045A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443C909C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3E79C9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2E31EE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41E4F6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055A8" w:rsidRPr="00DB0686" w14:paraId="21E8A7E0" w14:textId="77777777" w:rsidTr="006055A8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C35105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6D4757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A7059E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85A876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0888C79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E6E513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5E490633" w14:textId="77777777" w:rsidTr="006055A8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2BFFB78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CF24D7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14A7CCE3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7443B0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B780FCE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6CDA7B9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6055A8" w:rsidRPr="00DB0686" w14:paraId="50D06157" w14:textId="77777777" w:rsidTr="006055A8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9D446D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691AF70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F3933BD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EB4A39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1E1D09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9930CF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055A8" w:rsidRPr="00DB0686" w14:paraId="411AD4F4" w14:textId="77777777" w:rsidTr="006055A8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56BF106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66F25BC2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5E18477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AAC3B27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204FE5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01ED9E4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6055A8" w:rsidRPr="00DB0686" w14:paraId="05CCD40F" w14:textId="77777777" w:rsidTr="006055A8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055A8" w:rsidRPr="00DB0686" w:rsidRDefault="006055A8" w:rsidP="006055A8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055A8" w:rsidRPr="00DB0686" w:rsidRDefault="006055A8" w:rsidP="006055A8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48DD644A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786835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4ACB645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14C6B9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02037501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43BE406F" w:rsidR="006055A8" w:rsidRPr="003B51B0" w:rsidRDefault="006055A8" w:rsidP="006055A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9AE1500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793D87">
        <w:rPr>
          <w:rFonts w:ascii="Bookman Old Style" w:hAnsi="Bookman Old Style" w:cs="Times New Roman"/>
          <w:sz w:val="20"/>
          <w:szCs w:val="20"/>
        </w:rPr>
        <w:t>0</w:t>
      </w:r>
      <w:r w:rsidR="00EB5878">
        <w:rPr>
          <w:rFonts w:ascii="Bookman Old Style" w:hAnsi="Bookman Old Style" w:cs="Times New Roman"/>
          <w:sz w:val="20"/>
          <w:szCs w:val="20"/>
        </w:rPr>
        <w:t>6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février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  <w:bookmarkStart w:id="4" w:name="_GoBack"/>
      <w:bookmarkEnd w:id="4"/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3607CE" w14:textId="77777777" w:rsidR="00185D25" w:rsidRDefault="00185D25" w:rsidP="00724F98">
      <w:r>
        <w:separator/>
      </w:r>
    </w:p>
  </w:endnote>
  <w:endnote w:type="continuationSeparator" w:id="0">
    <w:p w14:paraId="6E012E4B" w14:textId="77777777" w:rsidR="00185D25" w:rsidRDefault="00185D25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3B0C0B" w:rsidRDefault="003B0C0B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3B0C0B" w:rsidRDefault="003B0C0B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D5B4F" w14:textId="77777777" w:rsidR="00185D25" w:rsidRDefault="00185D25" w:rsidP="00724F98">
      <w:r>
        <w:separator/>
      </w:r>
    </w:p>
  </w:footnote>
  <w:footnote w:type="continuationSeparator" w:id="0">
    <w:p w14:paraId="1849D54D" w14:textId="77777777" w:rsidR="00185D25" w:rsidRDefault="00185D25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3B0C0B" w:rsidRDefault="003B0C0B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3B0C0B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3B0C0B" w:rsidRDefault="003B0C0B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3B0C0B" w:rsidRDefault="003B0C0B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3B0C0B" w:rsidRDefault="003B0C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3CCE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06698-C112-436C-9415-13B8EAFCD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7784</TotalTime>
  <Pages>4</Pages>
  <Words>907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421</cp:revision>
  <cp:lastPrinted>2025-09-22T07:58:00Z</cp:lastPrinted>
  <dcterms:created xsi:type="dcterms:W3CDTF">2023-03-17T10:01:00Z</dcterms:created>
  <dcterms:modified xsi:type="dcterms:W3CDTF">2026-02-09T10:34:00Z</dcterms:modified>
</cp:coreProperties>
</file>