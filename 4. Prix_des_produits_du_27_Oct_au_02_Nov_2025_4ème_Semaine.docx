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AAC2C7A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6D1324">
        <w:rPr>
          <w:rFonts w:ascii="Bookman Old Style" w:hAnsi="Bookman Old Style"/>
          <w:b/>
          <w:bCs/>
        </w:rPr>
        <w:t>2</w:t>
      </w:r>
      <w:r w:rsidR="00773D0D">
        <w:rPr>
          <w:rFonts w:ascii="Bookman Old Style" w:hAnsi="Bookman Old Style"/>
          <w:b/>
          <w:bCs/>
        </w:rPr>
        <w:t>7 octobre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bookmarkStart w:id="2" w:name="_GoBack"/>
      <w:bookmarkEnd w:id="2"/>
      <w:r w:rsidR="00EC7BC8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02</w:t>
      </w:r>
      <w:r w:rsidR="00EB3DFF">
        <w:rPr>
          <w:rFonts w:ascii="Bookman Old Style" w:hAnsi="Bookman Old Style"/>
          <w:b/>
          <w:bCs/>
        </w:rPr>
        <w:t xml:space="preserve"> </w:t>
      </w:r>
      <w:r w:rsidR="00773D0D">
        <w:rPr>
          <w:rFonts w:ascii="Bookman Old Style" w:hAnsi="Bookman Old Style"/>
          <w:b/>
          <w:bCs/>
        </w:rPr>
        <w:t>novem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2001A0" w:rsidRPr="00DB0686" w14:paraId="64DA6EB3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4D00C9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7F145FB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2B395BB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3D344FF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F566F8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67911A8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210</w:t>
            </w:r>
          </w:p>
        </w:tc>
      </w:tr>
      <w:tr w:rsidR="002001A0" w:rsidRPr="00DB0686" w14:paraId="1012B13A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568C733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7D404E1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7C33922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4BBC9B6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C6E59F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DE1174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</w:tr>
      <w:tr w:rsidR="002001A0" w:rsidRPr="00DB0686" w14:paraId="59E1307C" w14:textId="77777777" w:rsidTr="002001A0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6C5F83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4126E6B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767093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21EC07A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EFEB97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660408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2001A0" w:rsidRPr="00DB0686" w14:paraId="7D48F741" w14:textId="77777777" w:rsidTr="002001A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4456596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17C8332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264BA4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F51050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2D66ECA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3CE034A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05EDBB24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20E3298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58DCEE2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03EA421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449BABF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2A28C2D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3512806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2001A0" w:rsidRPr="00DB0686" w14:paraId="7C7084EF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FA8DA1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09E66E5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46648D8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50853D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78611D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E0C1DD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55928F54" w14:textId="77777777" w:rsidTr="002001A0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B3F7A6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C8F5A5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7F15AEC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1A403F0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6A902E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72E0088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2001A0" w:rsidRPr="00DB0686" w14:paraId="0D8B32F6" w14:textId="77777777" w:rsidTr="002001A0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E446B4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F7BF7F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4970B4A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C25AF4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05D27F5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7B8410B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597D72CB" w14:textId="77777777" w:rsidTr="002001A0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6B55E5B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238A45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21007B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023D3DC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827136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110B85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2001A0" w:rsidRPr="00DB0686" w14:paraId="040F7FD9" w14:textId="77777777" w:rsidTr="002001A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AA85B9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13C323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414A85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954213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56B2049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7362CA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6DF8DFC7" w14:textId="77777777" w:rsidTr="002001A0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119D609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63ECBE6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A9BFF5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2DA85A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4C52485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19879D1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928</w:t>
            </w:r>
          </w:p>
        </w:tc>
      </w:tr>
      <w:tr w:rsidR="002001A0" w:rsidRPr="00DB0686" w14:paraId="6289F99A" w14:textId="77777777" w:rsidTr="002001A0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16B1007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2331BC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307F7E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38BB39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3FACAE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CCA714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</w:tr>
      <w:tr w:rsidR="002001A0" w:rsidRPr="00DB0686" w14:paraId="425EB410" w14:textId="77777777" w:rsidTr="002001A0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351C218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0C692D4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373C1D1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17464D9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57D10C4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171820E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2001A0" w:rsidRPr="00DB0686" w14:paraId="30E78FFE" w14:textId="77777777" w:rsidTr="002001A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49BF203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601006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24E16E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6CF49C3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4BCE73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E37C90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3FD5ADB3" w14:textId="77777777" w:rsidTr="002001A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2001A0" w:rsidRPr="00DC1CE4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AC86E2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512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21DC8A2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729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7B442E4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328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88A699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5E9E899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416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4F7388E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954</w:t>
            </w:r>
          </w:p>
        </w:tc>
      </w:tr>
      <w:tr w:rsidR="002001A0" w:rsidRPr="00DB0686" w14:paraId="0281CA7F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4B46FB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13957EE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7073F51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295D849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261F40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B3E750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</w:tr>
      <w:tr w:rsidR="002001A0" w:rsidRPr="00DB0686" w14:paraId="428F63AB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06E2EBC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BC2653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48C6A2B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78AAE33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1E3F70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A15754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245</w:t>
            </w:r>
          </w:p>
        </w:tc>
      </w:tr>
      <w:tr w:rsidR="002001A0" w:rsidRPr="00DB0686" w14:paraId="63262B4B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03228A8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5BE36D3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6B72D43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9BD123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A56DCC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D74AB7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</w:tr>
      <w:tr w:rsidR="002001A0" w:rsidRPr="00DB0686" w14:paraId="5750E4A0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C141A0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2D2370B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2BD0F3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6388C59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4539BE4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F98178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</w:t>
            </w:r>
          </w:p>
        </w:tc>
      </w:tr>
      <w:tr w:rsidR="002001A0" w:rsidRPr="00DB0686" w14:paraId="4CB2C9CF" w14:textId="77777777" w:rsidTr="002001A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0FF71B6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85F64B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78D6821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7CB2949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E55137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49CB50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</w:tr>
      <w:tr w:rsidR="002001A0" w:rsidRPr="00DB0686" w14:paraId="42B32853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FB8906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66963FB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1 278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D85054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7C85ACB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3917B7A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1 352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1B65CB9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1 301</w:t>
            </w:r>
          </w:p>
        </w:tc>
      </w:tr>
      <w:tr w:rsidR="002001A0" w:rsidRPr="00DB0686" w14:paraId="0DEB7461" w14:textId="77777777" w:rsidTr="002001A0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221AD60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79D01B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ACA648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997B11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1B0D2DF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43F130C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</w:tr>
      <w:tr w:rsidR="002001A0" w:rsidRPr="00DB0686" w14:paraId="60A93C0E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30FEEAF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50CD89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258EF0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EB25C7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89F16A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15075C4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2001A0" w:rsidRPr="00DB0686" w14:paraId="0F87F60C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636414E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668E00E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AE7B75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330781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0F8C0D6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055530C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6B556D1B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4B2603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3812C78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1C8EBAF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589A264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57F5D2C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147921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2001A0" w:rsidRPr="00DB0686" w14:paraId="57BA8EE7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64B3C0B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4936CF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074196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4BB326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6159BD9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6746047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1416B083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34EDE0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973706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19EE77F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7632CE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EAB8B0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3E7CDA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2001A0" w:rsidRPr="00DB0686" w14:paraId="2BB3DCD7" w14:textId="77777777" w:rsidTr="002001A0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C56581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0577BC6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0C0D2E6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452785C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670718E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31143E4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266DE149" w14:textId="77777777" w:rsidTr="002001A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18A5091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64965A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0225810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2B32A01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5909D37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1D2D99D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558</w:t>
            </w:r>
          </w:p>
        </w:tc>
      </w:tr>
      <w:tr w:rsidR="002001A0" w:rsidRPr="00DB0686" w14:paraId="277BFC91" w14:textId="77777777" w:rsidTr="002001A0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306FCE5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D108F7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EB9C28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FC6064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B33411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7514819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1,5</w:t>
            </w:r>
          </w:p>
        </w:tc>
      </w:tr>
      <w:tr w:rsidR="002001A0" w:rsidRPr="00DB0686" w14:paraId="0D32C706" w14:textId="77777777" w:rsidTr="002001A0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44EB93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1A98667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15CB8AE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4D843FC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666094F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598B555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2001A0" w:rsidRPr="00DB0686" w14:paraId="6AB472E8" w14:textId="77777777" w:rsidTr="002001A0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40A605E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7D270BA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070C4C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5F09F6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78E19F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39BD6B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0825059D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3B2E1E6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9EBBE2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1B6C2AC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337DAB8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05BE2F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56FF922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2001A0" w:rsidRPr="00DB0686" w14:paraId="5A6D132B" w14:textId="77777777" w:rsidTr="002001A0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5B8B34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E430A4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10FF3FC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E5B1BA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0BAA3B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5881DFE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423CF46C" w14:textId="77777777" w:rsidTr="002001A0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1C95F10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59E368E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3D3AC7F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2EE3678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1525361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274C166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2001A0" w:rsidRPr="00DB0686" w14:paraId="353AD445" w14:textId="77777777" w:rsidTr="002001A0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03E103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5D33104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4D4208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4EFD44A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F8B520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F14332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16F8678C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253AAA6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5AB83B8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7FAE166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56E4C8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18CEDA3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22957E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001A0" w:rsidRPr="00DB0686" w14:paraId="249B61F2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158454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4B47FD8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49F0FED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451953E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627A5F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3598B3C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293134F8" w14:textId="77777777" w:rsidTr="002001A0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387D955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0D33C3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6D83519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43D91CA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61D69A9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7288BFD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001A0" w:rsidRPr="00DB0686" w14:paraId="14848784" w14:textId="77777777" w:rsidTr="002001A0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1808C53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717D544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1E751CD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1497CA3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2A328D7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23B4D46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3282865F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1A753B1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40760F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5BC73C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262C7B5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5317C6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623E78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2001A0" w:rsidRPr="00DB0686" w14:paraId="428FAF89" w14:textId="77777777" w:rsidTr="002001A0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39A3310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4AF9640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7FDA33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9F49EA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662B6CE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92F773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57E22CB3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82C256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1E7C38A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EBB79F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0C82360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59DD4D6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6EE736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001A0" w:rsidRPr="00DB0686" w14:paraId="335333F0" w14:textId="77777777" w:rsidTr="002001A0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6410E23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5A04FEC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92D826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CB5E37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18D94DD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83A881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210F0459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98A53C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5145A22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58403F0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0AC691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2425F9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124CB03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2001A0" w:rsidRPr="00DB0686" w14:paraId="1FF1F896" w14:textId="77777777" w:rsidTr="002001A0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6D3C0DA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50FEFB8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52973FF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77D2C91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8267A9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6A32C72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495CDFDF" w14:textId="77777777" w:rsidTr="002001A0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8F3DF3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38989E5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2350662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3999E5C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8C55D5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74096A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2001A0" w:rsidRPr="00DB0686" w14:paraId="0DCD4533" w14:textId="77777777" w:rsidTr="002001A0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347EAF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44C7E82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101251A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F5E7C4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A91688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348EEEE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257298FF" w14:textId="77777777" w:rsidTr="002001A0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4653A4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4DE47A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03AFFE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01BF271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4EB30EC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2280D57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2001A0" w:rsidRPr="00DB0686" w14:paraId="20B40C04" w14:textId="77777777" w:rsidTr="002001A0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6E1EDC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E4F45B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0A2A32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31539B6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1CAFC3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763BF02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43166171" w14:textId="77777777" w:rsidTr="002001A0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937975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CB9557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24591BE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B231E3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285583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588CF8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001A0" w:rsidRPr="00DB0686" w14:paraId="4D4C4BD1" w14:textId="77777777" w:rsidTr="002001A0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7A99D5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1CD0D95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7F0865E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6B7E91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54FC7EE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17C21A35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628D88C8" w14:textId="77777777" w:rsidTr="002001A0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FBA828B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DA2B34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DEAC23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4BC0FDC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33E3EAC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2A1A86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001A0" w:rsidRPr="00DB0686" w14:paraId="21E8A7E0" w14:textId="77777777" w:rsidTr="002001A0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340032D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98D583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8E39A1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55F31E5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3B16FC0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C2E72E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5E490633" w14:textId="77777777" w:rsidTr="002001A0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60C35E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16F07B9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274C1D6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32D538F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EAF552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6FE9E55E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001A0" w:rsidRPr="00DB0686" w14:paraId="50D06157" w14:textId="77777777" w:rsidTr="002001A0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2D2B897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42916262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432AE9C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708B0AB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5F8DFA96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171E5244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001A0" w:rsidRPr="00DB0686" w14:paraId="411AD4F4" w14:textId="77777777" w:rsidTr="002001A0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60F3B92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2AE4949F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3FADEE7D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D571608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E3AD1A7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E810731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001A0" w:rsidRPr="00DB0686" w14:paraId="05CCD40F" w14:textId="77777777" w:rsidTr="002001A0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2001A0" w:rsidRPr="00DB0686" w:rsidRDefault="002001A0" w:rsidP="002001A0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2001A0" w:rsidRPr="00DB0686" w:rsidRDefault="002001A0" w:rsidP="002001A0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E3C3959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2FC449C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3FCF6DBC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2257DAB0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40C18603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1ABFE78A" w:rsidR="002001A0" w:rsidRPr="003B51B0" w:rsidRDefault="002001A0" w:rsidP="002001A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C7A6E1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2001A0">
        <w:rPr>
          <w:rFonts w:ascii="Bookman Old Style" w:hAnsi="Bookman Old Style" w:cs="Times New Roman"/>
          <w:sz w:val="20"/>
          <w:szCs w:val="20"/>
        </w:rPr>
        <w:t>06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2001A0">
        <w:rPr>
          <w:rFonts w:ascii="Bookman Old Style" w:hAnsi="Bookman Old Style" w:cs="Times New Roman"/>
          <w:sz w:val="20"/>
          <w:szCs w:val="20"/>
        </w:rPr>
        <w:t>novem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85B79" w14:textId="77777777" w:rsidR="00190B41" w:rsidRDefault="00190B41" w:rsidP="00724F98">
      <w:r>
        <w:separator/>
      </w:r>
    </w:p>
  </w:endnote>
  <w:endnote w:type="continuationSeparator" w:id="0">
    <w:p w14:paraId="7C736742" w14:textId="77777777" w:rsidR="00190B41" w:rsidRDefault="00190B41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FAD3C3" w14:textId="77777777" w:rsidR="00190B41" w:rsidRDefault="00190B41" w:rsidP="00724F98">
      <w:r>
        <w:separator/>
      </w:r>
    </w:p>
  </w:footnote>
  <w:footnote w:type="continuationSeparator" w:id="0">
    <w:p w14:paraId="65E8C1E7" w14:textId="77777777" w:rsidR="00190B41" w:rsidRDefault="00190B41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38DE"/>
    <w:rsid w:val="00216099"/>
    <w:rsid w:val="0021704A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64B2-282F-46B8-9A51-62E456376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7021</TotalTime>
  <Pages>4</Pages>
  <Words>908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388</cp:revision>
  <cp:lastPrinted>2025-09-22T07:58:00Z</cp:lastPrinted>
  <dcterms:created xsi:type="dcterms:W3CDTF">2023-03-17T10:01:00Z</dcterms:created>
  <dcterms:modified xsi:type="dcterms:W3CDTF">2025-11-07T18:05:00Z</dcterms:modified>
</cp:coreProperties>
</file>