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4E014B76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255B5E">
        <w:rPr>
          <w:rFonts w:ascii="Bookman Old Style" w:hAnsi="Bookman Old Style"/>
          <w:b/>
          <w:bCs/>
        </w:rPr>
        <w:t>09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255B5E">
        <w:rPr>
          <w:rFonts w:ascii="Bookman Old Style" w:hAnsi="Bookman Old Style"/>
          <w:b/>
          <w:bCs/>
        </w:rPr>
        <w:t>15</w:t>
      </w:r>
      <w:r w:rsidR="007B509B">
        <w:rPr>
          <w:rFonts w:ascii="Bookman Old Style" w:hAnsi="Bookman Old Style"/>
          <w:b/>
          <w:bCs/>
        </w:rPr>
        <w:t xml:space="preserve"> </w:t>
      </w:r>
      <w:r w:rsidR="00AB3B1D">
        <w:rPr>
          <w:rFonts w:ascii="Bookman Old Style" w:hAnsi="Bookman Old Style"/>
          <w:b/>
          <w:bCs/>
        </w:rPr>
        <w:t>mars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bookmarkEnd w:id="1"/>
      <w:r w:rsidR="00B93BB0">
        <w:rPr>
          <w:rFonts w:ascii="Bookman Old Style" w:hAnsi="Bookman Old Style"/>
          <w:b/>
          <w:bCs/>
        </w:rPr>
        <w:t>6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350A7E" w:rsidRPr="00DB0686" w14:paraId="64DA6EB3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10AB37C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6B0EC41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0BC7B90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2BFB8E2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12B7CCF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511D09D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350A7E" w:rsidRPr="00DB0686" w14:paraId="1012B13A" w14:textId="77777777" w:rsidTr="00350A7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0FAC0F1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3CBDF99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0640E0B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7C8C512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747C3BF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0EC3B87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59E1307C" w14:textId="77777777" w:rsidTr="00350A7E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7E68378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28FDE60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321CCD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62EE5C3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51EC86B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033FDB2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350A7E" w:rsidRPr="00DB0686" w14:paraId="7D48F741" w14:textId="77777777" w:rsidTr="00350A7E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38B8756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364C032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603E67A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25DBB4B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16E2968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202338A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05EDBB24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4D52443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23AE3B2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5B47047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1BD34DF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144EA1E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3E901DE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544</w:t>
            </w:r>
          </w:p>
        </w:tc>
      </w:tr>
      <w:tr w:rsidR="00350A7E" w:rsidRPr="00DB0686" w14:paraId="7C7084EF" w14:textId="77777777" w:rsidTr="00350A7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2D0203F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639CA63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3CEAEF4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250AF02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4D1BAAB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85D8ED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</w:tr>
      <w:tr w:rsidR="00350A7E" w:rsidRPr="00DB0686" w14:paraId="55928F54" w14:textId="77777777" w:rsidTr="00350A7E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4CF306F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38C0B2D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6748C7F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5D37E7B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2B10770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2771DA0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589</w:t>
            </w:r>
          </w:p>
        </w:tc>
      </w:tr>
      <w:tr w:rsidR="00350A7E" w:rsidRPr="00DB0686" w14:paraId="0D8B32F6" w14:textId="77777777" w:rsidTr="00350A7E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499C347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75506DF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35C30D4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74A197F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15FF802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3F7176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597D72CB" w14:textId="77777777" w:rsidTr="00350A7E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188015A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02E86C0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4B97272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4AD1DEC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B839C2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4F77802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325</w:t>
            </w:r>
          </w:p>
        </w:tc>
      </w:tr>
      <w:tr w:rsidR="00350A7E" w:rsidRPr="00DB0686" w14:paraId="040F7FD9" w14:textId="77777777" w:rsidTr="00350A7E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5673C6F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3C9D83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5CEFE91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5BE42AF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2DAB5A8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70BF75A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6DF8DFC7" w14:textId="77777777" w:rsidTr="00350A7E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7DA1BB3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2E56F8C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712A1F1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138A80B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1ADBD6F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76F830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894</w:t>
            </w:r>
          </w:p>
        </w:tc>
      </w:tr>
      <w:tr w:rsidR="00350A7E" w:rsidRPr="00DB0686" w14:paraId="6289F99A" w14:textId="77777777" w:rsidTr="00350A7E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35D8A8B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0C6401D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0B29DE5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22AD87F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149077C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5781F4D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425EB410" w14:textId="77777777" w:rsidTr="00350A7E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6ACC71C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138BEA1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15FE84A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5C4D844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1711BBA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532B5CB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350A7E" w:rsidRPr="00DB0686" w14:paraId="30E78FFE" w14:textId="77777777" w:rsidTr="00350A7E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535371D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170BDDF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33B243F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F0BD69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4B12039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76844E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3FD5ADB3" w14:textId="77777777" w:rsidTr="00350A7E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350A7E" w:rsidRPr="00DC1CE4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7142104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469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26FA9EF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0130760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272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58F3CFB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2CA69A0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321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5602F06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737</w:t>
            </w:r>
          </w:p>
        </w:tc>
      </w:tr>
      <w:tr w:rsidR="00350A7E" w:rsidRPr="00DB0686" w14:paraId="0281CA7F" w14:textId="77777777" w:rsidTr="00350A7E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106A5E3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2AAED9C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57430EB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4B2B4BC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1C99FA9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556F9DA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2,5</w:t>
            </w:r>
          </w:p>
        </w:tc>
      </w:tr>
      <w:tr w:rsidR="00350A7E" w:rsidRPr="00DB0686" w14:paraId="428F63AB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4253DB9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6A7E0F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0E701E7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E18032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047958D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504ABD8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355</w:t>
            </w:r>
          </w:p>
        </w:tc>
      </w:tr>
      <w:tr w:rsidR="00350A7E" w:rsidRPr="00DB0686" w14:paraId="63262B4B" w14:textId="77777777" w:rsidTr="00350A7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5F7BC50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7197DAF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46EC0A8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64C4E10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492577B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6CEC925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4,1</w:t>
            </w:r>
          </w:p>
        </w:tc>
      </w:tr>
      <w:tr w:rsidR="00350A7E" w:rsidRPr="00DB0686" w14:paraId="5750E4A0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04A8330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55A648A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5ED6FF4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541570B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00948FF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4ACBD64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875</w:t>
            </w:r>
          </w:p>
        </w:tc>
      </w:tr>
      <w:tr w:rsidR="00350A7E" w:rsidRPr="00DB0686" w14:paraId="4CB2C9CF" w14:textId="77777777" w:rsidTr="00350A7E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3CF2270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324E6DD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5E7A18C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782DBC2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7DA4364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13E0DA0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</w:tr>
      <w:tr w:rsidR="00350A7E" w:rsidRPr="00DB0686" w14:paraId="42B32853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780CDD5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54FCF42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518A1B8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58564A4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0D5C8B2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42D88E5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</w:tr>
      <w:tr w:rsidR="00350A7E" w:rsidRPr="00DB0686" w14:paraId="0DEB7461" w14:textId="77777777" w:rsidTr="00350A7E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073CB00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323537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5EDCF7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3E3AA8F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6CA9CD0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53CBAF6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-2,6</w:t>
            </w:r>
          </w:p>
        </w:tc>
      </w:tr>
      <w:tr w:rsidR="00350A7E" w:rsidRPr="00DB0686" w14:paraId="60A93C0E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631009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4820589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40DD8E7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6740F33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151ECD2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1870BF0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350A7E" w:rsidRPr="00DB0686" w14:paraId="0F87F60C" w14:textId="77777777" w:rsidTr="00350A7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6ACBAAE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7ECAE77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3D686D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6A790CD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74B78DC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2AEC28A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6B556D1B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42CDF5D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06C9B18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157F5B4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1398161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1647983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2D41A30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350A7E" w:rsidRPr="00DB0686" w14:paraId="57BA8EE7" w14:textId="77777777" w:rsidTr="00350A7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75AA81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0897872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1C0DA47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5EE33C2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168DB5F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4BC267A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1416B083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1543E2C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4E1B75E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6F4EEA9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2039A50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5D8D1C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713A28D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350A7E" w:rsidRPr="00DB0686" w14:paraId="2BB3DCD7" w14:textId="77777777" w:rsidTr="00350A7E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6133842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765F32E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36490E1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6867FAA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7781070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601BC6A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266DE149" w14:textId="77777777" w:rsidTr="00350A7E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0365E5A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3CD449A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3A9016B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33A4075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1A31499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3E66855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</w:tr>
      <w:tr w:rsidR="00350A7E" w:rsidRPr="00DB0686" w14:paraId="277BFC91" w14:textId="77777777" w:rsidTr="00350A7E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47A6E55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441DE34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63985A4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583A0EF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611695C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519F724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12,2</w:t>
            </w:r>
          </w:p>
        </w:tc>
      </w:tr>
      <w:tr w:rsidR="00350A7E" w:rsidRPr="00DB0686" w14:paraId="0D32C706" w14:textId="77777777" w:rsidTr="00350A7E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FB1071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3D3FB37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4B29965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0B54C24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7E3C5D9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54B1F3A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350A7E" w:rsidRPr="00DB0686" w14:paraId="6AB472E8" w14:textId="77777777" w:rsidTr="00350A7E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17E8078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2813AED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77F7EF0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79983AA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6633285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4135ABB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0825059D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32C8C12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2AAB15A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76EA55E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7FFE8B2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03C4D05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14D72BB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350A7E" w:rsidRPr="00DB0686" w14:paraId="5A6D132B" w14:textId="77777777" w:rsidTr="00350A7E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2C4DBDE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5634E41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647F375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099727F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73D2640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419AA98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423CF46C" w14:textId="77777777" w:rsidTr="00350A7E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15D2900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6CDC600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786546B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1998ABC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2EA5BF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3D7C2FA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350A7E" w:rsidRPr="00DB0686" w14:paraId="353AD445" w14:textId="77777777" w:rsidTr="00350A7E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594F09E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4DE6A5B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20CADD1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40068FE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2B3A04E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57E412B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16F8678C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3CE6C85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58B6371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37DC663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59815C1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6D70EA6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3B82DEF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350A7E" w:rsidRPr="00DB0686" w14:paraId="249B61F2" w14:textId="77777777" w:rsidTr="00350A7E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507D36F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754936E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2549526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35A914B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5B34D1C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01F545D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293134F8" w14:textId="77777777" w:rsidTr="00350A7E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71C7B6F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7647EA3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00F65E7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6DC2699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26E9B88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4FFDA51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350A7E" w:rsidRPr="00DB0686" w14:paraId="14848784" w14:textId="77777777" w:rsidTr="00350A7E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416B4CD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7EB6ECB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3A013CF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304E860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38E2266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3DEEA14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3282865F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6D83214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32746CE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38EFB89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61CF441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9D0F49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64821C3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350A7E" w:rsidRPr="00DB0686" w14:paraId="428FAF89" w14:textId="77777777" w:rsidTr="00350A7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2F20A4E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43BDCB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21B6EEE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2B3EB4D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4DCBD1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71D1FD6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57E22CB3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54494F6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0BCC83B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AD6F40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40E21B8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4FC70B6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0ED4588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350A7E" w:rsidRPr="00DB0686" w14:paraId="335333F0" w14:textId="77777777" w:rsidTr="00350A7E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4808FA9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5E0D51E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406B891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666600C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653B3F1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707B0B0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210F0459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6AB4D2A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7FD173E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4FB49E1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23C4EA2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3C2438A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5E56586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350A7E" w:rsidRPr="00DB0686" w14:paraId="1FF1F896" w14:textId="77777777" w:rsidTr="00350A7E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57DADC5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03DDDC0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5D9DD12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245E27C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5306785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1AB74C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495CDFDF" w14:textId="77777777" w:rsidTr="00350A7E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13AAC04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16D703D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31BAA88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375E3F0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058DC555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3B65757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350A7E" w:rsidRPr="00DB0686" w14:paraId="0DCD4533" w14:textId="77777777" w:rsidTr="00350A7E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7A62735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D5C755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053B96A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21F8BEB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7A85982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61660F9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257298FF" w14:textId="77777777" w:rsidTr="00350A7E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6FD0447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7B98761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22599C0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0A765ED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6A4ECF5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709DC74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350A7E" w:rsidRPr="00DB0686" w14:paraId="20B40C04" w14:textId="77777777" w:rsidTr="00350A7E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49C66BF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0432542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37A5E32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3837C72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14D72E2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23AB114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43166171" w14:textId="77777777" w:rsidTr="00350A7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7DA9B30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109 333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71F238A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1C2F402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0C4F3C9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101 667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1B63453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41E95D6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96 667</w:t>
            </w:r>
          </w:p>
        </w:tc>
      </w:tr>
      <w:tr w:rsidR="00350A7E" w:rsidRPr="00DB0686" w14:paraId="4D4C4BD1" w14:textId="77777777" w:rsidTr="00350A7E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5BEB4E4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5F8135F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14,6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273DDE6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2DB09CE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197346C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2360ACF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14,2</w:t>
            </w:r>
          </w:p>
        </w:tc>
      </w:tr>
      <w:tr w:rsidR="00350A7E" w:rsidRPr="00DB0686" w14:paraId="628D88C8" w14:textId="77777777" w:rsidTr="00350A7E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1A9F346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109 333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43CA7CE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3E0A6FA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55BC2C1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101 667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49744B9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39E59B8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96 667</w:t>
            </w:r>
          </w:p>
        </w:tc>
      </w:tr>
      <w:tr w:rsidR="00350A7E" w:rsidRPr="00DB0686" w14:paraId="21E8A7E0" w14:textId="77777777" w:rsidTr="00350A7E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3CA3AC7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4CA6E0F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14,6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4038088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4A749F1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7A2A876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E54233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14,2</w:t>
            </w:r>
          </w:p>
        </w:tc>
      </w:tr>
      <w:tr w:rsidR="00350A7E" w:rsidRPr="00DB0686" w14:paraId="5E490633" w14:textId="77777777" w:rsidTr="00350A7E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0F67916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4C16AD9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3965A0DC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3E4FA811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4ADB3274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5C27868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350A7E" w:rsidRPr="00DB0686" w14:paraId="50D06157" w14:textId="77777777" w:rsidTr="00350A7E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2BB1521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668C1DE3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09A41FD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668524CE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1F08486B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6AD03F5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50A7E" w:rsidRPr="00DB0686" w14:paraId="411AD4F4" w14:textId="77777777" w:rsidTr="00350A7E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4500B93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7C52EC09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787864F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29741F4F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00BC9B30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9DDEB2D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350A7E" w:rsidRPr="00DB0686" w14:paraId="05CCD40F" w14:textId="77777777" w:rsidTr="00350A7E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350A7E" w:rsidRPr="00DB0686" w:rsidRDefault="00350A7E" w:rsidP="00350A7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350A7E" w:rsidRPr="00DB0686" w:rsidRDefault="00350A7E" w:rsidP="00350A7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7707AA6A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30AD57F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7F5C33F2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6A92CA36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53AB3598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23AD937" w:rsidR="00350A7E" w:rsidRPr="003B51B0" w:rsidRDefault="00350A7E" w:rsidP="00350A7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1C701AE5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350A7E">
        <w:rPr>
          <w:rFonts w:ascii="Bookman Old Style" w:hAnsi="Bookman Old Style" w:cs="Times New Roman"/>
          <w:sz w:val="20"/>
          <w:szCs w:val="20"/>
        </w:rPr>
        <w:t>14</w:t>
      </w:r>
      <w:bookmarkStart w:id="4" w:name="_GoBack"/>
      <w:bookmarkEnd w:id="4"/>
      <w:r w:rsidR="00793D87">
        <w:rPr>
          <w:rFonts w:ascii="Bookman Old Style" w:hAnsi="Bookman Old Style" w:cs="Times New Roman"/>
          <w:sz w:val="20"/>
          <w:szCs w:val="20"/>
        </w:rPr>
        <w:t xml:space="preserve"> </w:t>
      </w:r>
      <w:r w:rsidR="00255B5E">
        <w:rPr>
          <w:rFonts w:ascii="Bookman Old Style" w:hAnsi="Bookman Old Style" w:cs="Times New Roman"/>
          <w:sz w:val="20"/>
          <w:szCs w:val="20"/>
        </w:rPr>
        <w:t>avril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B3B1D">
        <w:rPr>
          <w:rFonts w:ascii="Bookman Old Style" w:hAnsi="Bookman Old Style" w:cs="Times New Roman"/>
          <w:sz w:val="20"/>
          <w:szCs w:val="20"/>
        </w:rPr>
        <w:t>6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FF9273" w14:textId="77777777" w:rsidR="00AE378D" w:rsidRDefault="00AE378D" w:rsidP="00724F98">
      <w:r>
        <w:separator/>
      </w:r>
    </w:p>
  </w:endnote>
  <w:endnote w:type="continuationSeparator" w:id="0">
    <w:p w14:paraId="120C997F" w14:textId="77777777" w:rsidR="00AE378D" w:rsidRDefault="00AE378D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DD00E4" w:rsidRDefault="00DD00E4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DD00E4" w:rsidRDefault="00DD00E4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FE0612" w14:textId="77777777" w:rsidR="00AE378D" w:rsidRDefault="00AE378D" w:rsidP="00724F98">
      <w:r>
        <w:separator/>
      </w:r>
    </w:p>
  </w:footnote>
  <w:footnote w:type="continuationSeparator" w:id="0">
    <w:p w14:paraId="5B0525ED" w14:textId="77777777" w:rsidR="00AE378D" w:rsidRDefault="00AE378D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DD00E4" w:rsidRDefault="00DD00E4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DD00E4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DD00E4" w:rsidRDefault="00DD00E4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DD00E4" w:rsidRDefault="00DD00E4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DD00E4" w:rsidRDefault="00DD00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6726"/>
    <w:rsid w:val="00087A06"/>
    <w:rsid w:val="00090846"/>
    <w:rsid w:val="00091E23"/>
    <w:rsid w:val="00091F67"/>
    <w:rsid w:val="00093EC7"/>
    <w:rsid w:val="000A2D1A"/>
    <w:rsid w:val="000A4BAC"/>
    <w:rsid w:val="000A6A12"/>
    <w:rsid w:val="000A75D6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5D25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2171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5B5E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2EEF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109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0A7E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C0B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379B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C7240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76FFD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E7D38"/>
    <w:rsid w:val="005F05EB"/>
    <w:rsid w:val="005F4868"/>
    <w:rsid w:val="005F61EB"/>
    <w:rsid w:val="005F752D"/>
    <w:rsid w:val="005F7806"/>
    <w:rsid w:val="005F7C97"/>
    <w:rsid w:val="00604210"/>
    <w:rsid w:val="006055A8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3C3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2BD8"/>
    <w:rsid w:val="00793CC0"/>
    <w:rsid w:val="00793D87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09B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5F57"/>
    <w:rsid w:val="0097640B"/>
    <w:rsid w:val="009771D9"/>
    <w:rsid w:val="00983796"/>
    <w:rsid w:val="00983CCE"/>
    <w:rsid w:val="0098529A"/>
    <w:rsid w:val="00985605"/>
    <w:rsid w:val="00990136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0BC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3B1D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378D"/>
    <w:rsid w:val="00AE3EA3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0764A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439EB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3BB0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0E2C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464"/>
    <w:rsid w:val="00C22F6D"/>
    <w:rsid w:val="00C23DD2"/>
    <w:rsid w:val="00C2485B"/>
    <w:rsid w:val="00C25E78"/>
    <w:rsid w:val="00C273FD"/>
    <w:rsid w:val="00C2792E"/>
    <w:rsid w:val="00C36617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D6BBF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1AD8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00E4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4D08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5878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06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0AD"/>
    <w:rsid w:val="00FB629D"/>
    <w:rsid w:val="00FC2251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21130-1215-46A1-8CE1-70A058A2B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7909</TotalTime>
  <Pages>4</Pages>
  <Words>906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430</cp:revision>
  <cp:lastPrinted>2025-09-22T07:58:00Z</cp:lastPrinted>
  <dcterms:created xsi:type="dcterms:W3CDTF">2023-03-17T10:01:00Z</dcterms:created>
  <dcterms:modified xsi:type="dcterms:W3CDTF">2026-04-16T12:27:00Z</dcterms:modified>
</cp:coreProperties>
</file>