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158D31DD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F74152">
        <w:rPr>
          <w:rFonts w:ascii="Bookman Old Style" w:hAnsi="Bookman Old Style"/>
          <w:b/>
          <w:bCs/>
        </w:rPr>
        <w:t>21</w:t>
      </w:r>
      <w:r w:rsidR="00A33760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FF17F7">
        <w:rPr>
          <w:rFonts w:ascii="Bookman Old Style" w:hAnsi="Bookman Old Style"/>
          <w:b/>
          <w:bCs/>
        </w:rPr>
        <w:t>2</w:t>
      </w:r>
      <w:r w:rsidR="00F74152">
        <w:rPr>
          <w:rFonts w:ascii="Bookman Old Style" w:hAnsi="Bookman Old Style"/>
          <w:b/>
          <w:bCs/>
        </w:rPr>
        <w:t>7</w:t>
      </w:r>
      <w:r w:rsidR="00EB3DFF">
        <w:rPr>
          <w:rFonts w:ascii="Bookman Old Style" w:hAnsi="Bookman Old Style"/>
          <w:b/>
          <w:bCs/>
        </w:rPr>
        <w:t xml:space="preserve"> jui</w:t>
      </w:r>
      <w:r w:rsidR="00B24AF0">
        <w:rPr>
          <w:rFonts w:ascii="Bookman Old Style" w:hAnsi="Bookman Old Style"/>
          <w:b/>
          <w:bCs/>
        </w:rPr>
        <w:t>llet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EE426E" w:rsidRPr="00DB0686" w14:paraId="64DA6EB3" w14:textId="77777777" w:rsidTr="00EE42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2B8409E2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46923C0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780E931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0F544A8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2A2B48E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7C3980A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280</w:t>
            </w:r>
          </w:p>
        </w:tc>
      </w:tr>
      <w:tr w:rsidR="00EE426E" w:rsidRPr="00DB0686" w14:paraId="1012B13A" w14:textId="77777777" w:rsidTr="00EE426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52859E4A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543A7B2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6571AAB4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4DCFCE5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1985FB6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0A3A2F6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59E1307C" w14:textId="77777777" w:rsidTr="00EE426E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3DF1E76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62D0EB4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457ED5C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709424A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17CFACE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70B7605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EE426E" w:rsidRPr="00DB0686" w14:paraId="7D48F741" w14:textId="77777777" w:rsidTr="00EE426E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486A1E6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40343FE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0FF767C4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3FC580A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5F34329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5D3831A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05EDBB24" w14:textId="77777777" w:rsidTr="00EE42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72BACC6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57C44EC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7329201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</w:t>
            </w:r>
            <w:bookmarkStart w:id="4" w:name="_GoBack"/>
            <w:bookmarkEnd w:id="4"/>
            <w:r>
              <w:rPr>
                <w:rFonts w:ascii="Bookman Old Style" w:hAnsi="Bookman Old Style"/>
                <w:sz w:val="20"/>
                <w:szCs w:val="20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2C78B08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18C4FBD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4B70EAB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EE426E" w:rsidRPr="00DB0686" w14:paraId="7C7084EF" w14:textId="77777777" w:rsidTr="00EE426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0AF9C9B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66791B02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69F95AA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08AA1EE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63C33B9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165DE6A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55928F54" w14:textId="77777777" w:rsidTr="00EE426E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44D2CCF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65BE627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40AB8FD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6BD87372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2E88BF1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4BDF2D2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EE426E" w:rsidRPr="00DB0686" w14:paraId="0D8B32F6" w14:textId="77777777" w:rsidTr="00EE426E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3DF1422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575393D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140F0BB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20E594B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2E8A612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4E30073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597D72CB" w14:textId="77777777" w:rsidTr="00EE426E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29201C8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4AD7AA8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194D5EC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7197A1F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31DC24B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18E79B4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EE426E" w:rsidRPr="00DB0686" w14:paraId="040F7FD9" w14:textId="77777777" w:rsidTr="00EE426E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5E1EEEA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42F0B4B2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66C282B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3AB3B13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0E238D3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27329E8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6DF8DFC7" w14:textId="77777777" w:rsidTr="00EE426E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1A39517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2F5A3B4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27E3460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733BCDE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2A5F3BD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5FA7F054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955</w:t>
            </w:r>
          </w:p>
        </w:tc>
      </w:tr>
      <w:tr w:rsidR="00EE426E" w:rsidRPr="00DB0686" w14:paraId="6289F99A" w14:textId="77777777" w:rsidTr="00EE426E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632A800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283F34B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689403C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198911B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524683D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2D338F2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425EB410" w14:textId="77777777" w:rsidTr="00EE426E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65BDBE4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329F5AB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25D844D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6917CA7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7C94CD2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326C5C5A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EE426E" w:rsidRPr="00DB0686" w14:paraId="30E78FFE" w14:textId="77777777" w:rsidTr="00EE426E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3EBC4D2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56E8696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7F614C3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28F566F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75031ED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588CCD1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-2,3</w:t>
            </w:r>
          </w:p>
        </w:tc>
      </w:tr>
      <w:tr w:rsidR="00EE426E" w:rsidRPr="00DB0686" w14:paraId="3FD5ADB3" w14:textId="77777777" w:rsidTr="00EE426E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EE426E" w:rsidRPr="00DC1CE4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1634E1E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1 214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024F109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1 698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3B7160C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288C80D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362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3501D1F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826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6FB5C8D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1 798</w:t>
            </w:r>
          </w:p>
        </w:tc>
      </w:tr>
      <w:tr w:rsidR="00EE426E" w:rsidRPr="00DB0686" w14:paraId="0281CA7F" w14:textId="77777777" w:rsidTr="00EE426E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611E6EE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2DAB5614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4C134F3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285EA37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0D1F2D7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6B46852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2,5</w:t>
            </w:r>
          </w:p>
        </w:tc>
      </w:tr>
      <w:tr w:rsidR="00EE426E" w:rsidRPr="00DB0686" w14:paraId="428F63AB" w14:textId="77777777" w:rsidTr="00EE42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3C33519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2B367F5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5742B34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6926F8A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1AEF427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7E55D85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485</w:t>
            </w:r>
          </w:p>
        </w:tc>
      </w:tr>
      <w:tr w:rsidR="00EE426E" w:rsidRPr="00DB0686" w14:paraId="63262B4B" w14:textId="77777777" w:rsidTr="00EE426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0753DF3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-16,8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33EA5F1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-17,5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6DA1EC0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31C465B2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41CB310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618E80C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-19,6</w:t>
            </w:r>
          </w:p>
        </w:tc>
      </w:tr>
      <w:tr w:rsidR="00EE426E" w:rsidRPr="00DB0686" w14:paraId="5750E4A0" w14:textId="77777777" w:rsidTr="00EE42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3846C8A4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2CE8350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311C86B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37CEE07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5B79E25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947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2BF0F84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898</w:t>
            </w:r>
          </w:p>
        </w:tc>
      </w:tr>
      <w:tr w:rsidR="00EE426E" w:rsidRPr="00DB0686" w14:paraId="4CB2C9CF" w14:textId="77777777" w:rsidTr="00EE426E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543EB67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5FEF7F7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44CC238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28C4A17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6CAE8F5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0F3D485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-1,2</w:t>
            </w:r>
          </w:p>
        </w:tc>
      </w:tr>
      <w:tr w:rsidR="00EE426E" w:rsidRPr="00DB0686" w14:paraId="42B32853" w14:textId="77777777" w:rsidTr="00EE426E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4DE2392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18096B44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0488E062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3F48021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0841620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64BE736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888</w:t>
            </w:r>
          </w:p>
        </w:tc>
      </w:tr>
      <w:tr w:rsidR="00EE426E" w:rsidRPr="00DB0686" w14:paraId="0DEB7461" w14:textId="77777777" w:rsidTr="00EE426E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47DC1A92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70E0349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39359E6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3181210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5AE7F23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5D1B6C7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2,7</w:t>
            </w:r>
          </w:p>
        </w:tc>
      </w:tr>
      <w:tr w:rsidR="00EE426E" w:rsidRPr="00DB0686" w14:paraId="60A93C0E" w14:textId="77777777" w:rsidTr="00EE426E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4178E794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2F87DD2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3670378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2CEA908A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4E5B9A5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705B2DA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EE426E" w:rsidRPr="00DB0686" w14:paraId="0F87F60C" w14:textId="77777777" w:rsidTr="00EE426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15C36FA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182E154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0A97A614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6369FBE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0EAFE43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1126BA8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6B556D1B" w14:textId="77777777" w:rsidTr="00EE42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1D20B1B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2D9D5CF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0E744564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3B97AEB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70B6527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471F647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</w:tr>
      <w:tr w:rsidR="00EE426E" w:rsidRPr="00DB0686" w14:paraId="57BA8EE7" w14:textId="77777777" w:rsidTr="00EE426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206C238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1FCD913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7F8274A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0BE9B26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31099E9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1EAE9A7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1416B083" w14:textId="77777777" w:rsidTr="00EE42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3AEF6F1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6134CF4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3CF5CDB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4388417A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2FF949F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35CC35A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</w:tr>
      <w:tr w:rsidR="00EE426E" w:rsidRPr="00DB0686" w14:paraId="2BB3DCD7" w14:textId="77777777" w:rsidTr="00EE426E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34EE60C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06A6217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004CA81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161B8B9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1963B79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3F7B6F6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266DE149" w14:textId="77777777" w:rsidTr="00EE426E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1E85D8D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204D996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79F4E38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3FA51AF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25BC076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42F6C6D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</w:tr>
      <w:tr w:rsidR="00EE426E" w:rsidRPr="00DB0686" w14:paraId="277BFC91" w14:textId="77777777" w:rsidTr="00EE426E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6972CB2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18FE881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33001DB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4193D03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04311E1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5C77309A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-10,0</w:t>
            </w:r>
          </w:p>
        </w:tc>
      </w:tr>
      <w:tr w:rsidR="00EE426E" w:rsidRPr="00DB0686" w14:paraId="0D32C706" w14:textId="77777777" w:rsidTr="00EE426E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05877164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3260FA62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36087CC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0DE0A85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52DA12F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362C636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EE426E" w:rsidRPr="00DB0686" w14:paraId="6AB472E8" w14:textId="77777777" w:rsidTr="00EE426E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623A4AD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63B0CFE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3E7F84D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38FCCCF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7729331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64D199A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0825059D" w14:textId="77777777" w:rsidTr="00EE426E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3A224A2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5B183B6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6CEF2422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1065A34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168D9E5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15C019F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EE426E" w:rsidRPr="00DB0686" w14:paraId="5A6D132B" w14:textId="77777777" w:rsidTr="00EE426E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0F9F62C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4D7B461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76D2795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41E7127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6856A39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387B82B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423CF46C" w14:textId="77777777" w:rsidTr="00EE426E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4A3D738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4007087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722EF89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3C8C394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1D205CE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65C692F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EE426E" w:rsidRPr="00DB0686" w14:paraId="353AD445" w14:textId="77777777" w:rsidTr="00EE426E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1647066A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1A06EAA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4C96B1F4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46DA982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4A08202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3B163C6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16F8678C" w14:textId="77777777" w:rsidTr="00EE42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4D99649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7716225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7A96568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33317A9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5182ED7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792EAEA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EE426E" w:rsidRPr="00DB0686" w14:paraId="249B61F2" w14:textId="77777777" w:rsidTr="00EE426E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5C13A44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1F0A65D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77F1B98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2DDD06F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135808E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2A46E79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293134F8" w14:textId="77777777" w:rsidTr="00EE426E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34682BC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19DE79A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67F1C9C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62C0E942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1FBF14A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21FC0FA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EE426E" w:rsidRPr="00DB0686" w14:paraId="14848784" w14:textId="77777777" w:rsidTr="00EE426E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60E946D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14F0390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34A696B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0EDC14B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1D901EE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5CCB408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3282865F" w14:textId="77777777" w:rsidTr="00EE42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2C94008A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343F516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524814C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04C7F27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0981319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0771787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EE426E" w:rsidRPr="00DB0686" w14:paraId="428FAF89" w14:textId="77777777" w:rsidTr="00EE426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714EE25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4CEA486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3A36C3A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64368044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4B632FD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3C776E7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57E22CB3" w14:textId="77777777" w:rsidTr="00EE42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38E156C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1464701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1EC6A94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3768CC3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3A1DB66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7EB4C56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EE426E" w:rsidRPr="00DB0686" w14:paraId="335333F0" w14:textId="77777777" w:rsidTr="00EE426E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3D9FD47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1BAD526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2097685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3B850F4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2210521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2A0E383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210F0459" w14:textId="77777777" w:rsidTr="00EE426E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6E2ED66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44D2158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17ECBF2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1BF9F35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7451828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64623DF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EE426E" w:rsidRPr="00DB0686" w14:paraId="1FF1F896" w14:textId="77777777" w:rsidTr="00EE426E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3C11B2C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4C3D08B4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43F7C08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4E469E92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1BF2A1B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190AD63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495CDFDF" w14:textId="77777777" w:rsidTr="00EE426E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1E49D084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418A6BC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5491F84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7B8873D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12C9021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2AF4AA4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EE426E" w:rsidRPr="00DB0686" w14:paraId="0DCD4533" w14:textId="77777777" w:rsidTr="00EE426E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502E6174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051EEE0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68A1D76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6109776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2C32403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3879CA84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257298FF" w14:textId="77777777" w:rsidTr="00EE426E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78B2A9D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0FC0050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56FE331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7B978A8A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5477E27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047A58D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EE426E" w:rsidRPr="00DB0686" w14:paraId="20B40C04" w14:textId="77777777" w:rsidTr="00EE426E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31A0AB7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4F3576E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192C811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53DF04A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2098F67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2E12843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43166171" w14:textId="77777777" w:rsidTr="00EE426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7ECB8D8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63C2CF2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2C5BFEE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2FC2824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1F091DD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056E051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EE426E" w:rsidRPr="00DB0686" w14:paraId="4D4C4BD1" w14:textId="77777777" w:rsidTr="00EE426E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136B14F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7691DD9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672C918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7CA7EE0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0DB68782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7E6200A2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628D88C8" w14:textId="77777777" w:rsidTr="00EE426E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27BC0E1C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731D7D9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3138EF6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4DE8BA0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4B36F31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5F8AA5B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EE426E" w:rsidRPr="00DB0686" w14:paraId="21E8A7E0" w14:textId="77777777" w:rsidTr="00EE426E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43F72BA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5C131B22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2803A8F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788DB7C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2F04621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3FB171A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5E490633" w14:textId="77777777" w:rsidTr="00EE426E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5772D7D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67D8ECB2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1BB90BD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46197090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7441137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7C8884C2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EE426E" w:rsidRPr="00DB0686" w14:paraId="50D06157" w14:textId="77777777" w:rsidTr="00EE426E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16E9FE2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0160FBBA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73F5024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04B52D16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5789A20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3C738B03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EE426E" w:rsidRPr="00DB0686" w14:paraId="411AD4F4" w14:textId="77777777" w:rsidTr="00EE426E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41387B91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453D573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2B12B2D7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143D11FB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20C90028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5EFCEFE2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EE426E" w:rsidRPr="00DB0686" w14:paraId="05CCD40F" w14:textId="77777777" w:rsidTr="00EE426E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EE426E" w:rsidRPr="00DB0686" w:rsidRDefault="00EE426E" w:rsidP="00EE426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EE426E" w:rsidRPr="00DB0686" w:rsidRDefault="00EE426E" w:rsidP="00EE426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66F90505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6283AF5F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1F368C0E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5EE8D7B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6D19E949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20F1B64D" w:rsidR="00EE426E" w:rsidRPr="003B51B0" w:rsidRDefault="00EE426E" w:rsidP="00EE426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6B897E92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DD4524">
        <w:rPr>
          <w:rFonts w:ascii="Bookman Old Style" w:hAnsi="Bookman Old Style" w:cs="Times New Roman"/>
          <w:sz w:val="20"/>
          <w:szCs w:val="20"/>
        </w:rPr>
        <w:t>2</w:t>
      </w:r>
      <w:r w:rsidR="008C6147">
        <w:rPr>
          <w:rFonts w:ascii="Bookman Old Style" w:hAnsi="Bookman Old Style" w:cs="Times New Roman"/>
          <w:sz w:val="20"/>
          <w:szCs w:val="20"/>
        </w:rPr>
        <w:t>9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4D0FCF">
        <w:rPr>
          <w:rFonts w:ascii="Bookman Old Style" w:hAnsi="Bookman Old Style" w:cs="Times New Roman"/>
          <w:sz w:val="20"/>
          <w:szCs w:val="20"/>
        </w:rPr>
        <w:t>jui</w:t>
      </w:r>
      <w:r w:rsidR="0050058C">
        <w:rPr>
          <w:rFonts w:ascii="Bookman Old Style" w:hAnsi="Bookman Old Style" w:cs="Times New Roman"/>
          <w:sz w:val="20"/>
          <w:szCs w:val="20"/>
        </w:rPr>
        <w:t>llet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FCC669" w14:textId="77777777" w:rsidR="003A0295" w:rsidRDefault="003A0295" w:rsidP="00724F98">
      <w:r>
        <w:separator/>
      </w:r>
    </w:p>
  </w:endnote>
  <w:endnote w:type="continuationSeparator" w:id="0">
    <w:p w14:paraId="453D73E8" w14:textId="77777777" w:rsidR="003A0295" w:rsidRDefault="003A0295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EA1DF7" w:rsidRDefault="00EA1DF7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EA1DF7" w:rsidRDefault="00EA1DF7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B01739" w14:textId="77777777" w:rsidR="003A0295" w:rsidRDefault="003A0295" w:rsidP="00724F98">
      <w:r>
        <w:separator/>
      </w:r>
    </w:p>
  </w:footnote>
  <w:footnote w:type="continuationSeparator" w:id="0">
    <w:p w14:paraId="5ECB11B6" w14:textId="77777777" w:rsidR="003A0295" w:rsidRDefault="003A0295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EA1DF7" w:rsidRDefault="00EA1DF7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EA1DF7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EA1DF7" w:rsidRDefault="00EA1DF7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EA1DF7" w:rsidRDefault="00EA1DF7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EA1DF7" w:rsidRDefault="00EA1DF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A1B1A"/>
    <w:rsid w:val="006A3A91"/>
    <w:rsid w:val="006A47E5"/>
    <w:rsid w:val="006A519D"/>
    <w:rsid w:val="006A6D53"/>
    <w:rsid w:val="006B0BC3"/>
    <w:rsid w:val="006B48D2"/>
    <w:rsid w:val="006B5D1D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219A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6D6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E6310"/>
    <w:rsid w:val="00FF11B1"/>
    <w:rsid w:val="00FF17F7"/>
    <w:rsid w:val="00FF2081"/>
    <w:rsid w:val="00FF2B25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0EB40-1200-41B5-9A78-0AC4420F9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6670</TotalTime>
  <Pages>4</Pages>
  <Words>907</Words>
  <Characters>4993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355</cp:revision>
  <cp:lastPrinted>2025-04-17T09:14:00Z</cp:lastPrinted>
  <dcterms:created xsi:type="dcterms:W3CDTF">2023-03-17T10:01:00Z</dcterms:created>
  <dcterms:modified xsi:type="dcterms:W3CDTF">2025-07-31T07:39:00Z</dcterms:modified>
</cp:coreProperties>
</file>