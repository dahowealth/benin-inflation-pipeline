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6B6EB828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EC5CB5">
        <w:rPr>
          <w:rFonts w:ascii="Bookman Old Style" w:hAnsi="Bookman Old Style"/>
          <w:b/>
          <w:bCs/>
        </w:rPr>
        <w:t>13</w:t>
      </w:r>
      <w:r w:rsidR="0088681D">
        <w:rPr>
          <w:rFonts w:ascii="Bookman Old Style" w:hAnsi="Bookman Old Style"/>
          <w:b/>
          <w:bCs/>
        </w:rPr>
        <w:t xml:space="preserve"> </w:t>
      </w:r>
      <w:r w:rsidR="0071139B" w:rsidRPr="0071139B">
        <w:rPr>
          <w:rFonts w:ascii="Bookman Old Style" w:hAnsi="Bookman Old Style"/>
          <w:b/>
          <w:bCs/>
        </w:rPr>
        <w:t>au</w:t>
      </w:r>
      <w:r w:rsidR="00EC7BC8">
        <w:rPr>
          <w:rFonts w:ascii="Bookman Old Style" w:hAnsi="Bookman Old Style"/>
          <w:b/>
          <w:bCs/>
        </w:rPr>
        <w:t xml:space="preserve"> </w:t>
      </w:r>
      <w:r w:rsidR="00E230ED">
        <w:rPr>
          <w:rFonts w:ascii="Bookman Old Style" w:hAnsi="Bookman Old Style"/>
          <w:b/>
          <w:bCs/>
        </w:rPr>
        <w:t>1</w:t>
      </w:r>
      <w:r w:rsidR="00EC5CB5">
        <w:rPr>
          <w:rFonts w:ascii="Bookman Old Style" w:hAnsi="Bookman Old Style"/>
          <w:b/>
          <w:bCs/>
        </w:rPr>
        <w:t>9</w:t>
      </w:r>
      <w:r w:rsidR="00EB3DFF">
        <w:rPr>
          <w:rFonts w:ascii="Bookman Old Style" w:hAnsi="Bookman Old Style"/>
          <w:b/>
          <w:bCs/>
        </w:rPr>
        <w:t xml:space="preserve"> </w:t>
      </w:r>
      <w:r w:rsidR="00E230ED">
        <w:rPr>
          <w:rFonts w:ascii="Bookman Old Style" w:hAnsi="Bookman Old Style"/>
          <w:b/>
          <w:bCs/>
        </w:rPr>
        <w:t>octo</w:t>
      </w:r>
      <w:r w:rsidR="00BD62EE">
        <w:rPr>
          <w:rFonts w:ascii="Bookman Old Style" w:hAnsi="Bookman Old Style"/>
          <w:b/>
          <w:bCs/>
        </w:rPr>
        <w:t>bre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2A28CB" w:rsidRPr="00DB0686" w14:paraId="64DA6EB3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3EC661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0833B13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241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378EF6F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423D1A4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79D058A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5F4F5A0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230</w:t>
            </w:r>
          </w:p>
        </w:tc>
      </w:tr>
      <w:tr w:rsidR="002A28CB" w:rsidRPr="00DB0686" w14:paraId="1012B13A" w14:textId="77777777" w:rsidTr="002A28C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1ECD0CE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387A89F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4A612F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14EF845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2DDC78F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0634E93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59E1307C" w14:textId="77777777" w:rsidTr="002A28CB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34D1B1B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6279E49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1396AA8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290DC50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6E8A5B2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70247D3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2A28CB" w:rsidRPr="00DB0686" w14:paraId="7D48F741" w14:textId="77777777" w:rsidTr="002A28CB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3FB9310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306D128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4723C49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1609F1C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6791CD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2F7DBE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05EDBB24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726E823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658687E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73BD4A8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6846789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227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579DD04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70E1216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626</w:t>
            </w:r>
          </w:p>
        </w:tc>
      </w:tr>
      <w:tr w:rsidR="002A28CB" w:rsidRPr="00DB0686" w14:paraId="7C7084EF" w14:textId="77777777" w:rsidTr="002A28C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5F6BD04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29D2881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755602E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55E5FEE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59013FC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1FEDC22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55928F54" w14:textId="77777777" w:rsidTr="002A28CB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2DBA9B4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32C32F1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40CD485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62955DF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1400047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5F5BA09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2A28CB" w:rsidRPr="00DB0686" w14:paraId="0D8B32F6" w14:textId="77777777" w:rsidTr="002A28CB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44FE483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59102BA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3671EB1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2B2A336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368D67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1A75F9C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597D72CB" w14:textId="77777777" w:rsidTr="002A28CB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807C31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06D4CF4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04969FA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22257D3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5C665D5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A95FA0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2A28CB" w:rsidRPr="00DB0686" w14:paraId="040F7FD9" w14:textId="77777777" w:rsidTr="002A28CB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340C11B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79783AE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7C24F51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4B6034B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7E8094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73B4740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6DF8DFC7" w14:textId="77777777" w:rsidTr="002A28CB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3BE1F8D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7B7FF40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0B53DAA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6FC703F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698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56A7D02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754E8B0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955</w:t>
            </w:r>
          </w:p>
        </w:tc>
      </w:tr>
      <w:tr w:rsidR="002A28CB" w:rsidRPr="00DB0686" w14:paraId="6289F99A" w14:textId="77777777" w:rsidTr="002A28CB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1EA25CD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20728A7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2BD03B1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2202320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02EB9F7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4FD4919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425EB410" w14:textId="77777777" w:rsidTr="002A28CB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7117026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770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692E95C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0D005F6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76B4468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3FC62FA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F36687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715</w:t>
            </w:r>
          </w:p>
        </w:tc>
      </w:tr>
      <w:tr w:rsidR="002A28CB" w:rsidRPr="00DB0686" w14:paraId="30E78FFE" w14:textId="77777777" w:rsidTr="002A28CB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340D557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2F57964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02D1417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1A011C8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18ABF04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554182C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3FD5ADB3" w14:textId="77777777" w:rsidTr="002A28CB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19AAF8C" w14:textId="50B88DB6" w:rsidR="002A28CB" w:rsidRPr="00DC1CE4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1A54D14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539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1C6AACE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812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06323B3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344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2562CAE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243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750145B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3E56BB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1 077</w:t>
            </w:r>
          </w:p>
        </w:tc>
      </w:tr>
      <w:tr w:rsidR="002A28CB" w:rsidRPr="00DB0686" w14:paraId="0281CA7F" w14:textId="77777777" w:rsidTr="002A28CB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58AF977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0861138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-6,5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44A76CA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08DA1CF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295FC78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-3,8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3150F13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</w:tr>
      <w:tr w:rsidR="002A28CB" w:rsidRPr="00DB0686" w14:paraId="428F63AB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F36F98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7120034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2BDDBA8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6B406E6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12D13FF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21B859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249</w:t>
            </w:r>
          </w:p>
        </w:tc>
      </w:tr>
      <w:tr w:rsidR="002A28CB" w:rsidRPr="00DB0686" w14:paraId="63262B4B" w14:textId="77777777" w:rsidTr="002A28C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5A3AFEB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5B29B52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0435ACD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-0,4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7E58C93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677526D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2496532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-1,6</w:t>
            </w:r>
          </w:p>
        </w:tc>
      </w:tr>
      <w:tr w:rsidR="002A28CB" w:rsidRPr="00DB0686" w14:paraId="5750E4A0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45FDE72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1421854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0C0D45B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796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4748CFC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1A882BE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67FA231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629</w:t>
            </w:r>
          </w:p>
        </w:tc>
      </w:tr>
      <w:tr w:rsidR="002A28CB" w:rsidRPr="00DB0686" w14:paraId="4CB2C9CF" w14:textId="77777777" w:rsidTr="002A28CB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7BB8612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5BE0F7D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05B282A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489DB32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5BF3957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4FDEA3C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</w:tr>
      <w:tr w:rsidR="002A28CB" w:rsidRPr="00DB0686" w14:paraId="42B32853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5A4A8E9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2FF3459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1 220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0C997A2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0631DC6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12A0C14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5FA23AE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1 219</w:t>
            </w:r>
          </w:p>
        </w:tc>
      </w:tr>
      <w:tr w:rsidR="002A28CB" w:rsidRPr="00DB0686" w14:paraId="0DEB7461" w14:textId="77777777" w:rsidTr="002A28CB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1F80763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05FD0F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04D9C4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5FF493E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7D94643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64AAC6D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</w:tr>
      <w:tr w:rsidR="002A28CB" w:rsidRPr="00DB0686" w14:paraId="60A93C0E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E53E35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E5669A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1261B77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439DA09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2C9772F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4B0822A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</w:tr>
      <w:tr w:rsidR="002A28CB" w:rsidRPr="00DB0686" w14:paraId="0F87F60C" w14:textId="77777777" w:rsidTr="002A28C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782D9CB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768637C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6798F81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021F892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361309C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65782CB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6B556D1B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72F5403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950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0F1B6D6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72380E2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24331D0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43120D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5221807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783</w:t>
            </w:r>
          </w:p>
        </w:tc>
      </w:tr>
      <w:tr w:rsidR="002A28CB" w:rsidRPr="00DB0686" w14:paraId="57BA8EE7" w14:textId="77777777" w:rsidTr="002A28C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081220D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202F50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6242357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6F97267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32BEF32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3EFD37B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1416B083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4C19521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2489ABF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F9D251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94F031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60EF8B6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6EB931A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1 033</w:t>
            </w:r>
          </w:p>
        </w:tc>
      </w:tr>
      <w:tr w:rsidR="002A28CB" w:rsidRPr="00DB0686" w14:paraId="2BB3DCD7" w14:textId="77777777" w:rsidTr="002A28CB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64BE917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1395EA7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19ADF21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021CC47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11009B7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7345F3A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266DE149" w14:textId="77777777" w:rsidTr="002A28CB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6711ED6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11F1B6F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1FAEE6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3BF3B0C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21F99E7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6315F18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542</w:t>
            </w:r>
          </w:p>
        </w:tc>
      </w:tr>
      <w:tr w:rsidR="002A28CB" w:rsidRPr="00DB0686" w14:paraId="277BFC91" w14:textId="77777777" w:rsidTr="002A28CB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6CEF05A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52EB7E0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094658D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-4,2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77F90D8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132F629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392C57B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-7,0</w:t>
            </w:r>
          </w:p>
        </w:tc>
      </w:tr>
      <w:tr w:rsidR="002A28CB" w:rsidRPr="00DB0686" w14:paraId="0D32C706" w14:textId="77777777" w:rsidTr="002A28CB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3B9D768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7894322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0D0705F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19C033B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184CB26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4 667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31241CF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4 633</w:t>
            </w:r>
          </w:p>
        </w:tc>
      </w:tr>
      <w:tr w:rsidR="002A28CB" w:rsidRPr="00DB0686" w14:paraId="6AB472E8" w14:textId="77777777" w:rsidTr="002A28CB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7C8F0E9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062DAE0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5ECF68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034C401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01FAF71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624E539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0825059D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6B2F61E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3AEB07F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48DFC4C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222A331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4D5C90D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15FAD3A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2A28CB" w:rsidRPr="00DB0686" w14:paraId="5A6D132B" w14:textId="77777777" w:rsidTr="002A28CB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31272A1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0A9DB76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FF3389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3249722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25B1F43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299ADAF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423CF46C" w14:textId="77777777" w:rsidTr="002A28CB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1CDE00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454B8A5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7F6E740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25781A0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09CAF80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6E73325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2A28CB" w:rsidRPr="00DB0686" w14:paraId="353AD445" w14:textId="77777777" w:rsidTr="002A28CB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5E5FE00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2890270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474C76E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55AD23A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4E7F4A2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0A74CFC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16F8678C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0100A83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2D8CD25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2FFC9C4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587E319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63CD7EF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6B79735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A28CB" w:rsidRPr="00DB0686" w14:paraId="249B61F2" w14:textId="77777777" w:rsidTr="002A28CB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706A6C2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53ED64E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2DF2951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EAC249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17C2251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5F75BA4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293134F8" w14:textId="77777777" w:rsidTr="002A28CB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DDF25C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052AF09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2570A77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886197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7A1C5C9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2536411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2A28CB" w:rsidRPr="00DB0686" w14:paraId="14848784" w14:textId="77777777" w:rsidTr="002A28CB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4411847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4F83321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61487C3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21B756B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5EE29B0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658EC20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3282865F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7FEA01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542159B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7595332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5DDF199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41EAA2E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44E7080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2A28CB" w:rsidRPr="00DB0686" w14:paraId="428FAF89" w14:textId="77777777" w:rsidTr="002A28CB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BA542C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5C0C968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42C0432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0B56C9F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2B589C3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6AECE1B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57E22CB3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FAB3CF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6959D28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DD5E52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0133498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30F4BA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72E6314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2A28CB" w:rsidRPr="00DB0686" w14:paraId="335333F0" w14:textId="77777777" w:rsidTr="002A28CB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18CB1E5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5154AA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2A0D5C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22E8C8E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760B821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79F4178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210F0459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5423147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3FC710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33A7F1D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734471E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3BA9465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5A0EC31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2A28CB" w:rsidRPr="00DB0686" w14:paraId="1FF1F896" w14:textId="77777777" w:rsidTr="002A28CB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A15554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693A96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4816700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75010C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082624F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5E691DD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495CDFDF" w14:textId="77777777" w:rsidTr="002A28CB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58AC9FA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6AA4211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59FCEB7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55C7D1B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4D9754F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7D40A0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2A28CB" w:rsidRPr="00DB0686" w14:paraId="0DCD4533" w14:textId="77777777" w:rsidTr="002A28CB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55EA1B0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B6104B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5A39C37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045F378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48FA67F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61F6D14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257298FF" w14:textId="77777777" w:rsidTr="002A28CB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675A9B9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45F0AB0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0F32E3D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6274354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AE0C6E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78FEDB2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2A28CB" w:rsidRPr="00DB0686" w14:paraId="20B40C04" w14:textId="77777777" w:rsidTr="002A28CB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174BE622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03449F0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4637509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0681C34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48E8A8B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4A90D6F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43166171" w14:textId="77777777" w:rsidTr="002A28CB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398474C8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3189C5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1834CF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621F26B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643D42B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38066F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A28CB" w:rsidRPr="00DB0686" w14:paraId="4D4C4BD1" w14:textId="77777777" w:rsidTr="002A28CB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FC83A9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3F695F5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406C5CB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2DFECFDD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7AC0190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0F0FE87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628D88C8" w14:textId="77777777" w:rsidTr="002A28CB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1914BF8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84 000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5ECED4E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040400E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30EBB5B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04568C0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2BCAAB0C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82 000</w:t>
            </w:r>
          </w:p>
        </w:tc>
      </w:tr>
      <w:tr w:rsidR="002A28CB" w:rsidRPr="00DB0686" w14:paraId="21E8A7E0" w14:textId="77777777" w:rsidTr="002A28CB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27D47DF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27F9C1A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64499EBB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06EEE7C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211E050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751BFDA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5E490633" w14:textId="77777777" w:rsidTr="002A28CB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2E84BF9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3CA1553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1034060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02F8951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087DA74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1AC3E6B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2A28CB" w:rsidRPr="00DB0686" w14:paraId="50D06157" w14:textId="77777777" w:rsidTr="002A28CB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0E750924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1943BCF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7124D7AF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3BC790A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2AB55DE7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6E4F26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2A28CB" w:rsidRPr="00DB0686" w14:paraId="411AD4F4" w14:textId="77777777" w:rsidTr="002A28CB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0CC26956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2151C57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2D9C1A03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59918A5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1AE5773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3C123770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2A28CB" w:rsidRPr="00DB0686" w14:paraId="05CCD40F" w14:textId="77777777" w:rsidTr="002A28CB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2A28CB" w:rsidRPr="00DB0686" w:rsidRDefault="002A28CB" w:rsidP="002A28CB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2A28CB" w:rsidRPr="00DB0686" w:rsidRDefault="002A28CB" w:rsidP="002A28CB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3A4A9DD5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1EE6B71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57A8C38A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5D4355B1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2BC8DBEE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3D09D5C9" w:rsidR="002A28CB" w:rsidRPr="003B51B0" w:rsidRDefault="002A28CB" w:rsidP="002A28C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6EFBC68A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D15B3D">
        <w:rPr>
          <w:rFonts w:ascii="Bookman Old Style" w:hAnsi="Bookman Old Style" w:cs="Times New Roman"/>
          <w:sz w:val="20"/>
          <w:szCs w:val="20"/>
        </w:rPr>
        <w:t>2</w:t>
      </w:r>
      <w:r w:rsidR="00D11275">
        <w:rPr>
          <w:rFonts w:ascii="Bookman Old Style" w:hAnsi="Bookman Old Style" w:cs="Times New Roman"/>
          <w:sz w:val="20"/>
          <w:szCs w:val="20"/>
        </w:rPr>
        <w:t>7</w:t>
      </w:r>
      <w:bookmarkStart w:id="4" w:name="_GoBack"/>
      <w:bookmarkEnd w:id="4"/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D15B3D">
        <w:rPr>
          <w:rFonts w:ascii="Bookman Old Style" w:hAnsi="Bookman Old Style" w:cs="Times New Roman"/>
          <w:sz w:val="20"/>
          <w:szCs w:val="20"/>
        </w:rPr>
        <w:t>octo</w:t>
      </w:r>
      <w:r w:rsidR="00E5199F">
        <w:rPr>
          <w:rFonts w:ascii="Bookman Old Style" w:hAnsi="Bookman Old Style" w:cs="Times New Roman"/>
          <w:sz w:val="20"/>
          <w:szCs w:val="20"/>
        </w:rPr>
        <w:t>bre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267D53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1B262D73" w14:textId="7CA9F966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</w:t>
            </w:r>
            <w:r w:rsidR="000D1A2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61DAF0C5" w14:textId="0D599981" w:rsidR="00653D14" w:rsidRPr="00233762" w:rsidRDefault="00661407" w:rsidP="00233762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44065A">
              <w:rPr>
                <w:rFonts w:ascii="Bookman Old Style" w:hAnsi="Bookman Old Style" w:cs="Times New Roman"/>
                <w:b/>
                <w:color w:val="000000"/>
                <w:sz w:val="20"/>
                <w:szCs w:val="20"/>
                <w:lang w:eastAsia="fr-FR"/>
              </w:rPr>
              <w:t>2</w:t>
            </w:r>
            <w:r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-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Selon le relevé n°14/2025/PR/SGG/CM/OJ/ORD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du Conseil des Ministres du mercredi 07 mai 2025, le prix d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u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bo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cal</w:t>
            </w:r>
            <w:r w:rsidR="0066184F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de gaz de 6kg</w:t>
            </w:r>
            <w:r w:rsidR="00233762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est</w:t>
            </w:r>
            <w:r w:rsidR="00653D14" w:rsidRPr="0023376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4 500 F</w:t>
            </w:r>
          </w:p>
          <w:p w14:paraId="498065CD" w14:textId="3331CD9F" w:rsidR="00661407" w:rsidRPr="00F62FFA" w:rsidRDefault="0044065A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B52339" w:rsidRPr="0044065A">
              <w:rPr>
                <w:rFonts w:ascii="Bookman Old Style" w:hAnsi="Bookman Old Style" w:cs="Times New Roman"/>
                <w:b/>
                <w:sz w:val="20"/>
                <w:szCs w:val="20"/>
                <w:lang w:eastAsia="fr-FR"/>
              </w:rPr>
              <w:t>3-</w:t>
            </w:r>
            <w:r w:rsidR="00B52339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="00661407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267D53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C8D421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, Ségbana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4F46771D" w14:textId="7C5C1FC9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22EB56" w14:textId="77777777" w:rsidR="00AD102A" w:rsidRDefault="00AD102A" w:rsidP="00724F98">
      <w:r>
        <w:separator/>
      </w:r>
    </w:p>
  </w:endnote>
  <w:endnote w:type="continuationSeparator" w:id="0">
    <w:p w14:paraId="72AADAF3" w14:textId="77777777" w:rsidR="00AD102A" w:rsidRDefault="00AD102A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496AF240" w:rsidR="001C4CA9" w:rsidRDefault="001C4CA9" w:rsidP="002D06AA">
    <w:pPr>
      <w:pStyle w:val="Pieddepage"/>
      <w:jc w:val="center"/>
    </w:pPr>
    <w:r>
      <w:rPr>
        <w:noProof/>
      </w:rPr>
      <w:drawing>
        <wp:inline distT="0" distB="0" distL="0" distR="0" wp14:anchorId="26DC4EF4" wp14:editId="4F21C317">
          <wp:extent cx="8953500" cy="887730"/>
          <wp:effectExtent l="0" t="0" r="0" b="7620"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0" cy="887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7BFB6DD" w:rsidR="001C4CA9" w:rsidRDefault="001C4CA9">
    <w:pPr>
      <w:pStyle w:val="Pieddepage"/>
    </w:pPr>
    <w:r>
      <w:rPr>
        <w:noProof/>
      </w:rPr>
      <w:drawing>
        <wp:inline distT="0" distB="0" distL="0" distR="0" wp14:anchorId="30D70172" wp14:editId="3CADAEDA">
          <wp:extent cx="9113520" cy="887730"/>
          <wp:effectExtent l="0" t="0" r="0" b="7620"/>
          <wp:docPr id="1073741849" name="Image 10737418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49" name="Image 10737418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19885" cy="888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7D602E" w14:textId="77777777" w:rsidR="00AD102A" w:rsidRDefault="00AD102A" w:rsidP="00724F98">
      <w:r>
        <w:separator/>
      </w:r>
    </w:p>
  </w:footnote>
  <w:footnote w:type="continuationSeparator" w:id="0">
    <w:p w14:paraId="54C3F98A" w14:textId="77777777" w:rsidR="00AD102A" w:rsidRDefault="00AD102A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1C4CA9" w:rsidRDefault="001C4CA9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1C4CA9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1C4CA9" w:rsidRDefault="001C4CA9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1C4CA9" w:rsidRDefault="001C4CA9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1C4CA9" w:rsidRDefault="001C4CA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1B97"/>
    <w:rsid w:val="00032BD1"/>
    <w:rsid w:val="00032C03"/>
    <w:rsid w:val="00035577"/>
    <w:rsid w:val="0003693A"/>
    <w:rsid w:val="000373B8"/>
    <w:rsid w:val="00037D4B"/>
    <w:rsid w:val="00043A2A"/>
    <w:rsid w:val="00043A4F"/>
    <w:rsid w:val="0004470D"/>
    <w:rsid w:val="00044EFA"/>
    <w:rsid w:val="0004501B"/>
    <w:rsid w:val="000505DC"/>
    <w:rsid w:val="00053DFE"/>
    <w:rsid w:val="00054F9A"/>
    <w:rsid w:val="0005636D"/>
    <w:rsid w:val="000563B1"/>
    <w:rsid w:val="00056AB1"/>
    <w:rsid w:val="00057570"/>
    <w:rsid w:val="00062DC8"/>
    <w:rsid w:val="00064B82"/>
    <w:rsid w:val="00066050"/>
    <w:rsid w:val="00067A63"/>
    <w:rsid w:val="000710B4"/>
    <w:rsid w:val="00072DCA"/>
    <w:rsid w:val="00074A6A"/>
    <w:rsid w:val="00076185"/>
    <w:rsid w:val="00076FA6"/>
    <w:rsid w:val="00082487"/>
    <w:rsid w:val="00082BE9"/>
    <w:rsid w:val="00083A1B"/>
    <w:rsid w:val="0008569F"/>
    <w:rsid w:val="000858B4"/>
    <w:rsid w:val="00085FA9"/>
    <w:rsid w:val="00087A06"/>
    <w:rsid w:val="00090846"/>
    <w:rsid w:val="00091E23"/>
    <w:rsid w:val="00091F67"/>
    <w:rsid w:val="00093EC7"/>
    <w:rsid w:val="000A2D1A"/>
    <w:rsid w:val="000A4BAC"/>
    <w:rsid w:val="000A6A12"/>
    <w:rsid w:val="000B0FC9"/>
    <w:rsid w:val="000B5D08"/>
    <w:rsid w:val="000B731B"/>
    <w:rsid w:val="000C0777"/>
    <w:rsid w:val="000C161E"/>
    <w:rsid w:val="000C1E73"/>
    <w:rsid w:val="000C3627"/>
    <w:rsid w:val="000C56F2"/>
    <w:rsid w:val="000C5BA2"/>
    <w:rsid w:val="000C6090"/>
    <w:rsid w:val="000C676C"/>
    <w:rsid w:val="000C6A1E"/>
    <w:rsid w:val="000D1A20"/>
    <w:rsid w:val="000D409D"/>
    <w:rsid w:val="000D61E0"/>
    <w:rsid w:val="000D7454"/>
    <w:rsid w:val="000E076E"/>
    <w:rsid w:val="000E2029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17ADB"/>
    <w:rsid w:val="00122D04"/>
    <w:rsid w:val="001237C0"/>
    <w:rsid w:val="001265E2"/>
    <w:rsid w:val="001312E9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90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4CA9"/>
    <w:rsid w:val="001C75FF"/>
    <w:rsid w:val="001D0D75"/>
    <w:rsid w:val="001D2381"/>
    <w:rsid w:val="001D310C"/>
    <w:rsid w:val="001D350E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3762"/>
    <w:rsid w:val="00235835"/>
    <w:rsid w:val="00236FC9"/>
    <w:rsid w:val="0023702A"/>
    <w:rsid w:val="002407B1"/>
    <w:rsid w:val="00242497"/>
    <w:rsid w:val="00242C49"/>
    <w:rsid w:val="00246ABF"/>
    <w:rsid w:val="00253C1C"/>
    <w:rsid w:val="0026135C"/>
    <w:rsid w:val="00263C49"/>
    <w:rsid w:val="00264BC3"/>
    <w:rsid w:val="002669B8"/>
    <w:rsid w:val="00266D81"/>
    <w:rsid w:val="0026742E"/>
    <w:rsid w:val="00267D53"/>
    <w:rsid w:val="00267EE9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28CB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C51BF"/>
    <w:rsid w:val="002C7DE5"/>
    <w:rsid w:val="002D06AA"/>
    <w:rsid w:val="002D0A72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1393"/>
    <w:rsid w:val="00323BCE"/>
    <w:rsid w:val="00330305"/>
    <w:rsid w:val="00332ABB"/>
    <w:rsid w:val="00335346"/>
    <w:rsid w:val="00336374"/>
    <w:rsid w:val="00340406"/>
    <w:rsid w:val="003413A6"/>
    <w:rsid w:val="003415BE"/>
    <w:rsid w:val="0034229F"/>
    <w:rsid w:val="00342959"/>
    <w:rsid w:val="00343A76"/>
    <w:rsid w:val="00343D91"/>
    <w:rsid w:val="003450B1"/>
    <w:rsid w:val="00354614"/>
    <w:rsid w:val="00357B70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0295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256"/>
    <w:rsid w:val="00422387"/>
    <w:rsid w:val="00425CDF"/>
    <w:rsid w:val="00426663"/>
    <w:rsid w:val="00427A32"/>
    <w:rsid w:val="0043085A"/>
    <w:rsid w:val="004321EC"/>
    <w:rsid w:val="004369BF"/>
    <w:rsid w:val="0044065A"/>
    <w:rsid w:val="0044364B"/>
    <w:rsid w:val="00444F31"/>
    <w:rsid w:val="00446630"/>
    <w:rsid w:val="0045624A"/>
    <w:rsid w:val="00456465"/>
    <w:rsid w:val="0045675F"/>
    <w:rsid w:val="0045783B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5E4"/>
    <w:rsid w:val="0048792B"/>
    <w:rsid w:val="00487BCE"/>
    <w:rsid w:val="00487CE9"/>
    <w:rsid w:val="00491229"/>
    <w:rsid w:val="004937D8"/>
    <w:rsid w:val="00493ABC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0FCF"/>
    <w:rsid w:val="004D1B50"/>
    <w:rsid w:val="004D283A"/>
    <w:rsid w:val="004D5768"/>
    <w:rsid w:val="004D6720"/>
    <w:rsid w:val="004D7A0E"/>
    <w:rsid w:val="004D7A3D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058C"/>
    <w:rsid w:val="005010F7"/>
    <w:rsid w:val="00502090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6AD8"/>
    <w:rsid w:val="00537CD0"/>
    <w:rsid w:val="00540943"/>
    <w:rsid w:val="005479FC"/>
    <w:rsid w:val="00551654"/>
    <w:rsid w:val="00552F8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2AEE"/>
    <w:rsid w:val="00576EEE"/>
    <w:rsid w:val="00581246"/>
    <w:rsid w:val="00584303"/>
    <w:rsid w:val="0058754A"/>
    <w:rsid w:val="00590EFE"/>
    <w:rsid w:val="005910D9"/>
    <w:rsid w:val="005925EC"/>
    <w:rsid w:val="005933D1"/>
    <w:rsid w:val="00594CD9"/>
    <w:rsid w:val="005952DB"/>
    <w:rsid w:val="005966DA"/>
    <w:rsid w:val="00597148"/>
    <w:rsid w:val="005A324F"/>
    <w:rsid w:val="005A338E"/>
    <w:rsid w:val="005A47C5"/>
    <w:rsid w:val="005A6B37"/>
    <w:rsid w:val="005A718E"/>
    <w:rsid w:val="005A72CC"/>
    <w:rsid w:val="005B374D"/>
    <w:rsid w:val="005B3869"/>
    <w:rsid w:val="005B3EB9"/>
    <w:rsid w:val="005B4805"/>
    <w:rsid w:val="005B5BA3"/>
    <w:rsid w:val="005B731B"/>
    <w:rsid w:val="005B734F"/>
    <w:rsid w:val="005C1698"/>
    <w:rsid w:val="005C25BB"/>
    <w:rsid w:val="005C2BDC"/>
    <w:rsid w:val="005C35A4"/>
    <w:rsid w:val="005C4825"/>
    <w:rsid w:val="005C4B46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61EB"/>
    <w:rsid w:val="005F752D"/>
    <w:rsid w:val="005F7806"/>
    <w:rsid w:val="005F7C97"/>
    <w:rsid w:val="00604210"/>
    <w:rsid w:val="00605A8B"/>
    <w:rsid w:val="00605E78"/>
    <w:rsid w:val="00607BE7"/>
    <w:rsid w:val="00607C9A"/>
    <w:rsid w:val="00607E7B"/>
    <w:rsid w:val="006219A4"/>
    <w:rsid w:val="006224F3"/>
    <w:rsid w:val="00622C6F"/>
    <w:rsid w:val="006256F5"/>
    <w:rsid w:val="0062740C"/>
    <w:rsid w:val="00627558"/>
    <w:rsid w:val="006329E6"/>
    <w:rsid w:val="006402DF"/>
    <w:rsid w:val="0064197D"/>
    <w:rsid w:val="00641F21"/>
    <w:rsid w:val="00642E47"/>
    <w:rsid w:val="00642EE3"/>
    <w:rsid w:val="0064482C"/>
    <w:rsid w:val="00646AB8"/>
    <w:rsid w:val="00650016"/>
    <w:rsid w:val="00650AAA"/>
    <w:rsid w:val="00650F3C"/>
    <w:rsid w:val="006532DD"/>
    <w:rsid w:val="00653D14"/>
    <w:rsid w:val="006545AB"/>
    <w:rsid w:val="0065494C"/>
    <w:rsid w:val="0065503B"/>
    <w:rsid w:val="00657AC4"/>
    <w:rsid w:val="00661407"/>
    <w:rsid w:val="0066184F"/>
    <w:rsid w:val="0066279E"/>
    <w:rsid w:val="006638C6"/>
    <w:rsid w:val="00676DF1"/>
    <w:rsid w:val="0068152E"/>
    <w:rsid w:val="00682146"/>
    <w:rsid w:val="00683E73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96A8B"/>
    <w:rsid w:val="0069718D"/>
    <w:rsid w:val="006A1B1A"/>
    <w:rsid w:val="006A3A91"/>
    <w:rsid w:val="006A47E5"/>
    <w:rsid w:val="006A519D"/>
    <w:rsid w:val="006A6D53"/>
    <w:rsid w:val="006B0BC3"/>
    <w:rsid w:val="006B114E"/>
    <w:rsid w:val="006B48D2"/>
    <w:rsid w:val="006B5D1D"/>
    <w:rsid w:val="006B6AB7"/>
    <w:rsid w:val="006B7595"/>
    <w:rsid w:val="006B7FBF"/>
    <w:rsid w:val="006C1E8D"/>
    <w:rsid w:val="006C696D"/>
    <w:rsid w:val="006C6ECC"/>
    <w:rsid w:val="006C6F41"/>
    <w:rsid w:val="006D111A"/>
    <w:rsid w:val="006D161E"/>
    <w:rsid w:val="006D2C7B"/>
    <w:rsid w:val="006D3041"/>
    <w:rsid w:val="006D689E"/>
    <w:rsid w:val="006D6A13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3E50"/>
    <w:rsid w:val="007044A8"/>
    <w:rsid w:val="00710463"/>
    <w:rsid w:val="00711278"/>
    <w:rsid w:val="0071139B"/>
    <w:rsid w:val="00711E9A"/>
    <w:rsid w:val="007131B5"/>
    <w:rsid w:val="00713C99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3746"/>
    <w:rsid w:val="00734B69"/>
    <w:rsid w:val="00734F12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0A17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43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652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2B41"/>
    <w:rsid w:val="008432AA"/>
    <w:rsid w:val="008436DE"/>
    <w:rsid w:val="008455D3"/>
    <w:rsid w:val="00846B9D"/>
    <w:rsid w:val="008501ED"/>
    <w:rsid w:val="00854685"/>
    <w:rsid w:val="008546E2"/>
    <w:rsid w:val="00856130"/>
    <w:rsid w:val="0086025B"/>
    <w:rsid w:val="00873DF1"/>
    <w:rsid w:val="008752DA"/>
    <w:rsid w:val="00881A67"/>
    <w:rsid w:val="0088681D"/>
    <w:rsid w:val="00887448"/>
    <w:rsid w:val="00887E79"/>
    <w:rsid w:val="008977EE"/>
    <w:rsid w:val="008A0371"/>
    <w:rsid w:val="008A073A"/>
    <w:rsid w:val="008A16C7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540E"/>
    <w:rsid w:val="008C6147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1743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04C0"/>
    <w:rsid w:val="00941A21"/>
    <w:rsid w:val="00943115"/>
    <w:rsid w:val="00944F22"/>
    <w:rsid w:val="009453FD"/>
    <w:rsid w:val="0094579E"/>
    <w:rsid w:val="00945CF1"/>
    <w:rsid w:val="00954564"/>
    <w:rsid w:val="00955A3F"/>
    <w:rsid w:val="00956D4F"/>
    <w:rsid w:val="00957B4E"/>
    <w:rsid w:val="00957E21"/>
    <w:rsid w:val="00963010"/>
    <w:rsid w:val="009706B2"/>
    <w:rsid w:val="00972644"/>
    <w:rsid w:val="00973170"/>
    <w:rsid w:val="00973653"/>
    <w:rsid w:val="00974F5F"/>
    <w:rsid w:val="0097640B"/>
    <w:rsid w:val="009771D9"/>
    <w:rsid w:val="00983796"/>
    <w:rsid w:val="0098529A"/>
    <w:rsid w:val="00985605"/>
    <w:rsid w:val="00990736"/>
    <w:rsid w:val="0099182F"/>
    <w:rsid w:val="00991A79"/>
    <w:rsid w:val="009A3013"/>
    <w:rsid w:val="009A32BA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E7E16"/>
    <w:rsid w:val="009F016D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3760"/>
    <w:rsid w:val="00A37CCE"/>
    <w:rsid w:val="00A4018F"/>
    <w:rsid w:val="00A422E8"/>
    <w:rsid w:val="00A4371B"/>
    <w:rsid w:val="00A43C42"/>
    <w:rsid w:val="00A44273"/>
    <w:rsid w:val="00A45D1A"/>
    <w:rsid w:val="00A60550"/>
    <w:rsid w:val="00A625C2"/>
    <w:rsid w:val="00A670FC"/>
    <w:rsid w:val="00A74DBD"/>
    <w:rsid w:val="00A75A78"/>
    <w:rsid w:val="00A76187"/>
    <w:rsid w:val="00A7656C"/>
    <w:rsid w:val="00A77C67"/>
    <w:rsid w:val="00A800AF"/>
    <w:rsid w:val="00A80F8F"/>
    <w:rsid w:val="00A81316"/>
    <w:rsid w:val="00A81A57"/>
    <w:rsid w:val="00A81FB5"/>
    <w:rsid w:val="00A82518"/>
    <w:rsid w:val="00A82CF2"/>
    <w:rsid w:val="00A82F31"/>
    <w:rsid w:val="00A83F6F"/>
    <w:rsid w:val="00A85CA2"/>
    <w:rsid w:val="00A86924"/>
    <w:rsid w:val="00A86D92"/>
    <w:rsid w:val="00A86E1A"/>
    <w:rsid w:val="00A8732B"/>
    <w:rsid w:val="00A92803"/>
    <w:rsid w:val="00A92AA4"/>
    <w:rsid w:val="00A97FB5"/>
    <w:rsid w:val="00AA1D70"/>
    <w:rsid w:val="00AA1FE6"/>
    <w:rsid w:val="00AA5DA1"/>
    <w:rsid w:val="00AA7112"/>
    <w:rsid w:val="00AA7F07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21A"/>
    <w:rsid w:val="00AC7B70"/>
    <w:rsid w:val="00AD102A"/>
    <w:rsid w:val="00AD1973"/>
    <w:rsid w:val="00AD4878"/>
    <w:rsid w:val="00AD51A9"/>
    <w:rsid w:val="00AD6737"/>
    <w:rsid w:val="00AE00C9"/>
    <w:rsid w:val="00AE0860"/>
    <w:rsid w:val="00AE57DE"/>
    <w:rsid w:val="00AE6ECA"/>
    <w:rsid w:val="00AE7D35"/>
    <w:rsid w:val="00AF1783"/>
    <w:rsid w:val="00AF22C1"/>
    <w:rsid w:val="00AF7020"/>
    <w:rsid w:val="00AF730E"/>
    <w:rsid w:val="00AF7E42"/>
    <w:rsid w:val="00B00F59"/>
    <w:rsid w:val="00B0336E"/>
    <w:rsid w:val="00B045B1"/>
    <w:rsid w:val="00B06AEC"/>
    <w:rsid w:val="00B11C2E"/>
    <w:rsid w:val="00B174D8"/>
    <w:rsid w:val="00B23EC0"/>
    <w:rsid w:val="00B24556"/>
    <w:rsid w:val="00B24AF0"/>
    <w:rsid w:val="00B31D05"/>
    <w:rsid w:val="00B3273C"/>
    <w:rsid w:val="00B33929"/>
    <w:rsid w:val="00B34E23"/>
    <w:rsid w:val="00B34F3E"/>
    <w:rsid w:val="00B361AD"/>
    <w:rsid w:val="00B36F2C"/>
    <w:rsid w:val="00B4256F"/>
    <w:rsid w:val="00B51FBC"/>
    <w:rsid w:val="00B52339"/>
    <w:rsid w:val="00B52F9A"/>
    <w:rsid w:val="00B54297"/>
    <w:rsid w:val="00B54EE0"/>
    <w:rsid w:val="00B551E9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97DC1"/>
    <w:rsid w:val="00BA2E8B"/>
    <w:rsid w:val="00BA3DB8"/>
    <w:rsid w:val="00BA4FD2"/>
    <w:rsid w:val="00BB17BD"/>
    <w:rsid w:val="00BB1E72"/>
    <w:rsid w:val="00BB31B1"/>
    <w:rsid w:val="00BB44C4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2EE"/>
    <w:rsid w:val="00BD6F0D"/>
    <w:rsid w:val="00BD7C28"/>
    <w:rsid w:val="00BE0522"/>
    <w:rsid w:val="00BE221D"/>
    <w:rsid w:val="00BE42A3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377C4"/>
    <w:rsid w:val="00C471EC"/>
    <w:rsid w:val="00C47EEF"/>
    <w:rsid w:val="00C50A5E"/>
    <w:rsid w:val="00C51993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3266"/>
    <w:rsid w:val="00C84603"/>
    <w:rsid w:val="00C85BE5"/>
    <w:rsid w:val="00C873B2"/>
    <w:rsid w:val="00C909F1"/>
    <w:rsid w:val="00C933A1"/>
    <w:rsid w:val="00C94958"/>
    <w:rsid w:val="00C949D0"/>
    <w:rsid w:val="00C97C0B"/>
    <w:rsid w:val="00CA5657"/>
    <w:rsid w:val="00CB0B14"/>
    <w:rsid w:val="00CB1B5A"/>
    <w:rsid w:val="00CC3DEE"/>
    <w:rsid w:val="00CC438C"/>
    <w:rsid w:val="00CD61C4"/>
    <w:rsid w:val="00CE4222"/>
    <w:rsid w:val="00CE7EDF"/>
    <w:rsid w:val="00CF219A"/>
    <w:rsid w:val="00CF3C71"/>
    <w:rsid w:val="00D05341"/>
    <w:rsid w:val="00D11275"/>
    <w:rsid w:val="00D11B69"/>
    <w:rsid w:val="00D11BE1"/>
    <w:rsid w:val="00D15B3D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0562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3DFD"/>
    <w:rsid w:val="00D85BCB"/>
    <w:rsid w:val="00D90050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9D4"/>
    <w:rsid w:val="00DC5E91"/>
    <w:rsid w:val="00DC65EB"/>
    <w:rsid w:val="00DC6ED9"/>
    <w:rsid w:val="00DD3A81"/>
    <w:rsid w:val="00DD4524"/>
    <w:rsid w:val="00DD4C58"/>
    <w:rsid w:val="00DD513F"/>
    <w:rsid w:val="00DD7177"/>
    <w:rsid w:val="00DD76D6"/>
    <w:rsid w:val="00DE013A"/>
    <w:rsid w:val="00DE3812"/>
    <w:rsid w:val="00DE41CB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0ED"/>
    <w:rsid w:val="00E235BE"/>
    <w:rsid w:val="00E26885"/>
    <w:rsid w:val="00E33D1B"/>
    <w:rsid w:val="00E37293"/>
    <w:rsid w:val="00E37C82"/>
    <w:rsid w:val="00E40DF6"/>
    <w:rsid w:val="00E433CE"/>
    <w:rsid w:val="00E471C3"/>
    <w:rsid w:val="00E5199F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0E69"/>
    <w:rsid w:val="00E8110B"/>
    <w:rsid w:val="00E838D4"/>
    <w:rsid w:val="00E87AC4"/>
    <w:rsid w:val="00E93A03"/>
    <w:rsid w:val="00E97DA6"/>
    <w:rsid w:val="00EA0752"/>
    <w:rsid w:val="00EA1DF7"/>
    <w:rsid w:val="00EA40B6"/>
    <w:rsid w:val="00EA4446"/>
    <w:rsid w:val="00EA4F50"/>
    <w:rsid w:val="00EA5798"/>
    <w:rsid w:val="00EA75B8"/>
    <w:rsid w:val="00EB0A4F"/>
    <w:rsid w:val="00EB3DFF"/>
    <w:rsid w:val="00EB6C36"/>
    <w:rsid w:val="00EB7891"/>
    <w:rsid w:val="00EC09A4"/>
    <w:rsid w:val="00EC139F"/>
    <w:rsid w:val="00EC13F7"/>
    <w:rsid w:val="00EC4210"/>
    <w:rsid w:val="00EC573B"/>
    <w:rsid w:val="00EC5CB5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426E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05FA"/>
    <w:rsid w:val="00F1158F"/>
    <w:rsid w:val="00F116F4"/>
    <w:rsid w:val="00F140F3"/>
    <w:rsid w:val="00F14EC5"/>
    <w:rsid w:val="00F15848"/>
    <w:rsid w:val="00F16A42"/>
    <w:rsid w:val="00F23259"/>
    <w:rsid w:val="00F26E9A"/>
    <w:rsid w:val="00F32B03"/>
    <w:rsid w:val="00F33030"/>
    <w:rsid w:val="00F33145"/>
    <w:rsid w:val="00F34BA3"/>
    <w:rsid w:val="00F35431"/>
    <w:rsid w:val="00F3757D"/>
    <w:rsid w:val="00F37FF8"/>
    <w:rsid w:val="00F456F6"/>
    <w:rsid w:val="00F45B3E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152"/>
    <w:rsid w:val="00F743A9"/>
    <w:rsid w:val="00F76079"/>
    <w:rsid w:val="00F77CF8"/>
    <w:rsid w:val="00F80C7F"/>
    <w:rsid w:val="00F84890"/>
    <w:rsid w:val="00F92026"/>
    <w:rsid w:val="00FA2111"/>
    <w:rsid w:val="00FA4271"/>
    <w:rsid w:val="00FA5410"/>
    <w:rsid w:val="00FB38DC"/>
    <w:rsid w:val="00FB49CC"/>
    <w:rsid w:val="00FB629D"/>
    <w:rsid w:val="00FC2AD3"/>
    <w:rsid w:val="00FC5671"/>
    <w:rsid w:val="00FC65E5"/>
    <w:rsid w:val="00FC66D9"/>
    <w:rsid w:val="00FD5BE6"/>
    <w:rsid w:val="00FD772B"/>
    <w:rsid w:val="00FE2C55"/>
    <w:rsid w:val="00FE3A4A"/>
    <w:rsid w:val="00FE3BE2"/>
    <w:rsid w:val="00FE6310"/>
    <w:rsid w:val="00FF11B1"/>
    <w:rsid w:val="00FF17F7"/>
    <w:rsid w:val="00FF2081"/>
    <w:rsid w:val="00FF2B25"/>
    <w:rsid w:val="00FF3B04"/>
    <w:rsid w:val="00FF3BCF"/>
    <w:rsid w:val="00FF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D7A78B-D704-4F43-B4A4-CF8411E5E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7015</TotalTime>
  <Pages>4</Pages>
  <Words>906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383</cp:revision>
  <cp:lastPrinted>2025-09-22T07:58:00Z</cp:lastPrinted>
  <dcterms:created xsi:type="dcterms:W3CDTF">2023-03-17T10:01:00Z</dcterms:created>
  <dcterms:modified xsi:type="dcterms:W3CDTF">2025-10-28T09:45:00Z</dcterms:modified>
</cp:coreProperties>
</file>