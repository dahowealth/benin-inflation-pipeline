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087F8B6A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6D111A">
        <w:rPr>
          <w:rFonts w:ascii="Bookman Old Style" w:hAnsi="Bookman Old Style"/>
          <w:b/>
          <w:bCs/>
        </w:rPr>
        <w:t>15</w:t>
      </w:r>
      <w:r w:rsidR="0088681D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6D111A">
        <w:rPr>
          <w:rFonts w:ascii="Bookman Old Style" w:hAnsi="Bookman Old Style"/>
          <w:b/>
          <w:bCs/>
        </w:rPr>
        <w:t>21</w:t>
      </w:r>
      <w:r w:rsidR="00EB3DFF">
        <w:rPr>
          <w:rFonts w:ascii="Bookman Old Style" w:hAnsi="Bookman Old Style"/>
          <w:b/>
          <w:bCs/>
        </w:rPr>
        <w:t xml:space="preserve"> </w:t>
      </w:r>
      <w:r w:rsidR="00BD62EE">
        <w:rPr>
          <w:rFonts w:ascii="Bookman Old Style" w:hAnsi="Bookman Old Style"/>
          <w:b/>
          <w:bCs/>
        </w:rPr>
        <w:t>sep</w:t>
      </w:r>
      <w:r w:rsidR="00B24AF0">
        <w:rPr>
          <w:rFonts w:ascii="Bookman Old Style" w:hAnsi="Bookman Old Style"/>
          <w:b/>
          <w:bCs/>
        </w:rPr>
        <w:t>t</w:t>
      </w:r>
      <w:r w:rsidR="00BD62EE">
        <w:rPr>
          <w:rFonts w:ascii="Bookman Old Style" w:hAnsi="Bookman Old Style"/>
          <w:b/>
          <w:bCs/>
        </w:rPr>
        <w:t>embre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2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3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3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031B97" w:rsidRPr="00DB0686" w14:paraId="64DA6EB3" w14:textId="77777777" w:rsidTr="00031B9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71BCA143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095BDAA1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41198231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214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603E0A33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4FF10C7A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41B80623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242</w:t>
            </w:r>
          </w:p>
        </w:tc>
      </w:tr>
      <w:tr w:rsidR="00031B97" w:rsidRPr="00DB0686" w14:paraId="1012B13A" w14:textId="77777777" w:rsidTr="00031B97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166ACD92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00C7DC84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145331DB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-13,4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2D2E555C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7E7A0E24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080929AB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-7,3</w:t>
            </w:r>
          </w:p>
        </w:tc>
      </w:tr>
      <w:tr w:rsidR="00031B97" w:rsidRPr="00DB0686" w14:paraId="59E1307C" w14:textId="77777777" w:rsidTr="00031B97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0FD38B66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6DDD85E2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76B93188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691C958E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550333F3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74C8F49C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031B97" w:rsidRPr="00DB0686" w14:paraId="7D48F741" w14:textId="77777777" w:rsidTr="00031B97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5D33318D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0E0705F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23550E25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25A3392F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79FD1D7F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7F0C0B1F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31B97" w:rsidRPr="00DB0686" w14:paraId="05EDBB24" w14:textId="77777777" w:rsidTr="00031B9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78994B38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722090AB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473BAF12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50981B61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3ED446A2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4174E5B2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626</w:t>
            </w:r>
          </w:p>
        </w:tc>
      </w:tr>
      <w:tr w:rsidR="00031B97" w:rsidRPr="00DB0686" w14:paraId="7C7084EF" w14:textId="77777777" w:rsidTr="00031B97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5CF1A9C5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40FAA5F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68A57E9B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303D85E3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737278F5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0BEBFFD5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31B97" w:rsidRPr="00DB0686" w14:paraId="55928F54" w14:textId="77777777" w:rsidTr="00031B97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63E519C6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05CF654A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03DA41D2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30989CDF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0FBC70C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2BF6D9C7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031B97" w:rsidRPr="00DB0686" w14:paraId="0D8B32F6" w14:textId="77777777" w:rsidTr="00031B97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3139412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7641E011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59EFDF01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71CC9ED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5111AA2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164C3312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31B97" w:rsidRPr="00DB0686" w14:paraId="597D72CB" w14:textId="77777777" w:rsidTr="00031B97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75992FA1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76BEF1AB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34A5D2E6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72D8D47D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161633E5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3E580BC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031B97" w:rsidRPr="00DB0686" w14:paraId="040F7FD9" w14:textId="77777777" w:rsidTr="00031B97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63658E04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684B49A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62D9745E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2A5F19D9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52D2F76A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47D095C2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31B97" w:rsidRPr="00DB0686" w14:paraId="6DF8DFC7" w14:textId="77777777" w:rsidTr="00031B97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4DF6A5B8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620657DE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61840257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5081E2A3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36E9F3EA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3BE69DD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955</w:t>
            </w:r>
          </w:p>
        </w:tc>
      </w:tr>
      <w:tr w:rsidR="00031B97" w:rsidRPr="00DB0686" w14:paraId="6289F99A" w14:textId="77777777" w:rsidTr="00031B97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2040CC37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6ED326F2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08960C4F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128F2238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2F201DF2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1DB899C1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31B97" w:rsidRPr="00DB0686" w14:paraId="425EB410" w14:textId="77777777" w:rsidTr="00031B97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715385C2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1489F6DC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49F95DB7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030D7FED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3E412CB4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31C0DC0D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715</w:t>
            </w:r>
          </w:p>
        </w:tc>
      </w:tr>
      <w:tr w:rsidR="00031B97" w:rsidRPr="00DB0686" w14:paraId="30E78FFE" w14:textId="77777777" w:rsidTr="00031B97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5939F31C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1B6EF174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315469BD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778582E5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6853311C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5CE0EA1D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31B97" w:rsidRPr="00DB0686" w14:paraId="3FD5ADB3" w14:textId="77777777" w:rsidTr="00031B97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031B97" w:rsidRPr="00DC1CE4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35E2FDAC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666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56E694BC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990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72E08A3D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391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2531430F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277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3B914283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0A73FD4F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1 262</w:t>
            </w:r>
          </w:p>
        </w:tc>
      </w:tr>
      <w:tr w:rsidR="00031B97" w:rsidRPr="00DB0686" w14:paraId="0281CA7F" w14:textId="77777777" w:rsidTr="00031B97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2B0B597A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2579EF2F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2615B8D7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6060D896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0E242E4A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1CB19FC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-4,3</w:t>
            </w:r>
          </w:p>
        </w:tc>
      </w:tr>
      <w:tr w:rsidR="00031B97" w:rsidRPr="00DB0686" w14:paraId="428F63AB" w14:textId="77777777" w:rsidTr="00031B9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2EFE71EC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344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2E2D794E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30F0452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59C50317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09F726C4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5E3BAD9A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267</w:t>
            </w:r>
          </w:p>
        </w:tc>
      </w:tr>
      <w:tr w:rsidR="00031B97" w:rsidRPr="00DB0686" w14:paraId="63262B4B" w14:textId="77777777" w:rsidTr="00031B97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06BDF098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4F4A6DEA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20C3BBCA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1BE9227E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0B887F4A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0E67C295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-4,3</w:t>
            </w:r>
          </w:p>
        </w:tc>
      </w:tr>
      <w:tr w:rsidR="00031B97" w:rsidRPr="00DB0686" w14:paraId="5750E4A0" w14:textId="77777777" w:rsidTr="00031B9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6EB9F37E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3734C953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7CF52D99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7AAA0698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180B911E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1983450E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730</w:t>
            </w:r>
          </w:p>
        </w:tc>
      </w:tr>
      <w:tr w:rsidR="00031B97" w:rsidRPr="00DB0686" w14:paraId="4CB2C9CF" w14:textId="77777777" w:rsidTr="00031B97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1B9A1686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2EE9FB6A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11FEAC6E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457D0405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4C6FA61D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4B2B5B75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-5,1</w:t>
            </w:r>
          </w:p>
        </w:tc>
      </w:tr>
      <w:tr w:rsidR="00031B97" w:rsidRPr="00DB0686" w14:paraId="42B32853" w14:textId="77777777" w:rsidTr="00031B97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12676579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1 049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2F96A081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2944B849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946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64B59E88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1 061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73EF6898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2192C029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1 083</w:t>
            </w:r>
          </w:p>
        </w:tc>
      </w:tr>
      <w:tr w:rsidR="00031B97" w:rsidRPr="00DB0686" w14:paraId="0DEB7461" w14:textId="77777777" w:rsidTr="00031B97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3C8367C6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282CEBC4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462BE05A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786661A8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1C9C1469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4BAFBC02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1,0</w:t>
            </w:r>
          </w:p>
        </w:tc>
      </w:tr>
      <w:tr w:rsidR="00031B97" w:rsidRPr="00DB0686" w14:paraId="60A93C0E" w14:textId="77777777" w:rsidTr="00031B97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30E26759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37429BA2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2C054EAB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58CB3A18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683C35B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24578727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</w:tr>
      <w:tr w:rsidR="00031B97" w:rsidRPr="00DB0686" w14:paraId="0F87F60C" w14:textId="77777777" w:rsidTr="00031B97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362B90EB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3E619421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02ACCBF6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7AB6A502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31FC027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221AFD51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31B97" w:rsidRPr="00DB0686" w14:paraId="6B556D1B" w14:textId="77777777" w:rsidTr="00031B9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127D82E4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1DE85F5E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5D3C2EE4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6E3653AE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56370471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2FAAFC67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783</w:t>
            </w:r>
          </w:p>
        </w:tc>
      </w:tr>
      <w:tr w:rsidR="00031B97" w:rsidRPr="00DB0686" w14:paraId="57BA8EE7" w14:textId="77777777" w:rsidTr="00031B97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089F057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3AF6BEDB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76A3EF6D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4E6A347E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7239AFF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1286841F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31B97" w:rsidRPr="00DB0686" w14:paraId="1416B083" w14:textId="77777777" w:rsidTr="00031B9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50CD6132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6944E32D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3E3DBEC2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682D1E52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2D052066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2392576F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1 033</w:t>
            </w:r>
          </w:p>
        </w:tc>
      </w:tr>
      <w:tr w:rsidR="00031B97" w:rsidRPr="00DB0686" w14:paraId="2BB3DCD7" w14:textId="77777777" w:rsidTr="00031B97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06464C6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7DE8165E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16285865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6D3CF1EB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34D0B626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08652044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31B97" w:rsidRPr="00DB0686" w14:paraId="266DE149" w14:textId="77777777" w:rsidTr="00031B97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33501A97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0CF58915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754F33F5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7EB40288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4854CE9C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714C1ADA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</w:tr>
      <w:tr w:rsidR="00031B97" w:rsidRPr="00DB0686" w14:paraId="277BFC91" w14:textId="77777777" w:rsidTr="00031B97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49F9CF6D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3D7A366E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1694A48C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4A88283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4FC101D3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6E8F1DC1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3,2</w:t>
            </w:r>
          </w:p>
        </w:tc>
      </w:tr>
      <w:tr w:rsidR="00031B97" w:rsidRPr="00DB0686" w14:paraId="0D32C706" w14:textId="77777777" w:rsidTr="00031B97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4C132349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721A294B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059EF76F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5DB6647D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010EA763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491E2647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031B97" w:rsidRPr="00DB0686" w14:paraId="6AB472E8" w14:textId="77777777" w:rsidTr="00031B97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14DF68BB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72D5C50D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1CA545F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31D299C9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17C146F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4780B7CA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31B97" w:rsidRPr="00DB0686" w14:paraId="0825059D" w14:textId="77777777" w:rsidTr="00031B97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7187038F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1C4FA6E3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5067325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4111D94A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2BF538E8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5FECD4E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031B97" w:rsidRPr="00DB0686" w14:paraId="5A6D132B" w14:textId="77777777" w:rsidTr="00031B97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0733A0B1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6DDF8C1A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3481168E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748EF1F8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4984D2A1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6BFCB06B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31B97" w:rsidRPr="00DB0686" w14:paraId="423CF46C" w14:textId="77777777" w:rsidTr="00031B97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374CBFFE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21B65605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2DE259DA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41950D0D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5D1FFA58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15223225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031B97" w:rsidRPr="00DB0686" w14:paraId="353AD445" w14:textId="77777777" w:rsidTr="00031B97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27DE53ED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039288F7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4F927F25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0E2E2819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71DDCE5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01045FE7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31B97" w:rsidRPr="00DB0686" w14:paraId="16F8678C" w14:textId="77777777" w:rsidTr="00031B9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4AE48FC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62650237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692447A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41A80EEA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29CE142D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3DA46B7D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031B97" w:rsidRPr="00DB0686" w14:paraId="249B61F2" w14:textId="77777777" w:rsidTr="00031B97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598D5729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55594E92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440AC32B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26DE3ADF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337BC537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58772DA3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31B97" w:rsidRPr="00DB0686" w14:paraId="293134F8" w14:textId="77777777" w:rsidTr="00031B97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43A7CE37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47725ED3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3BB3F731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75A8B56C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4253322D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255DAFDD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031B97" w:rsidRPr="00DB0686" w14:paraId="14848784" w14:textId="77777777" w:rsidTr="00031B97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646204CB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13C295F9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4036AF41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27B737A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676E4D06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1646C9B5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31B97" w:rsidRPr="00DB0686" w14:paraId="3282865F" w14:textId="77777777" w:rsidTr="00031B9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5CD51923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7DB71601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2D26D971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65C86F24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5EA98FC3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6BE96935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031B97" w:rsidRPr="00DB0686" w14:paraId="428FAF89" w14:textId="77777777" w:rsidTr="00031B97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6A340119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6E75C39A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76DB6D48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1CDED061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5BA6E0EF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7EB24AB6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31B97" w:rsidRPr="00DB0686" w14:paraId="57E22CB3" w14:textId="77777777" w:rsidTr="00031B9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6E2EFBF1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3C78E5C2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49A61A9B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2D438BA9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3A6CA378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36B4D0FA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031B97" w:rsidRPr="00DB0686" w14:paraId="335333F0" w14:textId="77777777" w:rsidTr="00031B97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7AB67CE7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20E22FC1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072BB0C3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65D2330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0759F74A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7293E4CB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31B97" w:rsidRPr="00DB0686" w14:paraId="210F0459" w14:textId="77777777" w:rsidTr="00031B97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12482DF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6B92A6D3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2C78771A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0F9B9855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</w:t>
            </w:r>
            <w:bookmarkStart w:id="4" w:name="_GoBack"/>
            <w:bookmarkEnd w:id="4"/>
            <w:r>
              <w:rPr>
                <w:rFonts w:ascii="Bookman Old Style" w:hAnsi="Bookman Old Style"/>
                <w:sz w:val="20"/>
                <w:szCs w:val="20"/>
              </w:rPr>
              <w:t>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44CD208A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439FE995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031B97" w:rsidRPr="00DB0686" w14:paraId="1FF1F896" w14:textId="77777777" w:rsidTr="00031B97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51058A7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08A478C2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692858E4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7901CC12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4FDDAEDE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06421548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31B97" w:rsidRPr="00DB0686" w14:paraId="495CDFDF" w14:textId="77777777" w:rsidTr="00031B97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2C0C9EDB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09A6531C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40B4707E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3CE39913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403C295A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4EC98A7E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031B97" w:rsidRPr="00DB0686" w14:paraId="0DCD4533" w14:textId="77777777" w:rsidTr="00031B97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15DF419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0F527E5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0CFBE9B5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64F089A4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1356FF5F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2206178B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31B97" w:rsidRPr="00DB0686" w14:paraId="257298FF" w14:textId="77777777" w:rsidTr="00031B97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4A8F2A8F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1E314BF7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6C8C1379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646207CC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5685683B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3054D22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031B97" w:rsidRPr="00DB0686" w14:paraId="20B40C04" w14:textId="77777777" w:rsidTr="00031B97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6B668B3E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7DA4DECB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6E1CF2FB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6116D3F3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4F963A7D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5433543C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31B97" w:rsidRPr="00DB0686" w14:paraId="43166171" w14:textId="77777777" w:rsidTr="00031B9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4EFBD627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5141F6CE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00959E77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484121F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2C174FAE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03432CEF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031B97" w:rsidRPr="00DB0686" w14:paraId="4D4C4BD1" w14:textId="77777777" w:rsidTr="00031B97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612C51A1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6817495B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49266F64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389DCB11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1EE36F44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57DAB6AB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31B97" w:rsidRPr="00DB0686" w14:paraId="628D88C8" w14:textId="77777777" w:rsidTr="00031B97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2AFCD67A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24DCE583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2992EACC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1CB2B7ED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28E104AF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7848301E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031B97" w:rsidRPr="00DB0686" w14:paraId="21E8A7E0" w14:textId="77777777" w:rsidTr="00031B97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6871E5B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3EC855AC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4DC84309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73E0E172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490C751E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59EBADA3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31B97" w:rsidRPr="00DB0686" w14:paraId="5E490633" w14:textId="77777777" w:rsidTr="00031B97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15BCA643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0448C12E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6B423C68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12E61EF8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03E3BB8C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27F2F5D7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031B97" w:rsidRPr="00DB0686" w14:paraId="50D06157" w14:textId="77777777" w:rsidTr="00031B97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0C994B82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43DA3361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70714A24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4C87BBDA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1040890D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3DCF533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31B97" w:rsidRPr="00DB0686" w14:paraId="411AD4F4" w14:textId="77777777" w:rsidTr="00031B97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31ED88C5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4A4C6BEE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462CB426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1A6CBCFE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500E468B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13B3F07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031B97" w:rsidRPr="00DB0686" w14:paraId="05CCD40F" w14:textId="77777777" w:rsidTr="00031B97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031B97" w:rsidRPr="00DB0686" w:rsidRDefault="00031B97" w:rsidP="00031B9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031B97" w:rsidRPr="00DB0686" w:rsidRDefault="00031B97" w:rsidP="00031B9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6F22313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7C42F3E0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2F661945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20E7D7A3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68064ED8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397BA60F" w:rsidR="00031B97" w:rsidRPr="003B51B0" w:rsidRDefault="00031B97" w:rsidP="00031B9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2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06F4F052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972644">
        <w:rPr>
          <w:rFonts w:ascii="Bookman Old Style" w:hAnsi="Bookman Old Style" w:cs="Times New Roman"/>
          <w:sz w:val="20"/>
          <w:szCs w:val="20"/>
        </w:rPr>
        <w:t>24</w:t>
      </w:r>
      <w:r w:rsidR="00EC09A4">
        <w:rPr>
          <w:rFonts w:ascii="Bookman Old Style" w:hAnsi="Bookman Old Style" w:cs="Times New Roman"/>
          <w:sz w:val="20"/>
          <w:szCs w:val="20"/>
        </w:rPr>
        <w:t xml:space="preserve"> </w:t>
      </w:r>
      <w:r w:rsidR="00E5199F">
        <w:rPr>
          <w:rFonts w:ascii="Bookman Old Style" w:hAnsi="Bookman Old Style" w:cs="Times New Roman"/>
          <w:sz w:val="20"/>
          <w:szCs w:val="20"/>
        </w:rPr>
        <w:t>septembre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A851F4" w14:textId="77777777" w:rsidR="007C7435" w:rsidRDefault="007C7435" w:rsidP="00724F98">
      <w:r>
        <w:separator/>
      </w:r>
    </w:p>
  </w:endnote>
  <w:endnote w:type="continuationSeparator" w:id="0">
    <w:p w14:paraId="68FF362F" w14:textId="77777777" w:rsidR="007C7435" w:rsidRDefault="007C7435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1C4CA9" w:rsidRDefault="001C4CA9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1C4CA9" w:rsidRDefault="001C4CA9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C1428D" w14:textId="77777777" w:rsidR="007C7435" w:rsidRDefault="007C7435" w:rsidP="00724F98">
      <w:r>
        <w:separator/>
      </w:r>
    </w:p>
  </w:footnote>
  <w:footnote w:type="continuationSeparator" w:id="0">
    <w:p w14:paraId="0914620F" w14:textId="77777777" w:rsidR="007C7435" w:rsidRDefault="007C7435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1C4CA9" w:rsidRDefault="001C4CA9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1C4CA9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1C4CA9" w:rsidRDefault="001C4CA9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1C4CA9" w:rsidRDefault="001C4CA9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1C4CA9" w:rsidRDefault="001C4CA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1B9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69F"/>
    <w:rsid w:val="000858B4"/>
    <w:rsid w:val="00085FA9"/>
    <w:rsid w:val="00087A06"/>
    <w:rsid w:val="00090846"/>
    <w:rsid w:val="00091E23"/>
    <w:rsid w:val="00091F67"/>
    <w:rsid w:val="00093EC7"/>
    <w:rsid w:val="000A2D1A"/>
    <w:rsid w:val="000A4BAC"/>
    <w:rsid w:val="000A6A12"/>
    <w:rsid w:val="000B0FC9"/>
    <w:rsid w:val="000B5D08"/>
    <w:rsid w:val="000B731B"/>
    <w:rsid w:val="000C0777"/>
    <w:rsid w:val="000C161E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17ADB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4CA9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3ED0"/>
    <w:rsid w:val="00224648"/>
    <w:rsid w:val="002262E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1393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3ABC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D0CC3"/>
    <w:rsid w:val="004D0FCF"/>
    <w:rsid w:val="004D1B50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2090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25EC"/>
    <w:rsid w:val="005933D1"/>
    <w:rsid w:val="005952DB"/>
    <w:rsid w:val="005966DA"/>
    <w:rsid w:val="00597148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5E78"/>
    <w:rsid w:val="00607BE7"/>
    <w:rsid w:val="00607C9A"/>
    <w:rsid w:val="00607E7B"/>
    <w:rsid w:val="006219A4"/>
    <w:rsid w:val="006224F3"/>
    <w:rsid w:val="00622C6F"/>
    <w:rsid w:val="006256F5"/>
    <w:rsid w:val="0062740C"/>
    <w:rsid w:val="00627558"/>
    <w:rsid w:val="006329E6"/>
    <w:rsid w:val="006402DF"/>
    <w:rsid w:val="0064197D"/>
    <w:rsid w:val="00641F21"/>
    <w:rsid w:val="00642E47"/>
    <w:rsid w:val="00642EE3"/>
    <w:rsid w:val="0064482C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3E73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96A8B"/>
    <w:rsid w:val="0069718D"/>
    <w:rsid w:val="006A1B1A"/>
    <w:rsid w:val="006A3A91"/>
    <w:rsid w:val="006A47E5"/>
    <w:rsid w:val="006A519D"/>
    <w:rsid w:val="006A6D53"/>
    <w:rsid w:val="006B0BC3"/>
    <w:rsid w:val="006B114E"/>
    <w:rsid w:val="006B48D2"/>
    <w:rsid w:val="006B5D1D"/>
    <w:rsid w:val="006B6AB7"/>
    <w:rsid w:val="006B7595"/>
    <w:rsid w:val="006B7FBF"/>
    <w:rsid w:val="006C1E8D"/>
    <w:rsid w:val="006C696D"/>
    <w:rsid w:val="006C6ECC"/>
    <w:rsid w:val="006C6F41"/>
    <w:rsid w:val="006D111A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44A8"/>
    <w:rsid w:val="00710463"/>
    <w:rsid w:val="00711278"/>
    <w:rsid w:val="0071139B"/>
    <w:rsid w:val="00711E9A"/>
    <w:rsid w:val="007131B5"/>
    <w:rsid w:val="00713C99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43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681D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5A3F"/>
    <w:rsid w:val="00956D4F"/>
    <w:rsid w:val="00957B4E"/>
    <w:rsid w:val="00957E21"/>
    <w:rsid w:val="00963010"/>
    <w:rsid w:val="009706B2"/>
    <w:rsid w:val="00972644"/>
    <w:rsid w:val="00973170"/>
    <w:rsid w:val="00973653"/>
    <w:rsid w:val="00974F5F"/>
    <w:rsid w:val="0097640B"/>
    <w:rsid w:val="009771D9"/>
    <w:rsid w:val="00983796"/>
    <w:rsid w:val="0098529A"/>
    <w:rsid w:val="00985605"/>
    <w:rsid w:val="00990736"/>
    <w:rsid w:val="0099182F"/>
    <w:rsid w:val="00991A79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22E8"/>
    <w:rsid w:val="00A4371B"/>
    <w:rsid w:val="00A43C42"/>
    <w:rsid w:val="00A44273"/>
    <w:rsid w:val="00A45D1A"/>
    <w:rsid w:val="00A60550"/>
    <w:rsid w:val="00A625C2"/>
    <w:rsid w:val="00A670FC"/>
    <w:rsid w:val="00A74DBD"/>
    <w:rsid w:val="00A75A78"/>
    <w:rsid w:val="00A76187"/>
    <w:rsid w:val="00A7656C"/>
    <w:rsid w:val="00A77C67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30E"/>
    <w:rsid w:val="00AF7E42"/>
    <w:rsid w:val="00B00F59"/>
    <w:rsid w:val="00B0336E"/>
    <w:rsid w:val="00B045B1"/>
    <w:rsid w:val="00B06AEC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97DC1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2EE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377C4"/>
    <w:rsid w:val="00C471EC"/>
    <w:rsid w:val="00C47EEF"/>
    <w:rsid w:val="00C50A5E"/>
    <w:rsid w:val="00C51993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873B2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61C4"/>
    <w:rsid w:val="00CE4222"/>
    <w:rsid w:val="00CE7EDF"/>
    <w:rsid w:val="00CF219A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524"/>
    <w:rsid w:val="00DD4C58"/>
    <w:rsid w:val="00DD513F"/>
    <w:rsid w:val="00DD7177"/>
    <w:rsid w:val="00DD76D6"/>
    <w:rsid w:val="00DE013A"/>
    <w:rsid w:val="00DE3812"/>
    <w:rsid w:val="00DE41CB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199F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838D4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05FA"/>
    <w:rsid w:val="00F1158F"/>
    <w:rsid w:val="00F116F4"/>
    <w:rsid w:val="00F140F3"/>
    <w:rsid w:val="00F14EC5"/>
    <w:rsid w:val="00F15848"/>
    <w:rsid w:val="00F16A42"/>
    <w:rsid w:val="00F23259"/>
    <w:rsid w:val="00F26E9A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152"/>
    <w:rsid w:val="00F743A9"/>
    <w:rsid w:val="00F76079"/>
    <w:rsid w:val="00F77CF8"/>
    <w:rsid w:val="00F80C7F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D772B"/>
    <w:rsid w:val="00FE2C55"/>
    <w:rsid w:val="00FE3A4A"/>
    <w:rsid w:val="00FE3BE2"/>
    <w:rsid w:val="00FE6310"/>
    <w:rsid w:val="00FF11B1"/>
    <w:rsid w:val="00FF17F7"/>
    <w:rsid w:val="00FF2081"/>
    <w:rsid w:val="00FF2B25"/>
    <w:rsid w:val="00FF3B04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38376-FFCD-4D99-8FFF-DAC2AAB44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7005</TotalTime>
  <Pages>4</Pages>
  <Words>907</Words>
  <Characters>4991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376</cp:revision>
  <cp:lastPrinted>2025-09-22T07:58:00Z</cp:lastPrinted>
  <dcterms:created xsi:type="dcterms:W3CDTF">2023-03-17T10:01:00Z</dcterms:created>
  <dcterms:modified xsi:type="dcterms:W3CDTF">2025-09-25T10:34:00Z</dcterms:modified>
</cp:coreProperties>
</file>