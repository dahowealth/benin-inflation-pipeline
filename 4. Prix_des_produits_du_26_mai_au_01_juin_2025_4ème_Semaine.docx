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4112C55C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EB3DFF">
        <w:rPr>
          <w:rFonts w:ascii="Bookman Old Style" w:hAnsi="Bookman Old Style"/>
          <w:b/>
          <w:bCs/>
        </w:rPr>
        <w:t>26 mai</w:t>
      </w:r>
      <w:r w:rsidR="00836421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EB3DFF">
        <w:rPr>
          <w:rFonts w:ascii="Bookman Old Style" w:hAnsi="Bookman Old Style"/>
          <w:b/>
          <w:bCs/>
        </w:rPr>
        <w:t>1</w:t>
      </w:r>
      <w:r w:rsidR="00EB3DFF" w:rsidRPr="00EB3DFF">
        <w:rPr>
          <w:rFonts w:ascii="Bookman Old Style" w:hAnsi="Bookman Old Style"/>
          <w:b/>
          <w:bCs/>
          <w:vertAlign w:val="superscript"/>
        </w:rPr>
        <w:t>er</w:t>
      </w:r>
      <w:r w:rsidR="00EB3DFF">
        <w:rPr>
          <w:rFonts w:ascii="Bookman Old Style" w:hAnsi="Bookman Old Style"/>
          <w:b/>
          <w:bCs/>
        </w:rPr>
        <w:t xml:space="preserve"> juin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Start w:id="2" w:name="_GoBack"/>
      <w:bookmarkEnd w:id="1"/>
      <w:bookmarkEnd w:id="2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3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4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4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4D0FCF" w:rsidRPr="00DB0686" w14:paraId="64DA6EB3" w14:textId="77777777" w:rsidTr="004D0FC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0709F66A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296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1E81B7F4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0F8F3637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4D4A6516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4AB68FBE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232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3E48B551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297</w:t>
            </w:r>
          </w:p>
        </w:tc>
      </w:tr>
      <w:tr w:rsidR="004D0FCF" w:rsidRPr="00DB0686" w14:paraId="1012B13A" w14:textId="77777777" w:rsidTr="004D0FCF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18C095A1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3A3F5531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58B7B533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4FB74F7A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70D9A122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05A53E7A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D0FCF" w:rsidRPr="00DB0686" w14:paraId="59E1307C" w14:textId="77777777" w:rsidTr="004D0FCF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4A47732A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29A5742F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4860E69D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56A18C5F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390E99D9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6EEA3735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4D0FCF" w:rsidRPr="00DB0686" w14:paraId="7D48F741" w14:textId="77777777" w:rsidTr="004D0FCF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314CB4A6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326C4F88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5F42A6DB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1E8700A1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1405A3D5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1BEDDDF4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D0FCF" w:rsidRPr="00DB0686" w14:paraId="05EDBB24" w14:textId="77777777" w:rsidTr="004D0FC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16D226B5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5151138A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5104F909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1909BD0C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740EB92D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63BD6485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626</w:t>
            </w:r>
          </w:p>
        </w:tc>
      </w:tr>
      <w:tr w:rsidR="004D0FCF" w:rsidRPr="00DB0686" w14:paraId="7C7084EF" w14:textId="77777777" w:rsidTr="004D0FCF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32F2F391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407A6F09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5F4198F4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76AE7EFE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13412D05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40BC6507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D0FCF" w:rsidRPr="00DB0686" w14:paraId="55928F54" w14:textId="77777777" w:rsidTr="004D0FCF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12837896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50618DCD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456957D2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3E644459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14794B1C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07CD7B60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4D0FCF" w:rsidRPr="00DB0686" w14:paraId="0D8B32F6" w14:textId="77777777" w:rsidTr="004D0FCF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6AECC5D9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7499B7E2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01C4F853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070BEC16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39D3B718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1D9CECCC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D0FCF" w:rsidRPr="00DB0686" w14:paraId="597D72CB" w14:textId="77777777" w:rsidTr="004D0FCF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13625379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4609F8C1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0E5F6D20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1B7FCE88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0326B6F3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1FB5D9E8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4D0FCF" w:rsidRPr="00DB0686" w14:paraId="040F7FD9" w14:textId="77777777" w:rsidTr="004D0FCF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2521B452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00CDBFF4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53F36333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770DFF2D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6C4CD7CD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1F2416BE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D0FCF" w:rsidRPr="00DB0686" w14:paraId="6DF8DFC7" w14:textId="77777777" w:rsidTr="004D0FCF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1A444425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68A6A978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5B87C131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0BA8C3A5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4130B2FD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7377AFD8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889</w:t>
            </w:r>
          </w:p>
        </w:tc>
      </w:tr>
      <w:tr w:rsidR="004D0FCF" w:rsidRPr="00DB0686" w14:paraId="6289F99A" w14:textId="77777777" w:rsidTr="004D0FCF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3775C6E5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346CD740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347D9C68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03A1B5BB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4C51DBAD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7CC56DE1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D0FCF" w:rsidRPr="00DB0686" w14:paraId="425EB410" w14:textId="77777777" w:rsidTr="004D0FCF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4D483F3A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2B78E146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24B2F895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25D75436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6727D719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3D9E1349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732</w:t>
            </w:r>
          </w:p>
        </w:tc>
      </w:tr>
      <w:tr w:rsidR="004D0FCF" w:rsidRPr="00DB0686" w14:paraId="30E78FFE" w14:textId="77777777" w:rsidTr="004D0FCF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5954C190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48196707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3811CE34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5B5114CD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6B421587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0C3D9D74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D0FCF" w:rsidRPr="00DB0686" w14:paraId="3FD5ADB3" w14:textId="77777777" w:rsidTr="004D0FCF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4D0FCF" w:rsidRPr="00DC1CE4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3E3D9851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986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67A0CB22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1 564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252199C4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55408692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305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2C750099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739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0FA5CA5C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1 497</w:t>
            </w:r>
          </w:p>
        </w:tc>
      </w:tr>
      <w:tr w:rsidR="004D0FCF" w:rsidRPr="00DB0686" w14:paraId="0281CA7F" w14:textId="77777777" w:rsidTr="004D0FCF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43BE07DE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098A5CE0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22CA540A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69C226C9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19E2F4DD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3860A686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1,2</w:t>
            </w:r>
          </w:p>
        </w:tc>
      </w:tr>
      <w:tr w:rsidR="004D0FCF" w:rsidRPr="00DB0686" w14:paraId="428F63AB" w14:textId="77777777" w:rsidTr="004D0FC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45C94325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790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078F06DF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52BAF857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54ED6A1D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0C1CB9C5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7E6A51BB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771</w:t>
            </w:r>
          </w:p>
        </w:tc>
      </w:tr>
      <w:tr w:rsidR="004D0FCF" w:rsidRPr="00DB0686" w14:paraId="63262B4B" w14:textId="77777777" w:rsidTr="004D0FCF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341E8101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0A156710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3D0C091A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713B1D3F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7288BBDD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351504E2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8,4</w:t>
            </w:r>
          </w:p>
        </w:tc>
      </w:tr>
      <w:tr w:rsidR="004D0FCF" w:rsidRPr="00DB0686" w14:paraId="5750E4A0" w14:textId="77777777" w:rsidTr="004D0FC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3CE7A5B0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1 277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3C7DC6DF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1 285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6B845811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023FDEE5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1 431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01F55E46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1 487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377240D1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1 268</w:t>
            </w:r>
          </w:p>
        </w:tc>
      </w:tr>
      <w:tr w:rsidR="004D0FCF" w:rsidRPr="00DB0686" w14:paraId="4CB2C9CF" w14:textId="77777777" w:rsidTr="004D0FCF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16247430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-12,4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3FAF91B8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-10,5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483CAF4E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2CD67E95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3ED47CC3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6E12C6AF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-7,4</w:t>
            </w:r>
          </w:p>
        </w:tc>
      </w:tr>
      <w:tr w:rsidR="004D0FCF" w:rsidRPr="00DB0686" w14:paraId="42B32853" w14:textId="77777777" w:rsidTr="004D0FCF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28C30471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5267A630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7F411B55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6231F9A8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61C5EDC0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624CDBB6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591</w:t>
            </w:r>
          </w:p>
        </w:tc>
      </w:tr>
      <w:tr w:rsidR="004D0FCF" w:rsidRPr="00DB0686" w14:paraId="0DEB7461" w14:textId="77777777" w:rsidTr="004D0FCF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52C76DFE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8,4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1A1A2D09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6B2552CC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497C6855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6313ABAD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23CF035F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6,3</w:t>
            </w:r>
          </w:p>
        </w:tc>
      </w:tr>
      <w:tr w:rsidR="004D0FCF" w:rsidRPr="00DB0686" w14:paraId="60A93C0E" w14:textId="77777777" w:rsidTr="004D0FCF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3EFB436A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2A4DA234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63D72869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4A4DFA02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50D46A4C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6A9BF51A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4D0FCF" w:rsidRPr="00DB0686" w14:paraId="0F87F60C" w14:textId="77777777" w:rsidTr="004D0FCF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1F9C502F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49D6972D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6B495821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256687B9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46110C4F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29AEA4DC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D0FCF" w:rsidRPr="00DB0686" w14:paraId="6B556D1B" w14:textId="77777777" w:rsidTr="004D0FC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14CC494A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1C329DFD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24A0F392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7CFAD6C6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4AFBE13C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64B6992F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</w:tr>
      <w:tr w:rsidR="004D0FCF" w:rsidRPr="00DB0686" w14:paraId="57BA8EE7" w14:textId="77777777" w:rsidTr="004D0FCF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22E06845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097F3BED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09E9823C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58B489E4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1B333CBF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0D7B5A9E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D0FCF" w:rsidRPr="00DB0686" w14:paraId="1416B083" w14:textId="77777777" w:rsidTr="004D0FC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73EFF9FD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0318DE0B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7E2B28CA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2B0DBF08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79EDE326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2A123C7E" w:rsidR="004D0FCF" w:rsidRPr="003B51B0" w:rsidRDefault="00A81A57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</w:t>
            </w:r>
            <w:r w:rsidR="004D0FCF">
              <w:rPr>
                <w:rFonts w:ascii="Bookman Old Style" w:hAnsi="Bookman Old Style"/>
                <w:sz w:val="20"/>
                <w:szCs w:val="20"/>
              </w:rPr>
              <w:t>0</w:t>
            </w:r>
          </w:p>
        </w:tc>
      </w:tr>
      <w:tr w:rsidR="004D0FCF" w:rsidRPr="00DB0686" w14:paraId="2BB3DCD7" w14:textId="77777777" w:rsidTr="004D0FCF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30AFC204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269CBB0F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38C1180E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2F200949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5847D0F0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41C783F0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D0FCF" w:rsidRPr="00DB0686" w14:paraId="266DE149" w14:textId="77777777" w:rsidTr="004D0FCF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78DF8152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5C4DD777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5FC266C8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492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28E05F3A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3FECC1EF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2FB87333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517</w:t>
            </w:r>
          </w:p>
        </w:tc>
      </w:tr>
      <w:tr w:rsidR="004D0FCF" w:rsidRPr="00DB0686" w14:paraId="277BFC91" w14:textId="77777777" w:rsidTr="004D0FCF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75021DD4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2ECB618F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507ACACC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781643F3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0495C1E7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2C0D2BB7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D0FCF" w:rsidRPr="00DB0686" w14:paraId="0D32C706" w14:textId="77777777" w:rsidTr="004D0FCF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69FAA6DC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65827E40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55442A56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5FD9677E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46D9AA54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635ADEFD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4D0FCF" w:rsidRPr="00DB0686" w14:paraId="6AB472E8" w14:textId="77777777" w:rsidTr="004D0FCF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0AC857FB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3B0B78A1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50A20DA9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49C7AE56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7322225D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69200EE1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D0FCF" w:rsidRPr="00DB0686" w14:paraId="0825059D" w14:textId="77777777" w:rsidTr="004D0FCF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40F5AEF9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21DAE171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67670A06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33565A29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75AC08DE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3337652C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4D0FCF" w:rsidRPr="00DB0686" w14:paraId="5A6D132B" w14:textId="77777777" w:rsidTr="004D0FCF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54234623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7318191A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40939078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1B240724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43BEB8FB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3EA3C1DF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D0FCF" w:rsidRPr="00DB0686" w14:paraId="423CF46C" w14:textId="77777777" w:rsidTr="004D0FCF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4A8AB067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6240E80F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5A5C2DF1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57BCA93C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73CFC047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04E1737D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4D0FCF" w:rsidRPr="00DB0686" w14:paraId="353AD445" w14:textId="77777777" w:rsidTr="004D0FCF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5893539D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1C10FD1C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48EAED8A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72957C1F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6488CFA7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794BE94A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D0FCF" w:rsidRPr="00DB0686" w14:paraId="16F8678C" w14:textId="77777777" w:rsidTr="004D0FC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357EA420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6BAAAED7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095AF78F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4F9AC581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7C689C23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754CF45B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4D0FCF" w:rsidRPr="00DB0686" w14:paraId="249B61F2" w14:textId="77777777" w:rsidTr="004D0FCF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0B1CD149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666C3B56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225935BE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79B3A086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69F797FC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2A2E174A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D0FCF" w:rsidRPr="00DB0686" w14:paraId="293134F8" w14:textId="77777777" w:rsidTr="004D0FCF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5949F7EB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1CA1AF40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2CE1490B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1B5AA235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44D79131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5137A075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4D0FCF" w:rsidRPr="00DB0686" w14:paraId="14848784" w14:textId="77777777" w:rsidTr="004D0FCF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23AD8628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52306A39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7C578B44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5CE31456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456C7577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6275D72F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D0FCF" w:rsidRPr="00DB0686" w14:paraId="3282865F" w14:textId="77777777" w:rsidTr="004D0FC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30F7538D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7754A62C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64C9458B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2E04D6AE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199BAC65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73666A93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4D0FCF" w:rsidRPr="00DB0686" w14:paraId="428FAF89" w14:textId="77777777" w:rsidTr="004D0FCF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07CF11E2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15C61928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360357C1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74F7C800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585DF785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5CF5D0E7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D0FCF" w:rsidRPr="00DB0686" w14:paraId="57E22CB3" w14:textId="77777777" w:rsidTr="004D0FC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760902D8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0886EBC9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74EEE1D6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3288F0B4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37886C22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003E40E6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4D0FCF" w:rsidRPr="00DB0686" w14:paraId="335333F0" w14:textId="77777777" w:rsidTr="004D0FCF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7691D08D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76AEF1C1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58C388D3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19FF2832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16514FB4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5E03EE62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D0FCF" w:rsidRPr="00DB0686" w14:paraId="210F0459" w14:textId="77777777" w:rsidTr="004D0FCF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62ACF854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6EFB9B6F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646E1F7A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61EF0C34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5A7AEA57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2CB9FE39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4D0FCF" w:rsidRPr="00DB0686" w14:paraId="1FF1F896" w14:textId="77777777" w:rsidTr="004D0FCF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4C522A7F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1F2A630B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32F52C18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35C75ADE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5FDEF8FF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01000AC6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D0FCF" w:rsidRPr="00DB0686" w14:paraId="495CDFDF" w14:textId="77777777" w:rsidTr="004D0FCF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0C736F62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56DC5CD5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263C4661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4273CC6C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229B9A06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6AB54F25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4D0FCF" w:rsidRPr="00DB0686" w14:paraId="0DCD4533" w14:textId="77777777" w:rsidTr="004D0FCF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7955C1F0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5144AA63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68B94552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300DFA8B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05A47839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7D8865EC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D0FCF" w:rsidRPr="00DB0686" w14:paraId="257298FF" w14:textId="77777777" w:rsidTr="004D0FCF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4243FEE1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1E1AB5DB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264FA682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794DE7DB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60375148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47816970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4D0FCF" w:rsidRPr="00DB0686" w14:paraId="20B40C04" w14:textId="77777777" w:rsidTr="004D0FCF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62100E45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3181635D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2EEAD13B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4909D635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5045DA86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17C54509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D0FCF" w:rsidRPr="00DB0686" w14:paraId="43166171" w14:textId="77777777" w:rsidTr="004D0FC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5EF7CFE6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77270351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4528F17B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708DE3DB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45548CB1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20411889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4D0FCF" w:rsidRPr="00DB0686" w14:paraId="4D4C4BD1" w14:textId="77777777" w:rsidTr="004D0FCF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5679559C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3FBB964B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752DA219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78A27D8B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6C98CFD7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35FFAEE5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D0FCF" w:rsidRPr="00DB0686" w14:paraId="628D88C8" w14:textId="77777777" w:rsidTr="004D0FCF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31A14853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727597CF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5A44E58F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2A0BD89C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404E4CE9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121327A1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4D0FCF" w:rsidRPr="00DB0686" w14:paraId="21E8A7E0" w14:textId="77777777" w:rsidTr="004D0FCF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54B56D1F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50932AB8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3A5AAB01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306E3FE5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66BF24EC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4CD0B189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D0FCF" w:rsidRPr="00DB0686" w14:paraId="5E490633" w14:textId="77777777" w:rsidTr="004D0FCF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5B3ACC9A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0BC18376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4C7080FC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15F9CA1A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47E682F5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791CBFC6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4D0FCF" w:rsidRPr="00DB0686" w14:paraId="50D06157" w14:textId="77777777" w:rsidTr="004D0FCF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788C89C4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5F881903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0F6C2D4B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0FED60FE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6864FC0E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3518EB25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D0FCF" w:rsidRPr="00DB0686" w14:paraId="411AD4F4" w14:textId="77777777" w:rsidTr="004D0FCF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1F286EB0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2B8FE595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75B11B71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33D81C16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797ADA37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500B136A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4D0FCF" w:rsidRPr="00DB0686" w14:paraId="05CCD40F" w14:textId="77777777" w:rsidTr="004D0FCF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4D0FCF" w:rsidRPr="00DB0686" w:rsidRDefault="004D0FCF" w:rsidP="004D0FC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4D0FCF" w:rsidRPr="00DB0686" w:rsidRDefault="004D0FCF" w:rsidP="004D0FC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203E1282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4FD4F600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49AD1B98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0DD38933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35661968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1F8F1096" w:rsidR="004D0FCF" w:rsidRPr="003B51B0" w:rsidRDefault="004D0FCF" w:rsidP="004D0FC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3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3D8F30AE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4D0FCF">
        <w:rPr>
          <w:rFonts w:ascii="Bookman Old Style" w:hAnsi="Bookman Old Style" w:cs="Times New Roman"/>
          <w:sz w:val="20"/>
          <w:szCs w:val="20"/>
        </w:rPr>
        <w:t>04</w:t>
      </w:r>
      <w:r w:rsidR="00EC09A4">
        <w:rPr>
          <w:rFonts w:ascii="Bookman Old Style" w:hAnsi="Bookman Old Style" w:cs="Times New Roman"/>
          <w:sz w:val="20"/>
          <w:szCs w:val="20"/>
        </w:rPr>
        <w:t xml:space="preserve"> </w:t>
      </w:r>
      <w:r w:rsidR="004D0FCF">
        <w:rPr>
          <w:rFonts w:ascii="Bookman Old Style" w:hAnsi="Bookman Old Style" w:cs="Times New Roman"/>
          <w:sz w:val="20"/>
          <w:szCs w:val="20"/>
        </w:rPr>
        <w:t>juin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2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-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6B241A6D" w:rsidR="00661407" w:rsidRPr="00F62FFA" w:rsidRDefault="00B52339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3-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E1930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Séégbana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8A0AAC" w14:textId="77777777" w:rsidR="008436DE" w:rsidRDefault="008436DE" w:rsidP="00724F98">
      <w:r>
        <w:separator/>
      </w:r>
    </w:p>
  </w:endnote>
  <w:endnote w:type="continuationSeparator" w:id="0">
    <w:p w14:paraId="09051C9F" w14:textId="77777777" w:rsidR="008436DE" w:rsidRDefault="008436DE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FF7B4F" w:rsidRDefault="00FF7B4F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FF7B4F" w:rsidRDefault="00FF7B4F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3175C9" w14:textId="77777777" w:rsidR="008436DE" w:rsidRDefault="008436DE" w:rsidP="00724F98">
      <w:r>
        <w:separator/>
      </w:r>
    </w:p>
  </w:footnote>
  <w:footnote w:type="continuationSeparator" w:id="0">
    <w:p w14:paraId="7C9771BF" w14:textId="77777777" w:rsidR="008436DE" w:rsidRDefault="008436DE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FF7B4F" w:rsidRDefault="00FF7B4F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FF7B4F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FF7B4F" w:rsidRDefault="00FF7B4F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FF7B4F" w:rsidRDefault="00FF7B4F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FF7B4F" w:rsidRDefault="00FF7B4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8B4"/>
    <w:rsid w:val="00085FA9"/>
    <w:rsid w:val="00090846"/>
    <w:rsid w:val="00091E23"/>
    <w:rsid w:val="00091F67"/>
    <w:rsid w:val="000A2D1A"/>
    <w:rsid w:val="000A4BAC"/>
    <w:rsid w:val="000A6A12"/>
    <w:rsid w:val="000B0FC9"/>
    <w:rsid w:val="000B5D08"/>
    <w:rsid w:val="000B731B"/>
    <w:rsid w:val="000C0777"/>
    <w:rsid w:val="000C1E73"/>
    <w:rsid w:val="000C3627"/>
    <w:rsid w:val="000C56F2"/>
    <w:rsid w:val="000C5BA2"/>
    <w:rsid w:val="000C6090"/>
    <w:rsid w:val="000C676C"/>
    <w:rsid w:val="000D1A20"/>
    <w:rsid w:val="000D409D"/>
    <w:rsid w:val="000D61E0"/>
    <w:rsid w:val="000D7454"/>
    <w:rsid w:val="000E076E"/>
    <w:rsid w:val="000E2029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6099"/>
    <w:rsid w:val="00217C03"/>
    <w:rsid w:val="002216EA"/>
    <w:rsid w:val="00223ED0"/>
    <w:rsid w:val="00224648"/>
    <w:rsid w:val="002262E3"/>
    <w:rsid w:val="00233762"/>
    <w:rsid w:val="00235835"/>
    <w:rsid w:val="00236FC9"/>
    <w:rsid w:val="0023702A"/>
    <w:rsid w:val="002407B1"/>
    <w:rsid w:val="00242497"/>
    <w:rsid w:val="00246ABF"/>
    <w:rsid w:val="00253C1C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033C8"/>
    <w:rsid w:val="00311AF5"/>
    <w:rsid w:val="00315E1E"/>
    <w:rsid w:val="00316EB1"/>
    <w:rsid w:val="00323BCE"/>
    <w:rsid w:val="00330305"/>
    <w:rsid w:val="00332ABB"/>
    <w:rsid w:val="00335346"/>
    <w:rsid w:val="00336374"/>
    <w:rsid w:val="00340406"/>
    <w:rsid w:val="003415BE"/>
    <w:rsid w:val="0034229F"/>
    <w:rsid w:val="00342959"/>
    <w:rsid w:val="00343A76"/>
    <w:rsid w:val="00354614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1900"/>
    <w:rsid w:val="003A3024"/>
    <w:rsid w:val="003A4370"/>
    <w:rsid w:val="003A5A59"/>
    <w:rsid w:val="003A5FC0"/>
    <w:rsid w:val="003A6E6F"/>
    <w:rsid w:val="003B0DA8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4F31"/>
    <w:rsid w:val="00446630"/>
    <w:rsid w:val="0045624A"/>
    <w:rsid w:val="00456465"/>
    <w:rsid w:val="0045675F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D0CC3"/>
    <w:rsid w:val="004D0FCF"/>
    <w:rsid w:val="004D283A"/>
    <w:rsid w:val="004D5768"/>
    <w:rsid w:val="004D6720"/>
    <w:rsid w:val="004D7A0E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10F7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7CD0"/>
    <w:rsid w:val="00540943"/>
    <w:rsid w:val="005479FC"/>
    <w:rsid w:val="00551654"/>
    <w:rsid w:val="0055436D"/>
    <w:rsid w:val="005548C0"/>
    <w:rsid w:val="0056187D"/>
    <w:rsid w:val="00563091"/>
    <w:rsid w:val="00563A82"/>
    <w:rsid w:val="00564703"/>
    <w:rsid w:val="005658EA"/>
    <w:rsid w:val="00566112"/>
    <w:rsid w:val="00567C30"/>
    <w:rsid w:val="00576EEE"/>
    <w:rsid w:val="00581246"/>
    <w:rsid w:val="00584303"/>
    <w:rsid w:val="0058754A"/>
    <w:rsid w:val="00590EFE"/>
    <w:rsid w:val="005910D9"/>
    <w:rsid w:val="005933D1"/>
    <w:rsid w:val="005952DB"/>
    <w:rsid w:val="005966DA"/>
    <w:rsid w:val="00597148"/>
    <w:rsid w:val="005A324F"/>
    <w:rsid w:val="005A338E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BDC"/>
    <w:rsid w:val="005C35A4"/>
    <w:rsid w:val="005C4825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61EB"/>
    <w:rsid w:val="005F752D"/>
    <w:rsid w:val="005F7806"/>
    <w:rsid w:val="005F7C97"/>
    <w:rsid w:val="00604210"/>
    <w:rsid w:val="00605A8B"/>
    <w:rsid w:val="00607BE7"/>
    <w:rsid w:val="00607C9A"/>
    <w:rsid w:val="00607E7B"/>
    <w:rsid w:val="006219A4"/>
    <w:rsid w:val="00622C6F"/>
    <w:rsid w:val="006256F5"/>
    <w:rsid w:val="0062740C"/>
    <w:rsid w:val="00627558"/>
    <w:rsid w:val="006329E6"/>
    <w:rsid w:val="006402DF"/>
    <w:rsid w:val="0064197D"/>
    <w:rsid w:val="00641F21"/>
    <w:rsid w:val="00642EE3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A1B1A"/>
    <w:rsid w:val="006A3A91"/>
    <w:rsid w:val="006A47E5"/>
    <w:rsid w:val="006A519D"/>
    <w:rsid w:val="006A6D53"/>
    <w:rsid w:val="006B0BC3"/>
    <w:rsid w:val="006B48D2"/>
    <w:rsid w:val="006B7595"/>
    <w:rsid w:val="006B7FBF"/>
    <w:rsid w:val="006C1E8D"/>
    <w:rsid w:val="006C696D"/>
    <w:rsid w:val="006C6ECC"/>
    <w:rsid w:val="006C6F41"/>
    <w:rsid w:val="006D161E"/>
    <w:rsid w:val="006D2C7B"/>
    <w:rsid w:val="006D3041"/>
    <w:rsid w:val="006D689E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44A8"/>
    <w:rsid w:val="00710463"/>
    <w:rsid w:val="00711278"/>
    <w:rsid w:val="0071139B"/>
    <w:rsid w:val="00711E9A"/>
    <w:rsid w:val="007131B5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4B69"/>
    <w:rsid w:val="00734F12"/>
    <w:rsid w:val="00735084"/>
    <w:rsid w:val="0073550B"/>
    <w:rsid w:val="0073586E"/>
    <w:rsid w:val="0073699F"/>
    <w:rsid w:val="00745A2E"/>
    <w:rsid w:val="00745EE3"/>
    <w:rsid w:val="007471FE"/>
    <w:rsid w:val="007477B9"/>
    <w:rsid w:val="00747EA7"/>
    <w:rsid w:val="00754E9C"/>
    <w:rsid w:val="0076012E"/>
    <w:rsid w:val="00763353"/>
    <w:rsid w:val="00763DB4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81A67"/>
    <w:rsid w:val="00887448"/>
    <w:rsid w:val="00887E79"/>
    <w:rsid w:val="008977EE"/>
    <w:rsid w:val="008A0371"/>
    <w:rsid w:val="008A073A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1A21"/>
    <w:rsid w:val="00943115"/>
    <w:rsid w:val="00944F22"/>
    <w:rsid w:val="009453FD"/>
    <w:rsid w:val="0094579E"/>
    <w:rsid w:val="00945CF1"/>
    <w:rsid w:val="00954564"/>
    <w:rsid w:val="00956D4F"/>
    <w:rsid w:val="00957B4E"/>
    <w:rsid w:val="00957E21"/>
    <w:rsid w:val="00963010"/>
    <w:rsid w:val="00973170"/>
    <w:rsid w:val="00973653"/>
    <w:rsid w:val="00974F5F"/>
    <w:rsid w:val="0097640B"/>
    <w:rsid w:val="009771D9"/>
    <w:rsid w:val="00983796"/>
    <w:rsid w:val="00985605"/>
    <w:rsid w:val="00990736"/>
    <w:rsid w:val="0099182F"/>
    <w:rsid w:val="00991A79"/>
    <w:rsid w:val="009A3013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1D98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7CCE"/>
    <w:rsid w:val="00A4018F"/>
    <w:rsid w:val="00A4371B"/>
    <w:rsid w:val="00A43C42"/>
    <w:rsid w:val="00A44273"/>
    <w:rsid w:val="00A45D1A"/>
    <w:rsid w:val="00A60550"/>
    <w:rsid w:val="00A625C2"/>
    <w:rsid w:val="00A670FC"/>
    <w:rsid w:val="00A74DBD"/>
    <w:rsid w:val="00A76187"/>
    <w:rsid w:val="00A7656C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B00F59"/>
    <w:rsid w:val="00B0336E"/>
    <w:rsid w:val="00B045B1"/>
    <w:rsid w:val="00B06AEC"/>
    <w:rsid w:val="00B11C2E"/>
    <w:rsid w:val="00B174D8"/>
    <w:rsid w:val="00B23EC0"/>
    <w:rsid w:val="00B24556"/>
    <w:rsid w:val="00B31D05"/>
    <w:rsid w:val="00B3273C"/>
    <w:rsid w:val="00B33929"/>
    <w:rsid w:val="00B34E23"/>
    <w:rsid w:val="00B34F3E"/>
    <w:rsid w:val="00B361AD"/>
    <w:rsid w:val="00B36F2C"/>
    <w:rsid w:val="00B4256F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97DC1"/>
    <w:rsid w:val="00BA2E8B"/>
    <w:rsid w:val="00BA3DB8"/>
    <w:rsid w:val="00BA4FD2"/>
    <w:rsid w:val="00BB17BD"/>
    <w:rsid w:val="00BB1E72"/>
    <w:rsid w:val="00BB31B1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47EEF"/>
    <w:rsid w:val="00C50A5E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61C4"/>
    <w:rsid w:val="00CE4222"/>
    <w:rsid w:val="00CE7EDF"/>
    <w:rsid w:val="00CF3C71"/>
    <w:rsid w:val="00D05341"/>
    <w:rsid w:val="00D11B69"/>
    <w:rsid w:val="00D11BE1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5BCB"/>
    <w:rsid w:val="00D90050"/>
    <w:rsid w:val="00D921C5"/>
    <w:rsid w:val="00D966F6"/>
    <w:rsid w:val="00D97367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E91"/>
    <w:rsid w:val="00DC65EB"/>
    <w:rsid w:val="00DC6ED9"/>
    <w:rsid w:val="00DD3A81"/>
    <w:rsid w:val="00DD4C58"/>
    <w:rsid w:val="00DD513F"/>
    <w:rsid w:val="00DD76D6"/>
    <w:rsid w:val="00DE3812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5BE"/>
    <w:rsid w:val="00E26885"/>
    <w:rsid w:val="00E33D1B"/>
    <w:rsid w:val="00E37293"/>
    <w:rsid w:val="00E37C82"/>
    <w:rsid w:val="00E40DF6"/>
    <w:rsid w:val="00E433CE"/>
    <w:rsid w:val="00E471C3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110B"/>
    <w:rsid w:val="00E838D4"/>
    <w:rsid w:val="00E87AC4"/>
    <w:rsid w:val="00E93A03"/>
    <w:rsid w:val="00E97DA6"/>
    <w:rsid w:val="00EA0752"/>
    <w:rsid w:val="00EA40B6"/>
    <w:rsid w:val="00EA4446"/>
    <w:rsid w:val="00EA4F50"/>
    <w:rsid w:val="00EA5798"/>
    <w:rsid w:val="00EA75B8"/>
    <w:rsid w:val="00EB0A4F"/>
    <w:rsid w:val="00EB3DFF"/>
    <w:rsid w:val="00EB6C36"/>
    <w:rsid w:val="00EB7891"/>
    <w:rsid w:val="00EC09A4"/>
    <w:rsid w:val="00EC139F"/>
    <w:rsid w:val="00EC13F7"/>
    <w:rsid w:val="00EC4210"/>
    <w:rsid w:val="00EC573B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158F"/>
    <w:rsid w:val="00F116F4"/>
    <w:rsid w:val="00F140F3"/>
    <w:rsid w:val="00F14EC5"/>
    <w:rsid w:val="00F15848"/>
    <w:rsid w:val="00F16A42"/>
    <w:rsid w:val="00F23259"/>
    <w:rsid w:val="00F32B03"/>
    <w:rsid w:val="00F33030"/>
    <w:rsid w:val="00F33145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3A9"/>
    <w:rsid w:val="00F76079"/>
    <w:rsid w:val="00F77CF8"/>
    <w:rsid w:val="00F80C7F"/>
    <w:rsid w:val="00F84890"/>
    <w:rsid w:val="00F92026"/>
    <w:rsid w:val="00FA2111"/>
    <w:rsid w:val="00FA4271"/>
    <w:rsid w:val="00FA5410"/>
    <w:rsid w:val="00FB38DC"/>
    <w:rsid w:val="00FB49CC"/>
    <w:rsid w:val="00FB629D"/>
    <w:rsid w:val="00FC2AD3"/>
    <w:rsid w:val="00FC5671"/>
    <w:rsid w:val="00FC65E5"/>
    <w:rsid w:val="00FC66D9"/>
    <w:rsid w:val="00FD5BE6"/>
    <w:rsid w:val="00FE2C55"/>
    <w:rsid w:val="00FE3A4A"/>
    <w:rsid w:val="00FE3BE2"/>
    <w:rsid w:val="00FF11B1"/>
    <w:rsid w:val="00FF2081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709B76-A3A4-40B6-9712-B9A601F25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6500</TotalTime>
  <Pages>4</Pages>
  <Words>904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325</cp:revision>
  <cp:lastPrinted>2025-04-17T09:14:00Z</cp:lastPrinted>
  <dcterms:created xsi:type="dcterms:W3CDTF">2023-03-17T10:01:00Z</dcterms:created>
  <dcterms:modified xsi:type="dcterms:W3CDTF">2025-06-05T17:16:00Z</dcterms:modified>
</cp:coreProperties>
</file>