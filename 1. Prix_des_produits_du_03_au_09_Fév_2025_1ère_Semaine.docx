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2A9FF949" w:rsidR="00F16A42" w:rsidRPr="00F62FFA" w:rsidRDefault="00A43C42" w:rsidP="00F16A42">
      <w:pPr>
        <w:spacing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</w:t>
      </w:r>
      <w:bookmarkStart w:id="2" w:name="_GoBack"/>
      <w:bookmarkEnd w:id="2"/>
      <w:r>
        <w:rPr>
          <w:rFonts w:ascii="Bookman Old Style" w:hAnsi="Bookman Old Style"/>
          <w:b/>
          <w:bCs/>
        </w:rPr>
        <w:t xml:space="preserve">maine du </w:t>
      </w:r>
      <w:r w:rsidR="00C53031">
        <w:rPr>
          <w:rFonts w:ascii="Bookman Old Style" w:hAnsi="Bookman Old Style"/>
          <w:b/>
          <w:bCs/>
        </w:rPr>
        <w:t>03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BD5F8F">
        <w:rPr>
          <w:rFonts w:ascii="Bookman Old Style" w:hAnsi="Bookman Old Style"/>
          <w:b/>
          <w:bCs/>
        </w:rPr>
        <w:t>0</w:t>
      </w:r>
      <w:r w:rsidR="00C53031">
        <w:rPr>
          <w:rFonts w:ascii="Bookman Old Style" w:hAnsi="Bookman Old Style"/>
          <w:b/>
          <w:bCs/>
        </w:rPr>
        <w:t>9</w:t>
      </w:r>
      <w:r w:rsidR="00242497">
        <w:rPr>
          <w:rFonts w:ascii="Bookman Old Style" w:hAnsi="Bookman Old Style"/>
          <w:b/>
          <w:bCs/>
        </w:rPr>
        <w:t xml:space="preserve"> </w:t>
      </w:r>
      <w:r w:rsidR="00BD5F8F">
        <w:rPr>
          <w:rFonts w:ascii="Bookman Old Style" w:hAnsi="Bookman Old Style"/>
          <w:b/>
          <w:bCs/>
        </w:rPr>
        <w:t>févr</w:t>
      </w:r>
      <w:r w:rsidR="00E8110B">
        <w:rPr>
          <w:rFonts w:ascii="Bookman Old Style" w:hAnsi="Bookman Old Style"/>
          <w:b/>
          <w:bCs/>
        </w:rPr>
        <w:t>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31D05" w:rsidRPr="00DB0686" w14:paraId="64DA6EB3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2F57257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26AE965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11DF860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89D335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235E00A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207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554ED8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287</w:t>
            </w:r>
          </w:p>
        </w:tc>
      </w:tr>
      <w:tr w:rsidR="00B31D05" w:rsidRPr="00DB0686" w14:paraId="1012B13A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2F0832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2E3D7AC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F89D6B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0FD4686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6A87C00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4444C6C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59E1307C" w14:textId="77777777" w:rsidTr="0050489F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0A053C5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28B3A0C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4431444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09568D3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72F1F1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181B72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B31D05" w:rsidRPr="00DB0686" w14:paraId="7D48F741" w14:textId="77777777" w:rsidTr="0050489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88B569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0A44808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037E9C3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4E16C46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13A5E0D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1DE0D8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05EDBB24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1AC2A95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38BCE21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5DDB6FF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50C4BAA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61F0A9B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E54208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B31D05" w:rsidRPr="00DB0686" w14:paraId="7C7084EF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683C5CD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63CEF39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25D750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E65D01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7C2E5B2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774B5A4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55928F54" w14:textId="77777777" w:rsidTr="0050489F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52AE51C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723F909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FBD613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207CAED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894094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391C409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B31D05" w:rsidRPr="00DB0686" w14:paraId="0D8B32F6" w14:textId="77777777" w:rsidTr="0050489F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58D850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23159BC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906596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392DD71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03D6B5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9AE72B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597D72CB" w14:textId="77777777" w:rsidTr="0050489F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06AA279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237B0EB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2469F05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3A21A3F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635059C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5A8A2C4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B31D05" w:rsidRPr="00DB0686" w14:paraId="040F7FD9" w14:textId="77777777" w:rsidTr="0050489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0667616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686D026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12F5035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798141B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78C5851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1D2F024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6DF8DFC7" w14:textId="77777777" w:rsidTr="0050489F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D14BA9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7371056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733D0EC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52E41B8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1A4BA5B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22C0743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B31D05" w:rsidRPr="00DB0686" w14:paraId="6289F99A" w14:textId="77777777" w:rsidTr="0050489F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6671A18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71C28A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702510D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416ADA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6B81730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398DD34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425EB410" w14:textId="77777777" w:rsidTr="0050489F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3EF052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3930501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1003F49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27CF191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465875C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6CC69C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701</w:t>
            </w:r>
          </w:p>
        </w:tc>
      </w:tr>
      <w:tr w:rsidR="00B31D05" w:rsidRPr="00DB0686" w14:paraId="30E78FFE" w14:textId="77777777" w:rsidTr="0050489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80BC88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314E540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9F15C8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2347D74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3F3D4E4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-9,9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7C130AE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-15,5</w:t>
            </w:r>
          </w:p>
        </w:tc>
      </w:tr>
      <w:tr w:rsidR="00B31D05" w:rsidRPr="00DB0686" w14:paraId="3FD5ADB3" w14:textId="77777777" w:rsidTr="0050489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DC1CE4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DC1CE4" w:rsidRPr="00DC1CE4" w:rsidRDefault="00DC1CE4" w:rsidP="00DC1CE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DC1CE4" w:rsidRPr="00DC1CE4" w:rsidRDefault="00DC1CE4" w:rsidP="00DC1CE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B31D05" w:rsidRPr="00DC1CE4" w:rsidRDefault="00B31D05" w:rsidP="00DC1CE4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769C01E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212CC86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1 017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550D97E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B84445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2282249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354D5C9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1 025</w:t>
            </w:r>
          </w:p>
        </w:tc>
      </w:tr>
      <w:tr w:rsidR="00B31D05" w:rsidRPr="00DB0686" w14:paraId="0281CA7F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1EEA1F9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20CD125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6529D3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920478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674F6E6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476D1E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4,5</w:t>
            </w:r>
          </w:p>
        </w:tc>
      </w:tr>
      <w:tr w:rsidR="00B31D05" w:rsidRPr="00DB0686" w14:paraId="428F63AB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45A5D2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5DB12B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39AB45F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B07380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21E7938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2342163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303</w:t>
            </w:r>
          </w:p>
        </w:tc>
      </w:tr>
      <w:tr w:rsidR="00B31D05" w:rsidRPr="00DB0686" w14:paraId="63262B4B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4EC0953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26EA53B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44C0C85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2A9F09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4D19CE7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7216D91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-4,7</w:t>
            </w:r>
          </w:p>
        </w:tc>
      </w:tr>
      <w:tr w:rsidR="00B31D05" w:rsidRPr="00DB0686" w14:paraId="5750E4A0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1849E46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5A58DD0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17CEA9D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210B96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902D7F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8B8BAD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792</w:t>
            </w:r>
          </w:p>
        </w:tc>
      </w:tr>
      <w:tr w:rsidR="00B31D05" w:rsidRPr="00DB0686" w14:paraId="4CB2C9CF" w14:textId="77777777" w:rsidTr="0050489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858D03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251282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14EF6CD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6D9DDED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443F5B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75E159F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</w:tr>
      <w:tr w:rsidR="00B31D05" w:rsidRPr="00DB0686" w14:paraId="42B32853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6E66724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76055A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577BE7E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6492AC0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13C7576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36191D9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731</w:t>
            </w:r>
          </w:p>
        </w:tc>
      </w:tr>
      <w:tr w:rsidR="00B31D05" w:rsidRPr="00DB0686" w14:paraId="0DEB7461" w14:textId="77777777" w:rsidTr="0050489F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7D4137D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-14,2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B76AB1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6BADEA0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045EC30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604FD2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33A40D5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-12,1</w:t>
            </w:r>
          </w:p>
        </w:tc>
      </w:tr>
      <w:tr w:rsidR="00B31D05" w:rsidRPr="00DB0686" w14:paraId="60A93C0E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6D14D8E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5860C13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61DCEEA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482106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652D3F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584BB4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31D05" w:rsidRPr="00DB0686" w14:paraId="0F87F60C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0B3185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0528CDB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1B98D5B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52BCCC7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6F20FE2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3D2B50E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6B556D1B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1A24FDD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47C0FB5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87A57A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0889612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091EDED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4E448EC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</w:tr>
      <w:tr w:rsidR="00B31D05" w:rsidRPr="00DB0686" w14:paraId="57BA8EE7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2542C87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607B7C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417C034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79D2772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2B6C63B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71E6EF9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12,8</w:t>
            </w:r>
          </w:p>
        </w:tc>
      </w:tr>
      <w:tr w:rsidR="00B31D05" w:rsidRPr="00DB0686" w14:paraId="1416B083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71FADF5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12AB572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50AE53B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44FAD8F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702738B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48C6E84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B31D05" w:rsidRPr="00DB0686" w14:paraId="2BB3DCD7" w14:textId="77777777" w:rsidTr="0050489F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33C74DA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7DC3B1B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6B0A52D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5BE983D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53FA5E2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14B57B3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266DE149" w14:textId="77777777" w:rsidTr="0050489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0C5AF13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AA4A24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213B651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94CBC2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FDF6D5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2C084DA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</w:tr>
      <w:tr w:rsidR="00B31D05" w:rsidRPr="00DB0686" w14:paraId="277BFC91" w14:textId="77777777" w:rsidTr="0050489F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1D31BFD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77B4891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4D73A7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69DB521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7801197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4E95D4C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0D32C706" w14:textId="77777777" w:rsidTr="0050489F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4B6C818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BDC869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65BDE6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0B8259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45C5FE0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7AAA6AB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B31D05" w:rsidRPr="00DB0686" w14:paraId="6AB472E8" w14:textId="77777777" w:rsidTr="0050489F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05DBB91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8C53E2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74B814C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575A96D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693EF85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76BB89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0825059D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1D9A28C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FEF140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253E7C9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11D2C15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2EE037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29F84B9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31D05" w:rsidRPr="00DB0686" w14:paraId="5A6D132B" w14:textId="77777777" w:rsidTr="0050489F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0DFDF7E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35BDEC8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63EB8A8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4BDD55A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6478899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3D04324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423CF46C" w14:textId="77777777" w:rsidTr="0050489F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C18009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5ADA5E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FCE739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3A8FD1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38E3BAC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BE6E98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31D05" w:rsidRPr="00DB0686" w14:paraId="353AD445" w14:textId="77777777" w:rsidTr="0050489F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07F4944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0AC3EEE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AADE41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DFE0EF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52A6801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1D1A9D4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16F8678C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6449D53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4075AB1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F08FB7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736959C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001576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7A7FFF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31D05" w:rsidRPr="00DB0686" w14:paraId="249B61F2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AD6289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3532169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7CC235F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DF04B5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D20A50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1FF32BE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293134F8" w14:textId="77777777" w:rsidTr="0050489F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2201368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16144A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F2422F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1E5F693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055FAB4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010777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31D05" w:rsidRPr="00DB0686" w14:paraId="14848784" w14:textId="77777777" w:rsidTr="0050489F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5F4140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9606AD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038E36A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1FBEE51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1711B81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323C16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3282865F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A60A94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0D242A2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25933D1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2736072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0A5B3F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6726703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31D05" w:rsidRPr="00DB0686" w14:paraId="428FAF89" w14:textId="77777777" w:rsidTr="0050489F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167511F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099D880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6C5980C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5E486A4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694BA3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4B0AC81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57E22CB3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1A80D08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20BA8D2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5D0B15E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F23A2C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26E851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508E9D0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31D05" w:rsidRPr="00DB0686" w14:paraId="335333F0" w14:textId="77777777" w:rsidTr="0050489F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3D49B95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7060D34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6C2857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42C9CF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AD9A2C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3B8FD1F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210F0459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7ADF78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06D9B91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7FCC787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66969F6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08492C9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2BED40C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31D05" w:rsidRPr="00DB0686" w14:paraId="1FF1F896" w14:textId="77777777" w:rsidTr="0050489F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3B3191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6286D66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3E73029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0FA1513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3FC983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5F9E5EE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495CDFDF" w14:textId="77777777" w:rsidTr="0050489F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1B0D75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556F350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3359EA5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233C2F3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1334EFA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7E706B5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31D05" w:rsidRPr="00DB0686" w14:paraId="0DCD4533" w14:textId="77777777" w:rsidTr="0050489F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3E2B2F3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7764A9A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EDEEF5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44B65AD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308782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266A002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257298FF" w14:textId="77777777" w:rsidTr="0050489F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Matanti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7C345B6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3CCA9C4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1373363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1CCD3A3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896419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D3DFF9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31D05" w:rsidRPr="00DB0686" w14:paraId="20B40C04" w14:textId="77777777" w:rsidTr="0050489F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773E952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B4D0D16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7C8BECE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3B7906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15425D3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0C55B1B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43166171" w14:textId="77777777" w:rsidTr="0050489F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5608ABC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DD5FC1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70C22BE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09DB5CC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084BF88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0BE10D6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B31D05" w:rsidRPr="00DB0686" w14:paraId="4D4C4BD1" w14:textId="77777777" w:rsidTr="0050489F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65C6B0E3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5E58BA9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04AD037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7F2A5FC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4CEFE639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3FCE80A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628D88C8" w14:textId="77777777" w:rsidTr="0050489F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7174C21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091ED1D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6BF28BD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104CAB7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93 000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748471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3907FC6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89 000</w:t>
            </w:r>
          </w:p>
        </w:tc>
      </w:tr>
      <w:tr w:rsidR="00B31D05" w:rsidRPr="00DB0686" w14:paraId="21E8A7E0" w14:textId="77777777" w:rsidTr="0050489F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AB46812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31978C1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4211423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C7E2E5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1EF8F00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031F5E5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5E490633" w14:textId="77777777" w:rsidTr="0050489F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5484992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5AD66C1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7F850F84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610BF5B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A283C4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041477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B31D05" w:rsidRPr="00DB0686" w14:paraId="50D06157" w14:textId="77777777" w:rsidTr="0050489F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7E13D7D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6D8875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636B44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0C4155F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59190D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DCE367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31D05" w:rsidRPr="00DB0686" w14:paraId="411AD4F4" w14:textId="77777777" w:rsidTr="0050489F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09581C28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620 000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C65F82F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3D9329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6EFFD80A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455EF89D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623 333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798D63B5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640 000</w:t>
            </w:r>
          </w:p>
        </w:tc>
      </w:tr>
      <w:tr w:rsidR="00B31D05" w:rsidRPr="00DB0686" w14:paraId="05CCD40F" w14:textId="77777777" w:rsidTr="0050489F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31D05" w:rsidRPr="00DB0686" w:rsidRDefault="00B31D05" w:rsidP="00B31D05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31D05" w:rsidRPr="00DB0686" w:rsidRDefault="00B31D05" w:rsidP="00B31D05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7EAF21F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F3D16CE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FB291DB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0D6F4387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05F90B1C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21CA200" w:rsidR="00B31D05" w:rsidRPr="003B51B0" w:rsidRDefault="00B31D05" w:rsidP="0050489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356C9F30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7044A8">
        <w:rPr>
          <w:rFonts w:ascii="Bookman Old Style" w:hAnsi="Bookman Old Style" w:cs="Times New Roman"/>
          <w:sz w:val="20"/>
          <w:szCs w:val="20"/>
        </w:rPr>
        <w:t>11</w:t>
      </w:r>
      <w:r w:rsidR="00D63DC1">
        <w:rPr>
          <w:rFonts w:ascii="Bookman Old Style" w:hAnsi="Bookman Old Style" w:cs="Times New Roman"/>
          <w:sz w:val="20"/>
          <w:szCs w:val="20"/>
        </w:rPr>
        <w:t xml:space="preserve"> févr</w:t>
      </w:r>
      <w:r w:rsidR="00A83F6F">
        <w:rPr>
          <w:rFonts w:ascii="Bookman Old Style" w:hAnsi="Bookman Old Style" w:cs="Times New Roman"/>
          <w:sz w:val="20"/>
          <w:szCs w:val="20"/>
        </w:rPr>
        <w:t>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7F3D937F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700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325A5048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Lokossa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Nesto</w:t>
            </w:r>
            <w:proofErr w:type="spellEnd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EF1EC0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8CBA46" w14:textId="77777777" w:rsidR="00504E6E" w:rsidRDefault="00504E6E" w:rsidP="00724F98">
      <w:r>
        <w:separator/>
      </w:r>
    </w:p>
  </w:endnote>
  <w:endnote w:type="continuationSeparator" w:id="0">
    <w:p w14:paraId="580FA777" w14:textId="77777777" w:rsidR="00504E6E" w:rsidRDefault="00504E6E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EF1EC0" w:rsidRDefault="00EF1EC0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EF1EC0" w:rsidRDefault="00EF1EC0">
    <w:pPr>
      <w:pStyle w:val="Pieddepage"/>
    </w:pPr>
    <w:r>
      <w:rPr>
        <w:noProof/>
        <w:lang w:eastAsia="fr-FR"/>
      </w:rPr>
      <w:drawing>
        <wp:inline distT="0" distB="0" distL="0" distR="0" wp14:anchorId="1C4CD211" wp14:editId="6EDBB81F">
          <wp:extent cx="9387205" cy="875655"/>
          <wp:effectExtent l="0" t="0" r="0" b="127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3487" cy="9219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51688" w14:textId="77777777" w:rsidR="00504E6E" w:rsidRDefault="00504E6E" w:rsidP="00724F98">
      <w:r>
        <w:separator/>
      </w:r>
    </w:p>
  </w:footnote>
  <w:footnote w:type="continuationSeparator" w:id="0">
    <w:p w14:paraId="20C35AFF" w14:textId="77777777" w:rsidR="00504E6E" w:rsidRDefault="00504E6E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F1EC0" w:rsidRDefault="00EF1EC0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F1EC0" w14:paraId="172A3DB8" w14:textId="77777777" w:rsidTr="00A670FC">
      <w:trPr>
        <w:trHeight w:val="1105"/>
      </w:trPr>
      <w:tc>
        <w:tcPr>
          <w:tcW w:w="6548" w:type="dxa"/>
        </w:tcPr>
        <w:p w14:paraId="30DBCC6C" w14:textId="77777777" w:rsidR="00EF1EC0" w:rsidRDefault="00EF1EC0" w:rsidP="0041744B">
          <w:pPr>
            <w:pStyle w:val="En-tte"/>
            <w:jc w:val="left"/>
          </w:pPr>
          <w:r>
            <w:rPr>
              <w:noProof/>
              <w:lang w:eastAsia="fr-FR"/>
            </w:rPr>
            <w:drawing>
              <wp:inline distT="0" distB="0" distL="0" distR="0" wp14:anchorId="609C4727" wp14:editId="666282ED">
                <wp:extent cx="2657475" cy="876300"/>
                <wp:effectExtent l="0" t="0" r="9525" b="0"/>
                <wp:docPr id="8" name="Image 2" descr="Une image contenant texte&#10;&#10;Description générée avec un niveau de confiance très élevé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2" descr="Une image contenant texte&#10;&#10;Description générée avec un niveau de confiance très élevé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574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77777777" w:rsidR="00EF1EC0" w:rsidRDefault="00EF1EC0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   </w:t>
          </w:r>
          <w:r>
            <w:rPr>
              <w:noProof/>
              <w:lang w:eastAsia="fr-FR"/>
            </w:rPr>
            <w:drawing>
              <wp:inline distT="0" distB="0" distL="0" distR="0" wp14:anchorId="6C459D2E" wp14:editId="45ABDACE">
                <wp:extent cx="1581150" cy="1038225"/>
                <wp:effectExtent l="0" t="0" r="0" b="9525"/>
                <wp:docPr id="9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A8E7CCE" w14:textId="77777777" w:rsidR="00EF1EC0" w:rsidRDefault="00EF1EC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43FC"/>
    <w:rsid w:val="000254E7"/>
    <w:rsid w:val="00025ABD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5CDF"/>
    <w:rsid w:val="00426663"/>
    <w:rsid w:val="00427A32"/>
    <w:rsid w:val="0043085A"/>
    <w:rsid w:val="004321EC"/>
    <w:rsid w:val="004369BF"/>
    <w:rsid w:val="00444F31"/>
    <w:rsid w:val="00446630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F1783"/>
    <w:rsid w:val="00AF22C1"/>
    <w:rsid w:val="00AF7020"/>
    <w:rsid w:val="00B00F59"/>
    <w:rsid w:val="00B045B1"/>
    <w:rsid w:val="00B11C2E"/>
    <w:rsid w:val="00B174D8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BF0A4-275F-4587-8C77-9A47A1423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4606</TotalTime>
  <Pages>4</Pages>
  <Words>894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275</cp:revision>
  <cp:lastPrinted>2025-01-22T10:58:00Z</cp:lastPrinted>
  <dcterms:created xsi:type="dcterms:W3CDTF">2023-03-17T10:01:00Z</dcterms:created>
  <dcterms:modified xsi:type="dcterms:W3CDTF">2025-02-13T11:04:00Z</dcterms:modified>
</cp:coreProperties>
</file>