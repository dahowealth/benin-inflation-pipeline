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FAB6D62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763353">
        <w:rPr>
          <w:rFonts w:ascii="Bookman Old Style" w:hAnsi="Bookman Old Style"/>
          <w:b/>
          <w:bCs/>
        </w:rPr>
        <w:t>24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763353">
        <w:rPr>
          <w:rFonts w:ascii="Bookman Old Style" w:hAnsi="Bookman Old Style"/>
          <w:b/>
          <w:bCs/>
        </w:rPr>
        <w:t>30</w:t>
      </w:r>
      <w:r w:rsidR="00223ED0">
        <w:rPr>
          <w:rFonts w:ascii="Bookman Old Style" w:hAnsi="Bookman Old Style"/>
          <w:b/>
          <w:bCs/>
        </w:rPr>
        <w:t xml:space="preserve"> 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AC7B70" w:rsidRPr="00DB0686" w14:paraId="64DA6EB3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3F4DD71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4E91C0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F7C550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89E1EC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6FA447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0FCB4CF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AC7B70" w:rsidRPr="00DB0686" w14:paraId="1012B13A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0576BE2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F578C0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E2BB11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66C9F5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10786C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17B090B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59E1307C" w14:textId="77777777" w:rsidTr="00AC7B70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A87EE5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0064C07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51ED201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46B961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31629D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083E98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AC7B70" w:rsidRPr="00DB0686" w14:paraId="7D48F741" w14:textId="77777777" w:rsidTr="00AC7B7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C13377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24072A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65C1DD3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E3D3B4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D8310D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C238FF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05EDBB24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9B481B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8BDBCC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779E03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488A64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41DF72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56B69E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AC7B70" w:rsidRPr="00DB0686" w14:paraId="7C7084EF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41A1A5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09F168F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7A22EE2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F2EB0B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1558311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666470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55928F54" w14:textId="77777777" w:rsidTr="00AC7B70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97D435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C2F323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AEA1F0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CB06B2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2BE27F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6C4030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AC7B70" w:rsidRPr="00DB0686" w14:paraId="0D8B32F6" w14:textId="77777777" w:rsidTr="00AC7B70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04B63FB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673595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444CA8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ED8829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A69577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</w:t>
            </w:r>
            <w:r w:rsidR="006C696D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29E2EF2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597D72CB" w14:textId="77777777" w:rsidTr="00AC7B70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467F937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C2B374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513853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E68D37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FF7F44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05C1428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AC7B70" w:rsidRPr="00DB0686" w14:paraId="040F7FD9" w14:textId="77777777" w:rsidTr="00AC7B7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3EB64F9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BF26BD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D6793C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63C341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3AC1073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37CB3C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6DF8DFC7" w14:textId="77777777" w:rsidTr="00AC7B70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4FE089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7FF5D0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0107C9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559EE6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7ACF551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D77DD8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AC7B70" w:rsidRPr="00DB0686" w14:paraId="6289F99A" w14:textId="77777777" w:rsidTr="00AC7B70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930521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E4EFBF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6CFF6A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721B44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0717C4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22FEBD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425EB410" w14:textId="77777777" w:rsidTr="00AC7B70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C74D8A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159A4C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93122C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05F979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CC1EF3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DC281A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AC7B70" w:rsidRPr="00DB0686" w14:paraId="30E78FFE" w14:textId="77777777" w:rsidTr="00AC7B7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5F4D2D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670479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17F330A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BBDB01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5F18AF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36A927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3FD5ADB3" w14:textId="77777777" w:rsidTr="00AC7B7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AC7B70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AC7B70" w:rsidRPr="00DC1CE4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AC7B70" w:rsidRPr="00DC1CE4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AC7B70" w:rsidRPr="00DC1CE4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C41F01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8CAD84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3A0571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5CD0AA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289455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5C1258F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1 138</w:t>
            </w:r>
          </w:p>
        </w:tc>
      </w:tr>
      <w:tr w:rsidR="00AC7B70" w:rsidRPr="00DB0686" w14:paraId="0281CA7F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25D1F1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5B08C5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2C5ED9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9A16A9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2E951DB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02218F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</w:tr>
      <w:tr w:rsidR="00AC7B70" w:rsidRPr="00DB0686" w14:paraId="428F63AB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252B62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288EF8C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C0BA2A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84858F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47717D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F8470F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339</w:t>
            </w:r>
          </w:p>
        </w:tc>
      </w:tr>
      <w:tr w:rsidR="00AC7B70" w:rsidRPr="00DB0686" w14:paraId="63262B4B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1EDAC6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19A96F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E8DD45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137F84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AEC67A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FCF75E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</w:tr>
      <w:tr w:rsidR="00AC7B70" w:rsidRPr="00DB0686" w14:paraId="5750E4A0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6641882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1 460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693122D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B86BDC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2B93D6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76D0D64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1 294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7F59F52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1 141</w:t>
            </w:r>
          </w:p>
        </w:tc>
      </w:tr>
      <w:tr w:rsidR="00AC7B70" w:rsidRPr="00DB0686" w14:paraId="4CB2C9CF" w14:textId="77777777" w:rsidTr="00AC7B7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6C8B81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B13B1A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9CB8F4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217A96F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4007A9A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814998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5,6</w:t>
            </w:r>
          </w:p>
        </w:tc>
      </w:tr>
      <w:tr w:rsidR="00AC7B70" w:rsidRPr="00DB0686" w14:paraId="42B32853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06C6F78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5D05A2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4A7E7E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705BF4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070D83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2E63A52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</w:tr>
      <w:tr w:rsidR="00AC7B70" w:rsidRPr="00DB0686" w14:paraId="0DEB7461" w14:textId="77777777" w:rsidTr="00AC7B7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505D08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5EE0B1A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44F478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3BA1FA2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22BFAD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7C748D4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</w:tr>
      <w:tr w:rsidR="00AC7B70" w:rsidRPr="00DB0686" w14:paraId="60A93C0E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50B537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106C20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A44A03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ECB133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4864E7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18AA89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C7B70" w:rsidRPr="00DB0686" w14:paraId="0F87F60C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5CD5F19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FEEBDF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F0B8EE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1D4EB9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1DFE6ED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3AC178B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6B556D1B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7911A1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DBBB35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CF2FF0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208C61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02A07D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6897BB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AC7B70" w:rsidRPr="00DB0686" w14:paraId="57BA8EE7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482BEC2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6910B2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C29E25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3737A42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E3EFFB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405C5F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-13,4</w:t>
            </w:r>
          </w:p>
        </w:tc>
      </w:tr>
      <w:tr w:rsidR="00AC7B70" w:rsidRPr="00DB0686" w14:paraId="1416B083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724742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C0243B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0DB4BA3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FBB576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26C8C0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A9AD44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AC7B70" w:rsidRPr="00DB0686" w14:paraId="2BB3DCD7" w14:textId="77777777" w:rsidTr="00AC7B70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52CC427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3BC0149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60A3655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186AEC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ACEDA6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505DAE8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266DE149" w14:textId="77777777" w:rsidTr="00AC7B7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A42406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AB78D8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66C471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97BA20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E58A0C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CB444C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</w:tr>
      <w:tr w:rsidR="00AC7B70" w:rsidRPr="00DB0686" w14:paraId="277BFC91" w14:textId="77777777" w:rsidTr="00AC7B70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FDD3EA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143094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61B0907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16D9C0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2BA4B8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0A45B5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</w:tr>
      <w:tr w:rsidR="00AC7B70" w:rsidRPr="00DB0686" w14:paraId="0D32C706" w14:textId="77777777" w:rsidTr="00AC7B7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BB7FFF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44B1C1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3654F3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6C143E3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892CDF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F0C821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AC7B70" w:rsidRPr="00DB0686" w14:paraId="6AB472E8" w14:textId="77777777" w:rsidTr="00AC7B70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72BD32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99A2A0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24E1DDE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1306D49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8E69CE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488F24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0825059D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0B8A32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FB0FE4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BBF813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F9679E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15BCA32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98E35C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AC7B70" w:rsidRPr="00DB0686" w14:paraId="5A6D132B" w14:textId="77777777" w:rsidTr="00AC7B70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8421FC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8398A1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908258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3295C4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E20EAE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EE6504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423CF46C" w14:textId="77777777" w:rsidTr="00AC7B70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7171F6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1C81E1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BC7ACE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FE05C7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A86F41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F3ED21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C7B70" w:rsidRPr="00DB0686" w14:paraId="353AD445" w14:textId="77777777" w:rsidTr="00AC7B7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67ACC5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50E5B9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A9C73E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F0DCDC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0C5541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45F93E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16F8678C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1DB6F2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45DBB4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741507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C9DC24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1B2AC4A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D2209E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C7B70" w:rsidRPr="00DB0686" w14:paraId="249B61F2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C78599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53736B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1F99524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3D869A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7C66798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5ED42D4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293134F8" w14:textId="77777777" w:rsidTr="00AC7B70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D95924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4863B0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928E20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DE3819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94C1A0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7DA39B1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C7B70" w:rsidRPr="00DB0686" w14:paraId="14848784" w14:textId="77777777" w:rsidTr="00AC7B70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709B0E7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16433D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F06B4A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6B35EA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7ED5FF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B17B43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3282865F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5B51838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B66D6F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DB01F1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D48D69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6E93895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0CB97C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AC7B70" w:rsidRPr="00DB0686" w14:paraId="428FAF89" w14:textId="77777777" w:rsidTr="00AC7B7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7C581A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F558A7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B2C35C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65D93F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554F40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3E02758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57E22CB3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6BD5E63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6674E29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491F52E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4FEE25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500E80F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8EC475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AC7B70" w:rsidRPr="00DB0686" w14:paraId="335333F0" w14:textId="77777777" w:rsidTr="00AC7B7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D99D92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ABB842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6F88646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9B0010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52359C5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63FDCA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210F0459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23B39A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85B1ED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EF221C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B4B4E5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BE6804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60D8DAC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AC7B70" w:rsidRPr="00DB0686" w14:paraId="1FF1F896" w14:textId="77777777" w:rsidTr="00AC7B70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EBCB35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31266A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58434A2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9B19C5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38DA13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FE5542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495CDFDF" w14:textId="77777777" w:rsidTr="00AC7B70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C2F6B1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AE5A92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6BA2AE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7417E2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4F826A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089E73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AC7B70" w:rsidRPr="00DB0686" w14:paraId="0DCD4533" w14:textId="77777777" w:rsidTr="00AC7B70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2C3C47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712E79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4059BB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49DFC8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ACE231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D4D431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257298FF" w14:textId="77777777" w:rsidTr="00AC7B70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062B4B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31E9E1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9CF97B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0839FC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026DEB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3165B5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AC7B70" w:rsidRPr="00DB0686" w14:paraId="20B40C04" w14:textId="77777777" w:rsidTr="00AC7B70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A6F54D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DE74BB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7B92298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6491C3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0893E8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CE6928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43166171" w14:textId="77777777" w:rsidTr="00AC7B7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2580DF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B5668F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659B2C5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558B7A8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470172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2AFF119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AC7B70" w:rsidRPr="00DB0686" w14:paraId="4D4C4BD1" w14:textId="77777777" w:rsidTr="00AC7B70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B0089D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1BF326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5E99C9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D1CFC8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324A45E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FDDCC4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</w:tr>
      <w:tr w:rsidR="00AC7B70" w:rsidRPr="00DB0686" w14:paraId="628D88C8" w14:textId="77777777" w:rsidTr="00AC7B70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51833DD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C7E88E6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EAF3BE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A69232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D8DE34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838B3A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AC7B70" w:rsidRPr="00DB0686" w14:paraId="21E8A7E0" w14:textId="77777777" w:rsidTr="00AC7B70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92F7CD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54F5DF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71BD9C5A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E1FA9E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6A0A9B75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3F0C8F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</w:tr>
      <w:tr w:rsidR="00AC7B70" w:rsidRPr="00DB0686" w14:paraId="5E490633" w14:textId="77777777" w:rsidTr="00AC7B7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5FC320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4DCA75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BCD9F3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0B3C56B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ECE9E8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07D4E9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AC7B70" w:rsidRPr="00DB0686" w14:paraId="50D06157" w14:textId="77777777" w:rsidTr="00AC7B7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3A424CD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2749A58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37DAD6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47A2E76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B2052F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36959D1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C7B70" w:rsidRPr="00DB0686" w14:paraId="411AD4F4" w14:textId="77777777" w:rsidTr="00AC7B70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6B6424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0AB462F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0A0A79E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07FF772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18C0C547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644655C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AC7B70" w:rsidRPr="00DB0686" w14:paraId="05CCD40F" w14:textId="77777777" w:rsidTr="00AC7B70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AC7B70" w:rsidRPr="00DB0686" w:rsidRDefault="00AC7B70" w:rsidP="00AC7B7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AC7B70" w:rsidRPr="00DB0686" w:rsidRDefault="00AC7B70" w:rsidP="00AC7B7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19361373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B22EAD4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4B526B8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743028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5E7A790E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D1E6630" w:rsidR="00AC7B70" w:rsidRPr="003B51B0" w:rsidRDefault="00AC7B70" w:rsidP="00AC7B7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27386DF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0</w:t>
      </w:r>
      <w:r w:rsidR="0045624A">
        <w:rPr>
          <w:rFonts w:ascii="Bookman Old Style" w:hAnsi="Bookman Old Style" w:cs="Times New Roman"/>
          <w:sz w:val="20"/>
          <w:szCs w:val="20"/>
        </w:rPr>
        <w:t>4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0B6C6" w14:textId="77777777" w:rsidR="00B60BB3" w:rsidRDefault="00B60BB3" w:rsidP="00724F98">
      <w:r>
        <w:separator/>
      </w:r>
    </w:p>
  </w:endnote>
  <w:endnote w:type="continuationSeparator" w:id="0">
    <w:p w14:paraId="7A3A61F4" w14:textId="77777777" w:rsidR="00B60BB3" w:rsidRDefault="00B60BB3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BD4D8F" w:rsidRDefault="00BD4D8F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BD4D8F" w:rsidRDefault="00BD4D8F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604C1" w14:textId="77777777" w:rsidR="00B60BB3" w:rsidRDefault="00B60BB3" w:rsidP="00724F98">
      <w:r>
        <w:separator/>
      </w:r>
    </w:p>
  </w:footnote>
  <w:footnote w:type="continuationSeparator" w:id="0">
    <w:p w14:paraId="2B461042" w14:textId="77777777" w:rsidR="00B60BB3" w:rsidRDefault="00B60BB3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D4D8F" w:rsidRDefault="00BD4D8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D4D8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D4D8F" w:rsidRDefault="00BD4D8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D4D8F" w:rsidRDefault="00BD4D8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D4D8F" w:rsidRDefault="00BD4D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B70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C438C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4BD11-1313-4B53-AC72-009442009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4851</TotalTime>
  <Pages>4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294</cp:revision>
  <cp:lastPrinted>2025-01-22T10:58:00Z</cp:lastPrinted>
  <dcterms:created xsi:type="dcterms:W3CDTF">2023-03-17T10:01:00Z</dcterms:created>
  <dcterms:modified xsi:type="dcterms:W3CDTF">2025-04-07T09:57:00Z</dcterms:modified>
</cp:coreProperties>
</file>