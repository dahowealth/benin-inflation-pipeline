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1CC6659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8752DA">
        <w:rPr>
          <w:rFonts w:ascii="Bookman Old Style" w:hAnsi="Bookman Old Style"/>
          <w:b/>
          <w:bCs/>
        </w:rPr>
        <w:t>23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5C4B46">
        <w:rPr>
          <w:rFonts w:ascii="Bookman Old Style" w:hAnsi="Bookman Old Style"/>
          <w:b/>
          <w:bCs/>
        </w:rPr>
        <w:t>2</w:t>
      </w:r>
      <w:r w:rsidR="008752DA">
        <w:rPr>
          <w:rFonts w:ascii="Bookman Old Style" w:hAnsi="Bookman Old Style"/>
          <w:b/>
          <w:bCs/>
        </w:rPr>
        <w:t>9</w:t>
      </w:r>
      <w:r w:rsidR="00EB3DFF">
        <w:rPr>
          <w:rFonts w:ascii="Bookman Old Style" w:hAnsi="Bookman Old Style"/>
          <w:b/>
          <w:bCs/>
        </w:rPr>
        <w:t xml:space="preserve"> juin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F34BA3" w:rsidRPr="00DB0686" w14:paraId="64DA6EB3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4B48C8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972C5B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93E714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C5DC47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8A00E7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2272DC7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</w:tr>
      <w:tr w:rsidR="00F34BA3" w:rsidRPr="00DB0686" w14:paraId="1012B13A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FBE546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8891F4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5D7C34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D1EDA6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74E891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1D949C5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59E1307C" w14:textId="77777777" w:rsidTr="00F34BA3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1C1044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DA1976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CAAE70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699829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8EDDCB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5ADB1A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F34BA3" w:rsidRPr="00DB0686" w14:paraId="7D48F741" w14:textId="77777777" w:rsidTr="00F34BA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E3F75E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971E85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439E92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2F17EE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5A5038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92BC0E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05EDBB24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8BF0C4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0A66344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25B4C0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A3E1C1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778779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7D2482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F34BA3" w:rsidRPr="00DB0686" w14:paraId="7C7084EF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EB381A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97A953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2A7855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BDDE1A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89FA5C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74B038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55928F54" w14:textId="77777777" w:rsidTr="00F34BA3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E86D6B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13FD148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E59C87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65B856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444BD2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EFCA49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F34BA3" w:rsidRPr="00DB0686" w14:paraId="0D8B32F6" w14:textId="77777777" w:rsidTr="00F34BA3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F12519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D6B0C3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19C641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181598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3EFDF8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85EE07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597D72CB" w14:textId="77777777" w:rsidTr="00F34BA3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DB4862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97F0F0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2ABFB9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CC0B23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6B06DF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104A6B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F34BA3" w:rsidRPr="00DB0686" w14:paraId="040F7FD9" w14:textId="77777777" w:rsidTr="00F34BA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E5C744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668031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024EAC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CDEE4E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87BF04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13DCF7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6DF8DFC7" w14:textId="77777777" w:rsidTr="00F34BA3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9D17DA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44F9DE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43B6B0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EFBDEA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544BBC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3E70EE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F34BA3" w:rsidRPr="00DB0686" w14:paraId="6289F99A" w14:textId="77777777" w:rsidTr="00F34BA3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EB2599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11027A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6654FB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719479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19AF23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BA7FBA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425EB410" w14:textId="77777777" w:rsidTr="00F34BA3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536F87F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25953B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5B3CF40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9609BE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29346B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B49507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F34BA3" w:rsidRPr="00DB0686" w14:paraId="30E78FFE" w14:textId="77777777" w:rsidTr="00F34BA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90F164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F81C80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66CBB05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6C8A87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4C2CFE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6A613F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3FD5ADB3" w14:textId="77777777" w:rsidTr="00F34BA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F34BA3" w:rsidRPr="00DC1CE4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C28899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1 072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30A0DF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1 626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9E043D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80A2AE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F50BB3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190A13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1 649</w:t>
            </w:r>
          </w:p>
        </w:tc>
      </w:tr>
      <w:tr w:rsidR="00F34BA3" w:rsidRPr="00DB0686" w14:paraId="0281CA7F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7628738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2866B7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06CE67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980122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3513CD5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69260E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</w:tr>
      <w:tr w:rsidR="00F34BA3" w:rsidRPr="00DB0686" w14:paraId="428F63AB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382CFC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BF6D0D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9754AB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21F6BBB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235808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96DD94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981</w:t>
            </w:r>
          </w:p>
        </w:tc>
      </w:tr>
      <w:tr w:rsidR="00F34BA3" w:rsidRPr="00DB0686" w14:paraId="63262B4B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3F9212F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BA4FE6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4D660E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AC1A28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EA8794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25A883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</w:tr>
      <w:tr w:rsidR="00F34BA3" w:rsidRPr="00DB0686" w14:paraId="5750E4A0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DDF405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688008A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EB6D5C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67D22A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7832AB1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50B2BA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995</w:t>
            </w:r>
          </w:p>
        </w:tc>
      </w:tr>
      <w:tr w:rsidR="00F34BA3" w:rsidRPr="00DB0686" w14:paraId="4CB2C9CF" w14:textId="77777777" w:rsidTr="00F34BA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9D02F6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68CC457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45D116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882174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5D5553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DEBADB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</w:tr>
      <w:tr w:rsidR="00F34BA3" w:rsidRPr="00DB0686" w14:paraId="42B32853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44CF54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C5ADCC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243948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A71AAD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7F7A6D9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73823C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722</w:t>
            </w:r>
          </w:p>
        </w:tc>
      </w:tr>
      <w:tr w:rsidR="00F34BA3" w:rsidRPr="00DB0686" w14:paraId="0DEB7461" w14:textId="77777777" w:rsidTr="00F34BA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556C47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2BA1E9D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5A24DED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B48278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C3F998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54914B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</w:tr>
      <w:tr w:rsidR="00F34BA3" w:rsidRPr="00DB0686" w14:paraId="60A93C0E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AB6EDA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5FCDDD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096DACE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F0EFBA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DE6D3F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A0CC1C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34BA3" w:rsidRPr="00DB0686" w14:paraId="0F87F60C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8EB629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1C64D9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AACA98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0D6917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EBAB13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6598B4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6B556D1B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0D0DE8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75D354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640034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7AEC99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AEB837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FB0D62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F34BA3" w:rsidRPr="00DB0686" w14:paraId="57BA8EE7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1FDFF7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D827C9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D23F6B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DC167A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AF5C28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3418FE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1416B083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17E919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CF463A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31AB24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8942F4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5BA5BD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1 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A25944F" w:rsidR="00F34BA3" w:rsidRPr="003B51B0" w:rsidRDefault="00FE6310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F34BA3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F34BA3" w:rsidRPr="00DB0686" w14:paraId="2BB3DCD7" w14:textId="77777777" w:rsidTr="00F34BA3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6A5A1E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8FCBDC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9A918C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3ECA1D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06F3974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59BE55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266DE149" w14:textId="77777777" w:rsidTr="00F34BA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04D7F5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46D28E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6AB4734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3EF89F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679A53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040050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</w:tr>
      <w:tr w:rsidR="00F34BA3" w:rsidRPr="00DB0686" w14:paraId="277BFC91" w14:textId="77777777" w:rsidTr="00F34BA3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73C76D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23D53F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FDB8A0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621868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70FCBA7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19F6E75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F34BA3" w:rsidRPr="00DB0686" w14:paraId="0D32C706" w14:textId="77777777" w:rsidTr="00F34BA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67C2CC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523D02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D15BC0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6802A2B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6B87C9F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A6DD69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F34BA3" w:rsidRPr="00DB0686" w14:paraId="6AB472E8" w14:textId="77777777" w:rsidTr="00F34BA3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57209B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BFCA83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6A2D24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B5DFE1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473F67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3D79603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0825059D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A703D4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710E521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357F79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6D1818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4233CD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0015DD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F34BA3" w:rsidRPr="00DB0686" w14:paraId="5A6D132B" w14:textId="77777777" w:rsidTr="00F34BA3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EA7366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6993484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9E4AB2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06605C6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CE7C34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78333FE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423CF46C" w14:textId="77777777" w:rsidTr="00F34BA3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7FB0D5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28ACAD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037A53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4535907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A4A30A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7D97C8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F34BA3" w:rsidRPr="00DB0686" w14:paraId="353AD445" w14:textId="77777777" w:rsidTr="00F34BA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FA8049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FC65C5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40A27B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C0C1D8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A02BD9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FFE738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16F8678C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1645B0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F639F9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CC073A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10C1F6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11DF9B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3C73B67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34BA3" w:rsidRPr="00DB0686" w14:paraId="249B61F2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0C8CF9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5FBE42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3852FEC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F004DA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E03B63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171EFA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293134F8" w14:textId="77777777" w:rsidTr="00F34BA3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A26387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2C4C5AE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9EB9EC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B83C0F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8615CC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57F3DF1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34BA3" w:rsidRPr="00DB0686" w14:paraId="14848784" w14:textId="77777777" w:rsidTr="00F34BA3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5A86CA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4B425EC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3837A5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7114DF1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11F5AB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44D736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3282865F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BAC2DC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4F387D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35D422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DE6F79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4F2F7B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68A0C1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F34BA3" w:rsidRPr="00DB0686" w14:paraId="428FAF89" w14:textId="77777777" w:rsidTr="00F34BA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0E16A2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31EE31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0B0DF1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E4DE5D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B2104F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A53896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57E22CB3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9C766F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F4FB4C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4135369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63E083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B99D78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1A8500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34BA3" w:rsidRPr="00DB0686" w14:paraId="335333F0" w14:textId="77777777" w:rsidTr="00F34BA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B56AAB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46B8E2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370650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C3E546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5187C1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C4AADF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210F0459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17F591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38A014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1AF71B8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503A0A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3E8065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3DCD7D5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F34BA3" w:rsidRPr="00DB0686" w14:paraId="1FF1F896" w14:textId="77777777" w:rsidTr="00F34BA3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CDA55A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612028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C04977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449154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1C3B5C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293A0D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495CDFDF" w14:textId="77777777" w:rsidTr="00F34BA3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68459F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0922BE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7C63AE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15090A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A0488B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91965C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F34BA3" w:rsidRPr="00DB0686" w14:paraId="0DCD4533" w14:textId="77777777" w:rsidTr="00F34BA3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01CED2D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2A6259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14FABF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A829EE9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6608AB6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12E9F2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257298FF" w14:textId="77777777" w:rsidTr="00F34BA3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C70EC2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1E5FA1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EA3370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259201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3596226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4839EA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F34BA3" w:rsidRPr="00DB0686" w14:paraId="20B40C04" w14:textId="77777777" w:rsidTr="00F34BA3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BE31D2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1095B1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041788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CB4ABE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FB123C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6CC344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43166171" w14:textId="77777777" w:rsidTr="00F34BA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DC9AE1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2B0910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D91E92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DDE7CF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666D7A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DF6EC5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34BA3" w:rsidRPr="00DB0686" w14:paraId="4D4C4BD1" w14:textId="77777777" w:rsidTr="00F34BA3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7154B6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CE44A0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FD8522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0F009B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3951A2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16D042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628D88C8" w14:textId="77777777" w:rsidTr="00F34BA3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F92E0E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136F9F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3858A8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76E9FD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09BC34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472D16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34BA3" w:rsidRPr="00DB0686" w14:paraId="21E8A7E0" w14:textId="77777777" w:rsidTr="00F34BA3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01C83F5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7A387EC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8847A0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59567A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7AABE5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D2B7AC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5E490633" w14:textId="77777777" w:rsidTr="00F34BA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290A92B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032EEE0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12DDC2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FBE0158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295485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272600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F34BA3" w:rsidRPr="00DB0686" w14:paraId="50D06157" w14:textId="77777777" w:rsidTr="00F34BA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748ADDE1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FC3DA7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A6D4E7A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4D45CB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876C40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A94185D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34BA3" w:rsidRPr="00DB0686" w14:paraId="411AD4F4" w14:textId="77777777" w:rsidTr="00F34BA3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D3E685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8AF835E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8954B94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4E0359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7C05B8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4D30965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F34BA3" w:rsidRPr="00DB0686" w14:paraId="05CCD40F" w14:textId="77777777" w:rsidTr="00F34BA3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F34BA3" w:rsidRPr="00DB0686" w:rsidRDefault="00F34BA3" w:rsidP="00F34BA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F34BA3" w:rsidRPr="00DB0686" w:rsidRDefault="00F34BA3" w:rsidP="00F34BA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0E5DFC7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881B0CF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C4E281C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033631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8965CC2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56A37B3" w:rsidR="00F34BA3" w:rsidRPr="003B51B0" w:rsidRDefault="00F34BA3" w:rsidP="00F34BA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0D67FE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0058C">
        <w:rPr>
          <w:rFonts w:ascii="Bookman Old Style" w:hAnsi="Bookman Old Style" w:cs="Times New Roman"/>
          <w:sz w:val="20"/>
          <w:szCs w:val="20"/>
        </w:rPr>
        <w:t>03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</w:t>
      </w:r>
      <w:r w:rsidR="0050058C">
        <w:rPr>
          <w:rFonts w:ascii="Bookman Old Style" w:hAnsi="Bookman Old Style" w:cs="Times New Roman"/>
          <w:sz w:val="20"/>
          <w:szCs w:val="20"/>
        </w:rPr>
        <w:t>llet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612623" w14:textId="77777777" w:rsidR="006D6A13" w:rsidRDefault="006D6A13" w:rsidP="00724F98">
      <w:r>
        <w:separator/>
      </w:r>
    </w:p>
  </w:endnote>
  <w:endnote w:type="continuationSeparator" w:id="0">
    <w:p w14:paraId="2B9876D7" w14:textId="77777777" w:rsidR="006D6A13" w:rsidRDefault="006D6A13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D83DFD" w:rsidRDefault="00D83DFD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D83DFD" w:rsidRDefault="00D83DFD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3ACC3" w14:textId="77777777" w:rsidR="006D6A13" w:rsidRDefault="006D6A13" w:rsidP="00724F98">
      <w:r>
        <w:separator/>
      </w:r>
    </w:p>
  </w:footnote>
  <w:footnote w:type="continuationSeparator" w:id="0">
    <w:p w14:paraId="6FEE2D0F" w14:textId="77777777" w:rsidR="006D6A13" w:rsidRDefault="006D6A13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D83DFD" w:rsidRDefault="00D83DFD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D83DFD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D83DFD" w:rsidRDefault="00D83DFD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D83DFD" w:rsidRDefault="00D83DFD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D83DFD" w:rsidRDefault="00D83D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EAADF-3303-40C2-B6EE-42D21B69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6577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344</cp:revision>
  <cp:lastPrinted>2025-04-17T09:14:00Z</cp:lastPrinted>
  <dcterms:created xsi:type="dcterms:W3CDTF">2023-03-17T10:01:00Z</dcterms:created>
  <dcterms:modified xsi:type="dcterms:W3CDTF">2025-07-08T06:04:00Z</dcterms:modified>
</cp:coreProperties>
</file>